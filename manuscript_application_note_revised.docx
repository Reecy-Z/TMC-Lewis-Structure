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EC71" w14:textId="115A426F" w:rsidR="009246AD" w:rsidRDefault="008E6287" w:rsidP="006F4195">
      <w:pPr>
        <w:pStyle w:val="BATitle"/>
        <w:rPr>
          <w:lang w:eastAsia="zh-CN"/>
        </w:rPr>
      </w:pPr>
      <w:r w:rsidRPr="008E6287">
        <w:rPr>
          <w:lang w:eastAsia="zh-CN"/>
        </w:rPr>
        <w:t>TMC-Lewis</w:t>
      </w:r>
      <w:r w:rsidR="00CB6A28">
        <w:rPr>
          <w:rFonts w:hint="eastAsia"/>
          <w:lang w:eastAsia="zh-CN"/>
        </w:rPr>
        <w:t>Gen</w:t>
      </w:r>
      <w:r>
        <w:rPr>
          <w:rFonts w:hint="eastAsia"/>
          <w:lang w:eastAsia="zh-CN"/>
        </w:rPr>
        <w:t xml:space="preserve">: </w:t>
      </w:r>
      <w:r w:rsidR="006E5A3F" w:rsidRPr="006E5A3F">
        <w:rPr>
          <w:lang w:eastAsia="zh-CN"/>
        </w:rPr>
        <w:t>Automated Generation of Lewis</w:t>
      </w:r>
      <w:r w:rsidR="007F0210">
        <w:rPr>
          <w:lang w:eastAsia="zh-CN"/>
        </w:rPr>
        <w:t>-</w:t>
      </w:r>
      <w:r w:rsidR="00883B35">
        <w:rPr>
          <w:lang w:eastAsia="zh-CN"/>
        </w:rPr>
        <w:t>like</w:t>
      </w:r>
      <w:r w:rsidR="006E5A3F" w:rsidRPr="006E5A3F">
        <w:rPr>
          <w:lang w:eastAsia="zh-CN"/>
        </w:rPr>
        <w:t xml:space="preserve"> Structures for Transition-Metal Complexes</w:t>
      </w:r>
    </w:p>
    <w:p w14:paraId="6CAE7A93" w14:textId="763853CA" w:rsidR="006B297E" w:rsidRPr="00825214" w:rsidRDefault="004F2A9B" w:rsidP="006B297E">
      <w:pPr>
        <w:pStyle w:val="BBAuthorName"/>
        <w:jc w:val="left"/>
        <w:rPr>
          <w:lang w:eastAsia="zh-CN"/>
        </w:rPr>
      </w:pPr>
      <w:r w:rsidRPr="00825214">
        <w:t>Farshad Shiri,</w:t>
      </w:r>
      <w:r w:rsidR="003B0D90" w:rsidRPr="003B0D90">
        <w:rPr>
          <w:vertAlign w:val="superscript"/>
        </w:rPr>
        <w:t xml:space="preserve"> </w:t>
      </w:r>
      <w:r w:rsidR="003B0D90" w:rsidRPr="00720A30">
        <w:rPr>
          <w:vertAlign w:val="superscript"/>
        </w:rPr>
        <w:t>‡</w:t>
      </w:r>
      <w:r w:rsidRPr="00825214">
        <w:rPr>
          <w:vertAlign w:val="superscript"/>
        </w:rPr>
        <w:t>a</w:t>
      </w:r>
      <w:r w:rsidRPr="00825214">
        <w:t xml:space="preserve"> </w:t>
      </w:r>
      <w:r w:rsidR="006B297E" w:rsidRPr="00825214">
        <w:t>Jingyuan Zhu,</w:t>
      </w:r>
      <w:r w:rsidR="003B0D90" w:rsidRPr="003B0D90">
        <w:rPr>
          <w:vertAlign w:val="superscript"/>
        </w:rPr>
        <w:t xml:space="preserve"> </w:t>
      </w:r>
      <w:r w:rsidR="003B0D90" w:rsidRPr="00720A30">
        <w:rPr>
          <w:vertAlign w:val="superscript"/>
        </w:rPr>
        <w:t>‡</w:t>
      </w:r>
      <w:r w:rsidR="006B297E" w:rsidRPr="00825214">
        <w:rPr>
          <w:vertAlign w:val="superscript"/>
        </w:rPr>
        <w:t>a</w:t>
      </w:r>
      <w:r w:rsidR="006B297E" w:rsidRPr="00825214">
        <w:rPr>
          <w:rFonts w:hint="eastAsia"/>
          <w:lang w:eastAsia="zh-CN"/>
        </w:rPr>
        <w:t xml:space="preserve"> </w:t>
      </w:r>
      <w:r w:rsidR="003D20CB">
        <w:rPr>
          <w:rFonts w:hint="eastAsia"/>
          <w:lang w:eastAsia="zh-CN"/>
        </w:rPr>
        <w:t>Sin</w:t>
      </w:r>
      <w:r w:rsidR="00F11F2C">
        <w:rPr>
          <w:rFonts w:hint="eastAsia"/>
          <w:lang w:eastAsia="zh-CN"/>
        </w:rPr>
        <w:t xml:space="preserve"> H</w:t>
      </w:r>
      <w:r w:rsidR="003D20CB">
        <w:rPr>
          <w:rFonts w:hint="eastAsia"/>
          <w:lang w:eastAsia="zh-CN"/>
        </w:rPr>
        <w:t>ang</w:t>
      </w:r>
      <w:r w:rsidR="006B297E" w:rsidRPr="00825214">
        <w:t xml:space="preserve"> </w:t>
      </w:r>
      <w:r w:rsidR="003D20CB">
        <w:rPr>
          <w:rFonts w:hint="eastAsia"/>
          <w:lang w:eastAsia="zh-CN"/>
        </w:rPr>
        <w:t>Tong</w:t>
      </w:r>
      <w:r w:rsidR="006B297E" w:rsidRPr="00825214">
        <w:t>,</w:t>
      </w:r>
      <w:r w:rsidR="006B297E" w:rsidRPr="00825214">
        <w:rPr>
          <w:vertAlign w:val="superscript"/>
        </w:rPr>
        <w:t>a</w:t>
      </w:r>
      <w:r w:rsidR="006B297E" w:rsidRPr="00825214">
        <w:rPr>
          <w:lang w:eastAsia="zh-CN"/>
        </w:rPr>
        <w:t xml:space="preserve"> </w:t>
      </w:r>
      <w:r w:rsidRPr="00825214">
        <w:rPr>
          <w:rFonts w:hint="eastAsia"/>
          <w:lang w:eastAsia="zh-CN"/>
        </w:rPr>
        <w:t>Liren</w:t>
      </w:r>
      <w:r w:rsidRPr="00825214">
        <w:t xml:space="preserve"> </w:t>
      </w:r>
      <w:r w:rsidRPr="00825214">
        <w:rPr>
          <w:rFonts w:hint="eastAsia"/>
          <w:lang w:eastAsia="zh-CN"/>
        </w:rPr>
        <w:t>Xiao</w:t>
      </w:r>
      <w:r w:rsidR="006B297E" w:rsidRPr="00825214">
        <w:t>,</w:t>
      </w:r>
      <w:r w:rsidR="006B297E" w:rsidRPr="00825214">
        <w:rPr>
          <w:vertAlign w:val="superscript"/>
        </w:rPr>
        <w:t>a</w:t>
      </w:r>
      <w:r w:rsidR="006B297E" w:rsidRPr="00825214">
        <w:rPr>
          <w:lang w:eastAsia="zh-CN"/>
        </w:rPr>
        <w:t xml:space="preserve"> and Zhenyang Lin</w:t>
      </w:r>
      <w:r w:rsidR="006B297E" w:rsidRPr="00825214">
        <w:rPr>
          <w:vertAlign w:val="superscript"/>
          <w:lang w:eastAsia="zh-CN"/>
        </w:rPr>
        <w:t>*a</w:t>
      </w:r>
    </w:p>
    <w:p w14:paraId="7CA1516F" w14:textId="77777777" w:rsidR="006B297E" w:rsidRDefault="006B297E" w:rsidP="006B297E">
      <w:pPr>
        <w:pStyle w:val="BCAuthorAddress"/>
        <w:jc w:val="left"/>
      </w:pPr>
      <w:r w:rsidRPr="00825214">
        <w:rPr>
          <w:vertAlign w:val="superscript"/>
        </w:rPr>
        <w:t>a</w:t>
      </w:r>
      <w:r w:rsidRPr="00825214">
        <w:t xml:space="preserve">Department of Chemistry, The Hong Kong University of Science and Technology, Clear Water Bay, Kowloon, Hong Kong </w:t>
      </w:r>
      <w:r>
        <w:t xml:space="preserve">SAR, </w:t>
      </w:r>
      <w:r w:rsidRPr="00825214">
        <w:t>Hong Kong 999077, China</w:t>
      </w:r>
    </w:p>
    <w:p w14:paraId="2EC81033" w14:textId="34C491ED" w:rsidR="003B0D90" w:rsidRPr="003B0D90" w:rsidRDefault="003B0D90" w:rsidP="003B0D90">
      <w:pPr>
        <w:pStyle w:val="BIEmailAddress"/>
        <w:rPr>
          <w:lang w:eastAsia="zh-CN"/>
        </w:rPr>
      </w:pPr>
      <w:r w:rsidRPr="00720A30">
        <w:rPr>
          <w:vertAlign w:val="superscript"/>
        </w:rPr>
        <w:t>‡</w:t>
      </w:r>
      <w:r w:rsidRPr="00DD6DBB">
        <w:t>These authors contributed equally.</w:t>
      </w:r>
    </w:p>
    <w:p w14:paraId="68312647" w14:textId="3F1CEB9B" w:rsidR="002D2789" w:rsidRPr="006B297E" w:rsidRDefault="006B297E" w:rsidP="002D2789">
      <w:pPr>
        <w:pStyle w:val="BIEmailAddress"/>
        <w:rPr>
          <w:lang w:eastAsia="zh-CN"/>
        </w:rPr>
      </w:pPr>
      <w:r w:rsidRPr="00825214">
        <w:rPr>
          <w:lang w:eastAsia="zh-CN"/>
        </w:rPr>
        <w:t xml:space="preserve">Zhenyang Lin: </w:t>
      </w:r>
      <w:hyperlink r:id="rId11" w:history="1">
        <w:r w:rsidRPr="00825214">
          <w:rPr>
            <w:rStyle w:val="a6"/>
            <w:lang w:eastAsia="zh-CN"/>
          </w:rPr>
          <w:t>chzlin@ust.hk</w:t>
        </w:r>
      </w:hyperlink>
      <w:r w:rsidRPr="00825214">
        <w:rPr>
          <w:lang w:eastAsia="zh-CN"/>
        </w:rPr>
        <w:t xml:space="preserve"> </w:t>
      </w:r>
    </w:p>
    <w:p w14:paraId="3839D22D" w14:textId="77777777" w:rsidR="000C05CC" w:rsidRPr="00A764EF" w:rsidRDefault="000C05CC" w:rsidP="00324128">
      <w:pPr>
        <w:pStyle w:val="FACorrespondingAuthorFootnote"/>
        <w:spacing w:after="240"/>
        <w:jc w:val="left"/>
        <w:rPr>
          <w:lang w:eastAsia="zh-CN"/>
        </w:rPr>
      </w:pPr>
    </w:p>
    <w:p w14:paraId="3B902349" w14:textId="77777777" w:rsidR="00CD7133" w:rsidRDefault="00AB34C5" w:rsidP="00007DA7">
      <w:pPr>
        <w:pStyle w:val="BDAbstract"/>
      </w:pPr>
      <w:r>
        <w:t>ABSTRACT</w:t>
      </w:r>
    </w:p>
    <w:p w14:paraId="7BEB4C5D" w14:textId="5038F286" w:rsidR="00BA3E2A" w:rsidRPr="00013814" w:rsidRDefault="0014492A" w:rsidP="00AD4DD8">
      <w:pPr>
        <w:pStyle w:val="TAMainText"/>
        <w:ind w:firstLine="0"/>
        <w:rPr>
          <w:rFonts w:ascii="Times New Roman" w:eastAsia="等线" w:hAnsi="Times New Roman"/>
          <w:szCs w:val="24"/>
          <w:lang w:eastAsia="zh-CN"/>
        </w:rPr>
      </w:pPr>
      <w:r w:rsidRPr="0014492A">
        <w:rPr>
          <w:rFonts w:ascii="Times New Roman" w:eastAsia="等线" w:hAnsi="Times New Roman"/>
        </w:rPr>
        <w:t xml:space="preserve">Lewis structures </w:t>
      </w:r>
      <w:r w:rsidR="00452D2C" w:rsidRPr="00452D2C">
        <w:rPr>
          <w:rFonts w:ascii="Times New Roman" w:eastAsia="等线" w:hAnsi="Times New Roman"/>
        </w:rPr>
        <w:t>constitute a foundational language in</w:t>
      </w:r>
      <w:r w:rsidR="00452D2C">
        <w:rPr>
          <w:rFonts w:ascii="Times New Roman" w:eastAsia="等线" w:hAnsi="Times New Roman"/>
        </w:rPr>
        <w:t xml:space="preserve"> </w:t>
      </w:r>
      <w:r w:rsidRPr="0014492A">
        <w:rPr>
          <w:rFonts w:ascii="Times New Roman" w:eastAsia="等线" w:hAnsi="Times New Roman"/>
        </w:rPr>
        <w:t xml:space="preserve">chemical education, mechanistic reasoning, synthesis, and </w:t>
      </w:r>
      <w:r w:rsidR="00452D2C">
        <w:rPr>
          <w:rFonts w:ascii="Times New Roman" w:eastAsia="等线" w:hAnsi="Times New Roman"/>
        </w:rPr>
        <w:t xml:space="preserve">modern </w:t>
      </w:r>
      <w:r w:rsidRPr="0014492A">
        <w:rPr>
          <w:rFonts w:ascii="Times New Roman" w:eastAsia="等线" w:hAnsi="Times New Roman"/>
        </w:rPr>
        <w:t xml:space="preserve">cheminformatics. </w:t>
      </w:r>
      <w:r w:rsidR="00452D2C" w:rsidRPr="00452D2C">
        <w:rPr>
          <w:rFonts w:ascii="Times New Roman" w:eastAsia="等线" w:hAnsi="Times New Roman"/>
        </w:rPr>
        <w:t xml:space="preserve">With the accelerating shift toward data-driven and AI-assisted molecular science, </w:t>
      </w:r>
      <w:r w:rsidRPr="0014492A">
        <w:rPr>
          <w:rFonts w:ascii="Times New Roman" w:eastAsia="等线" w:hAnsi="Times New Roman"/>
        </w:rPr>
        <w:t xml:space="preserve">the </w:t>
      </w:r>
      <w:r w:rsidR="00452D2C" w:rsidRPr="00452D2C">
        <w:rPr>
          <w:rFonts w:ascii="Times New Roman" w:eastAsia="等线" w:hAnsi="Times New Roman"/>
        </w:rPr>
        <w:t>ability to rapidly</w:t>
      </w:r>
      <w:r w:rsidR="00452D2C">
        <w:rPr>
          <w:rFonts w:ascii="Times New Roman" w:eastAsia="等线" w:hAnsi="Times New Roman"/>
        </w:rPr>
        <w:t xml:space="preserve"> </w:t>
      </w:r>
      <w:r w:rsidRPr="0014492A">
        <w:rPr>
          <w:rFonts w:ascii="Times New Roman" w:eastAsia="等线" w:hAnsi="Times New Roman"/>
        </w:rPr>
        <w:t>generat</w:t>
      </w:r>
      <w:r w:rsidR="00452D2C">
        <w:rPr>
          <w:rFonts w:ascii="Times New Roman" w:eastAsia="等线" w:hAnsi="Times New Roman"/>
        </w:rPr>
        <w:t>e</w:t>
      </w:r>
      <w:r w:rsidR="007B3D2D">
        <w:rPr>
          <w:rFonts w:ascii="Times New Roman" w:eastAsia="等线" w:hAnsi="Times New Roman" w:hint="eastAsia"/>
          <w:lang w:eastAsia="zh-CN"/>
        </w:rPr>
        <w:t xml:space="preserve"> </w:t>
      </w:r>
      <w:r w:rsidRPr="0014492A">
        <w:rPr>
          <w:rFonts w:ascii="Times New Roman" w:eastAsia="等线" w:hAnsi="Times New Roman"/>
        </w:rPr>
        <w:t xml:space="preserve">Lewis-like representations, </w:t>
      </w:r>
      <w:r w:rsidR="00452D2C">
        <w:rPr>
          <w:rFonts w:ascii="Times New Roman" w:eastAsia="等线" w:hAnsi="Times New Roman"/>
        </w:rPr>
        <w:t>including</w:t>
      </w:r>
      <w:r w:rsidRPr="0014492A">
        <w:rPr>
          <w:rFonts w:ascii="Times New Roman" w:eastAsia="等线" w:hAnsi="Times New Roman"/>
        </w:rPr>
        <w:t xml:space="preserve"> </w:t>
      </w:r>
      <w:r w:rsidR="002360E4" w:rsidRPr="002360E4">
        <w:rPr>
          <w:rFonts w:ascii="Times New Roman" w:eastAsia="等线" w:hAnsi="Times New Roman"/>
          <w:highlight w:val="yellow"/>
        </w:rPr>
        <w:t>RDKit-parsable</w:t>
      </w:r>
      <w:r w:rsidR="0099605F">
        <w:rPr>
          <w:rFonts w:ascii="Times New Roman" w:eastAsia="等线" w:hAnsi="Times New Roman" w:hint="eastAsia"/>
          <w:highlight w:val="yellow"/>
          <w:lang w:eastAsia="zh-CN"/>
        </w:rPr>
        <w:t xml:space="preserve"> </w:t>
      </w:r>
      <w:r w:rsidR="002360E4" w:rsidRPr="002360E4">
        <w:rPr>
          <w:rFonts w:ascii="Times New Roman" w:eastAsia="等线" w:hAnsi="Times New Roman"/>
          <w:highlight w:val="yellow"/>
        </w:rPr>
        <w:t>SMILES</w:t>
      </w:r>
      <w:r w:rsidRPr="0014492A">
        <w:rPr>
          <w:rFonts w:ascii="Times New Roman" w:eastAsia="等线" w:hAnsi="Times New Roman"/>
        </w:rPr>
        <w:t xml:space="preserve">, has become essential for large-scale analysis and </w:t>
      </w:r>
      <w:r w:rsidR="00AA3BA0" w:rsidRPr="00AA3BA0">
        <w:rPr>
          <w:rFonts w:ascii="Times New Roman" w:eastAsia="等线" w:hAnsi="Times New Roman"/>
        </w:rPr>
        <w:t>predictive</w:t>
      </w:r>
      <w:r w:rsidR="00AA3BA0">
        <w:rPr>
          <w:rFonts w:ascii="Times New Roman" w:eastAsia="等线" w:hAnsi="Times New Roman"/>
        </w:rPr>
        <w:t xml:space="preserve"> </w:t>
      </w:r>
      <w:r w:rsidRPr="0014492A">
        <w:rPr>
          <w:rFonts w:ascii="Times New Roman" w:eastAsia="等线" w:hAnsi="Times New Roman"/>
        </w:rPr>
        <w:t xml:space="preserve">modeling. </w:t>
      </w:r>
      <w:r w:rsidR="00AA3BA0" w:rsidRPr="00AA3BA0">
        <w:rPr>
          <w:rFonts w:ascii="Times New Roman" w:eastAsia="等线" w:hAnsi="Times New Roman"/>
        </w:rPr>
        <w:t>While</w:t>
      </w:r>
      <w:r w:rsidRPr="0014492A">
        <w:rPr>
          <w:rFonts w:ascii="Times New Roman" w:eastAsia="等线" w:hAnsi="Times New Roman"/>
        </w:rPr>
        <w:t xml:space="preserve"> mature tools </w:t>
      </w:r>
      <w:r w:rsidR="00AA3BA0" w:rsidRPr="00AA3BA0">
        <w:rPr>
          <w:rFonts w:ascii="Times New Roman" w:eastAsia="等线" w:hAnsi="Times New Roman"/>
        </w:rPr>
        <w:t>exist for organic molecules,</w:t>
      </w:r>
      <w:r w:rsidRPr="0014492A">
        <w:rPr>
          <w:rFonts w:ascii="Times New Roman" w:eastAsia="等线" w:hAnsi="Times New Roman"/>
        </w:rPr>
        <w:t xml:space="preserve"> transition-metal complexes (TMCs) remain </w:t>
      </w:r>
      <w:r w:rsidR="00AA3BA0" w:rsidRPr="00AA3BA0">
        <w:rPr>
          <w:rFonts w:ascii="Times New Roman" w:eastAsia="等线" w:hAnsi="Times New Roman"/>
        </w:rPr>
        <w:t>systematically underserved owing to</w:t>
      </w:r>
      <w:r w:rsidR="00AA3BA0">
        <w:rPr>
          <w:rFonts w:ascii="Times New Roman" w:eastAsia="等线" w:hAnsi="Times New Roman"/>
        </w:rPr>
        <w:t xml:space="preserve"> </w:t>
      </w:r>
      <w:r w:rsidR="00AA3BA0" w:rsidRPr="00AA3BA0">
        <w:rPr>
          <w:rFonts w:ascii="Times New Roman" w:eastAsia="等线" w:hAnsi="Times New Roman"/>
        </w:rPr>
        <w:t>their inherently diverse coordination</w:t>
      </w:r>
      <w:r w:rsidR="00A86ED0">
        <w:rPr>
          <w:rFonts w:ascii="Times New Roman" w:eastAsia="等线" w:hAnsi="Times New Roman" w:hint="eastAsia"/>
          <w:lang w:eastAsia="zh-CN"/>
        </w:rPr>
        <w:t xml:space="preserve"> patterns</w:t>
      </w:r>
      <w:r w:rsidRPr="0014492A">
        <w:rPr>
          <w:rFonts w:ascii="Times New Roman" w:eastAsia="等线" w:hAnsi="Times New Roman"/>
        </w:rPr>
        <w:t>.</w:t>
      </w:r>
      <w:r w:rsidR="00DF75CC">
        <w:rPr>
          <w:rFonts w:ascii="Times New Roman" w:eastAsia="等线" w:hAnsi="Times New Roman" w:hint="eastAsia"/>
          <w:lang w:eastAsia="zh-CN"/>
        </w:rPr>
        <w:t xml:space="preserve"> </w:t>
      </w:r>
      <w:r w:rsidR="00AA3BA0" w:rsidRPr="00AA3BA0">
        <w:rPr>
          <w:rFonts w:ascii="Times New Roman" w:eastAsia="等线" w:hAnsi="Times New Roman"/>
          <w:lang w:eastAsia="zh-CN"/>
        </w:rPr>
        <w:t>To address this gap</w:t>
      </w:r>
      <w:r w:rsidR="00BA3E2A" w:rsidRPr="00BA3E2A">
        <w:rPr>
          <w:rFonts w:ascii="Times New Roman" w:eastAsia="等线" w:hAnsi="Times New Roman"/>
          <w:szCs w:val="24"/>
          <w:lang w:eastAsia="zh-CN"/>
        </w:rPr>
        <w:t xml:space="preserve">, we </w:t>
      </w:r>
      <w:r w:rsidR="00DF75CC">
        <w:rPr>
          <w:rFonts w:ascii="Times New Roman" w:eastAsia="等线" w:hAnsi="Times New Roman" w:hint="eastAsia"/>
          <w:szCs w:val="24"/>
          <w:lang w:eastAsia="zh-CN"/>
        </w:rPr>
        <w:t>develop</w:t>
      </w:r>
      <w:r w:rsidR="00BA3E2A" w:rsidRPr="00BA3E2A">
        <w:rPr>
          <w:rFonts w:ascii="Times New Roman" w:eastAsia="等线" w:hAnsi="Times New Roman"/>
          <w:szCs w:val="24"/>
          <w:lang w:eastAsia="zh-CN"/>
        </w:rPr>
        <w:t xml:space="preserve"> </w:t>
      </w:r>
      <w:r w:rsidR="00E1097C" w:rsidRPr="00E1097C">
        <w:rPr>
          <w:rFonts w:ascii="Times New Roman" w:eastAsia="等线" w:hAnsi="Times New Roman"/>
          <w:szCs w:val="24"/>
          <w:lang w:eastAsia="zh-CN"/>
        </w:rPr>
        <w:t>TMC-LewisGen</w:t>
      </w:r>
      <w:r w:rsidR="00E1097C">
        <w:rPr>
          <w:rFonts w:ascii="Times New Roman" w:eastAsia="等线" w:hAnsi="Times New Roman" w:hint="eastAsia"/>
          <w:szCs w:val="24"/>
          <w:lang w:eastAsia="zh-CN"/>
        </w:rPr>
        <w:t xml:space="preserve">, </w:t>
      </w:r>
      <w:r w:rsidR="00BA3E2A" w:rsidRPr="00BA3E2A">
        <w:rPr>
          <w:rFonts w:ascii="Times New Roman" w:eastAsia="等线" w:hAnsi="Times New Roman"/>
          <w:szCs w:val="24"/>
          <w:lang w:eastAsia="zh-CN"/>
        </w:rPr>
        <w:t xml:space="preserve">an automated </w:t>
      </w:r>
      <w:r w:rsidR="009312A3">
        <w:rPr>
          <w:rFonts w:ascii="Times New Roman" w:eastAsia="等线" w:hAnsi="Times New Roman" w:hint="eastAsia"/>
          <w:szCs w:val="24"/>
          <w:lang w:eastAsia="zh-CN"/>
        </w:rPr>
        <w:t>tool</w:t>
      </w:r>
      <w:r w:rsidR="00BA3E2A" w:rsidRPr="00BA3E2A">
        <w:rPr>
          <w:rFonts w:ascii="Times New Roman" w:eastAsia="等线" w:hAnsi="Times New Roman"/>
          <w:szCs w:val="24"/>
          <w:lang w:eastAsia="zh-CN"/>
        </w:rPr>
        <w:t xml:space="preserve"> for generating Lewis-like structures of </w:t>
      </w:r>
      <w:r w:rsidR="009269ED">
        <w:rPr>
          <w:rFonts w:ascii="Times New Roman" w:eastAsia="等线" w:hAnsi="Times New Roman" w:hint="eastAsia"/>
          <w:szCs w:val="24"/>
          <w:lang w:eastAsia="zh-CN"/>
        </w:rPr>
        <w:t xml:space="preserve">TMCs </w:t>
      </w:r>
      <w:r w:rsidR="00AA3BA0" w:rsidRPr="00AA3BA0">
        <w:rPr>
          <w:rFonts w:ascii="Times New Roman" w:eastAsia="等线" w:hAnsi="Times New Roman"/>
          <w:szCs w:val="24"/>
          <w:lang w:eastAsia="zh-CN"/>
        </w:rPr>
        <w:t>directly</w:t>
      </w:r>
      <w:r w:rsidR="00AA3BA0">
        <w:rPr>
          <w:rFonts w:ascii="Times New Roman" w:eastAsia="等线" w:hAnsi="Times New Roman"/>
          <w:szCs w:val="24"/>
          <w:lang w:eastAsia="zh-CN"/>
        </w:rPr>
        <w:t xml:space="preserve"> </w:t>
      </w:r>
      <w:r w:rsidR="00BA3E2A" w:rsidRPr="00BA3E2A">
        <w:rPr>
          <w:rFonts w:ascii="Times New Roman" w:eastAsia="等线" w:hAnsi="Times New Roman"/>
          <w:szCs w:val="24"/>
          <w:lang w:eastAsia="zh-CN"/>
        </w:rPr>
        <w:t xml:space="preserve">from Cartesian coordinates. </w:t>
      </w:r>
      <w:r w:rsidR="00552BAA" w:rsidRPr="00552BAA">
        <w:rPr>
          <w:rFonts w:ascii="Times New Roman" w:eastAsia="等线" w:hAnsi="Times New Roman"/>
          <w:szCs w:val="24"/>
          <w:lang w:eastAsia="zh-CN"/>
        </w:rPr>
        <w:t xml:space="preserve">The task is formulated as a discrete </w:t>
      </w:r>
      <w:r w:rsidR="00E507EC" w:rsidRPr="00E507EC">
        <w:rPr>
          <w:rFonts w:ascii="Times New Roman" w:eastAsia="等线" w:hAnsi="Times New Roman"/>
          <w:szCs w:val="24"/>
          <w:lang w:eastAsia="zh-CN"/>
        </w:rPr>
        <w:t>variable</w:t>
      </w:r>
      <w:r w:rsidR="00552BAA" w:rsidRPr="00552BAA">
        <w:rPr>
          <w:rFonts w:ascii="Times New Roman" w:eastAsia="等线" w:hAnsi="Times New Roman"/>
          <w:szCs w:val="24"/>
          <w:lang w:eastAsia="zh-CN"/>
        </w:rPr>
        <w:t xml:space="preserve"> optimization </w:t>
      </w:r>
      <w:r w:rsidR="00552BAA" w:rsidRPr="00552BAA">
        <w:rPr>
          <w:rFonts w:ascii="Times New Roman" w:eastAsia="等线" w:hAnsi="Times New Roman"/>
          <w:szCs w:val="24"/>
          <w:lang w:eastAsia="zh-CN"/>
        </w:rPr>
        <w:lastRenderedPageBreak/>
        <w:t>problem, where</w:t>
      </w:r>
      <w:r w:rsidR="00C525E0" w:rsidRPr="00C525E0">
        <w:rPr>
          <w:rFonts w:ascii="Times New Roman" w:eastAsia="等线" w:hAnsi="Times New Roman"/>
          <w:szCs w:val="24"/>
          <w:lang w:eastAsia="zh-CN"/>
        </w:rPr>
        <w:t xml:space="preserve"> a comprehensive set of</w:t>
      </w:r>
      <w:r w:rsidR="00C525E0">
        <w:rPr>
          <w:rFonts w:ascii="Times New Roman" w:eastAsia="等线" w:hAnsi="Times New Roman"/>
          <w:szCs w:val="24"/>
          <w:lang w:eastAsia="zh-CN"/>
        </w:rPr>
        <w:t xml:space="preserve"> </w:t>
      </w:r>
      <w:r w:rsidR="00552BAA" w:rsidRPr="00552BAA">
        <w:rPr>
          <w:rFonts w:ascii="Times New Roman" w:eastAsia="等线" w:hAnsi="Times New Roman"/>
          <w:szCs w:val="24"/>
          <w:lang w:eastAsia="zh-CN"/>
        </w:rPr>
        <w:t xml:space="preserve">explicit chemical rules </w:t>
      </w:r>
      <w:r w:rsidR="00C525E0" w:rsidRPr="00C525E0">
        <w:rPr>
          <w:rFonts w:ascii="Times New Roman" w:eastAsia="等线" w:hAnsi="Times New Roman"/>
          <w:szCs w:val="24"/>
          <w:lang w:eastAsia="zh-CN"/>
        </w:rPr>
        <w:t>defines the feasible solution space</w:t>
      </w:r>
      <w:r w:rsidR="00C525E0">
        <w:rPr>
          <w:rFonts w:ascii="Times New Roman" w:eastAsia="等线" w:hAnsi="Times New Roman"/>
          <w:szCs w:val="24"/>
          <w:lang w:eastAsia="zh-CN"/>
        </w:rPr>
        <w:t xml:space="preserve"> </w:t>
      </w:r>
      <w:r w:rsidR="00552BAA" w:rsidRPr="00552BAA">
        <w:rPr>
          <w:rFonts w:ascii="Times New Roman" w:eastAsia="等线" w:hAnsi="Times New Roman"/>
          <w:szCs w:val="24"/>
          <w:lang w:eastAsia="zh-CN"/>
        </w:rPr>
        <w:t>and integer linear programming</w:t>
      </w:r>
      <w:r w:rsidR="00552BAA">
        <w:rPr>
          <w:rFonts w:ascii="Times New Roman" w:eastAsia="等线" w:hAnsi="Times New Roman" w:hint="eastAsia"/>
          <w:szCs w:val="24"/>
          <w:lang w:eastAsia="zh-CN"/>
        </w:rPr>
        <w:t xml:space="preserve"> (ILP)</w:t>
      </w:r>
      <w:r w:rsidR="00552BAA" w:rsidRPr="00552BAA">
        <w:rPr>
          <w:rFonts w:ascii="Times New Roman" w:eastAsia="等线" w:hAnsi="Times New Roman"/>
          <w:szCs w:val="24"/>
          <w:lang w:eastAsia="zh-CN"/>
        </w:rPr>
        <w:t xml:space="preserve"> </w:t>
      </w:r>
      <w:r w:rsidR="00C525E0" w:rsidRPr="00C525E0">
        <w:rPr>
          <w:rFonts w:ascii="Times New Roman" w:eastAsia="等线" w:hAnsi="Times New Roman"/>
          <w:szCs w:val="24"/>
          <w:lang w:eastAsia="zh-CN"/>
        </w:rPr>
        <w:t>identifies</w:t>
      </w:r>
      <w:r w:rsidR="00C525E0">
        <w:rPr>
          <w:rFonts w:ascii="Times New Roman" w:eastAsia="等线" w:hAnsi="Times New Roman"/>
          <w:szCs w:val="24"/>
          <w:lang w:eastAsia="zh-CN"/>
        </w:rPr>
        <w:t xml:space="preserve"> </w:t>
      </w:r>
      <w:r w:rsidR="00552BAA" w:rsidRPr="00552BAA">
        <w:rPr>
          <w:rFonts w:ascii="Times New Roman" w:eastAsia="等线" w:hAnsi="Times New Roman"/>
          <w:szCs w:val="24"/>
          <w:lang w:eastAsia="zh-CN"/>
        </w:rPr>
        <w:t>a global</w:t>
      </w:r>
      <w:r w:rsidR="00C525E0">
        <w:rPr>
          <w:rFonts w:ascii="Times New Roman" w:eastAsia="等线" w:hAnsi="Times New Roman"/>
          <w:szCs w:val="24"/>
          <w:lang w:eastAsia="zh-CN"/>
        </w:rPr>
        <w:t>ly</w:t>
      </w:r>
      <w:r w:rsidR="00552BAA" w:rsidRPr="00552BAA">
        <w:rPr>
          <w:rFonts w:ascii="Times New Roman" w:eastAsia="等线" w:hAnsi="Times New Roman"/>
          <w:szCs w:val="24"/>
          <w:lang w:eastAsia="zh-CN"/>
        </w:rPr>
        <w:t xml:space="preserve"> </w:t>
      </w:r>
      <w:r w:rsidR="00C525E0" w:rsidRPr="00552BAA">
        <w:rPr>
          <w:rFonts w:ascii="Times New Roman" w:eastAsia="等线" w:hAnsi="Times New Roman"/>
          <w:szCs w:val="24"/>
          <w:lang w:eastAsia="zh-CN"/>
        </w:rPr>
        <w:t>optim</w:t>
      </w:r>
      <w:r w:rsidR="00C525E0">
        <w:rPr>
          <w:rFonts w:ascii="Times New Roman" w:eastAsia="等线" w:hAnsi="Times New Roman"/>
          <w:szCs w:val="24"/>
          <w:lang w:eastAsia="zh-CN"/>
        </w:rPr>
        <w:t xml:space="preserve">al </w:t>
      </w:r>
      <w:r w:rsidR="00C525E0" w:rsidRPr="00C525E0">
        <w:rPr>
          <w:rFonts w:ascii="Times New Roman" w:eastAsia="等线" w:hAnsi="Times New Roman"/>
          <w:szCs w:val="24"/>
          <w:lang w:eastAsia="zh-CN"/>
        </w:rPr>
        <w:t>assignment of bond orders, lone pairs, and formal charges</w:t>
      </w:r>
      <w:r w:rsidR="00552BAA" w:rsidRPr="00552BAA">
        <w:rPr>
          <w:rFonts w:ascii="Times New Roman" w:eastAsia="等线" w:hAnsi="Times New Roman"/>
          <w:szCs w:val="24"/>
          <w:lang w:eastAsia="zh-CN"/>
        </w:rPr>
        <w:t xml:space="preserve">, followed by </w:t>
      </w:r>
      <w:r w:rsidR="00C525E0" w:rsidRPr="00C525E0">
        <w:rPr>
          <w:rFonts w:ascii="Times New Roman" w:eastAsia="等线" w:hAnsi="Times New Roman"/>
          <w:szCs w:val="24"/>
          <w:lang w:eastAsia="zh-CN"/>
        </w:rPr>
        <w:t>postprocessing</w:t>
      </w:r>
      <w:r w:rsidR="00C525E0">
        <w:rPr>
          <w:rFonts w:ascii="Times New Roman" w:eastAsia="等线" w:hAnsi="Times New Roman"/>
          <w:szCs w:val="24"/>
          <w:lang w:eastAsia="zh-CN"/>
        </w:rPr>
        <w:t xml:space="preserve"> </w:t>
      </w:r>
      <w:r w:rsidR="00552BAA" w:rsidRPr="00552BAA">
        <w:rPr>
          <w:rFonts w:ascii="Times New Roman" w:eastAsia="等线" w:hAnsi="Times New Roman"/>
          <w:szCs w:val="24"/>
          <w:lang w:eastAsia="zh-CN"/>
        </w:rPr>
        <w:t>corrections.</w:t>
      </w:r>
      <w:r w:rsidR="001D04AC">
        <w:rPr>
          <w:rFonts w:ascii="Times New Roman" w:eastAsia="等线" w:hAnsi="Times New Roman" w:hint="eastAsia"/>
          <w:szCs w:val="24"/>
          <w:lang w:eastAsia="zh-CN"/>
        </w:rPr>
        <w:t xml:space="preserve"> </w:t>
      </w:r>
      <w:r w:rsidR="00552BAA" w:rsidRPr="00552BAA">
        <w:rPr>
          <w:rFonts w:ascii="Times New Roman" w:eastAsia="等线" w:hAnsi="Times New Roman"/>
          <w:szCs w:val="24"/>
          <w:lang w:eastAsia="zh-CN"/>
        </w:rPr>
        <w:t xml:space="preserve">The final outputs include Lewis-like structures, </w:t>
      </w:r>
      <w:r w:rsidR="003A7810" w:rsidRPr="003A7810">
        <w:rPr>
          <w:rFonts w:ascii="Times New Roman" w:eastAsia="等线" w:hAnsi="Times New Roman" w:hint="eastAsia"/>
          <w:szCs w:val="24"/>
          <w:highlight w:val="yellow"/>
          <w:lang w:eastAsia="zh-CN"/>
        </w:rPr>
        <w:t>RDK</w:t>
      </w:r>
      <w:r w:rsidR="002360E4">
        <w:rPr>
          <w:rFonts w:ascii="Times New Roman" w:eastAsia="等线" w:hAnsi="Times New Roman" w:hint="eastAsia"/>
          <w:szCs w:val="24"/>
          <w:highlight w:val="yellow"/>
          <w:lang w:eastAsia="zh-CN"/>
        </w:rPr>
        <w:t>it</w:t>
      </w:r>
      <w:r w:rsidR="003A7810" w:rsidRPr="003A7810">
        <w:rPr>
          <w:rFonts w:ascii="Times New Roman" w:eastAsia="等线" w:hAnsi="Times New Roman" w:hint="eastAsia"/>
          <w:szCs w:val="24"/>
          <w:highlight w:val="yellow"/>
          <w:lang w:eastAsia="zh-CN"/>
        </w:rPr>
        <w:t>-</w:t>
      </w:r>
      <w:r w:rsidR="003A7810">
        <w:rPr>
          <w:rFonts w:ascii="Times New Roman" w:eastAsia="等线" w:hAnsi="Times New Roman" w:hint="eastAsia"/>
          <w:szCs w:val="24"/>
          <w:highlight w:val="yellow"/>
          <w:lang w:eastAsia="zh-CN"/>
        </w:rPr>
        <w:t>parsable</w:t>
      </w:r>
      <w:r w:rsidR="006D3ABC">
        <w:rPr>
          <w:rFonts w:ascii="Times New Roman" w:eastAsia="等线" w:hAnsi="Times New Roman" w:hint="eastAsia"/>
          <w:szCs w:val="24"/>
          <w:highlight w:val="yellow"/>
          <w:lang w:eastAsia="zh-CN"/>
        </w:rPr>
        <w:t xml:space="preserve"> </w:t>
      </w:r>
      <w:r w:rsidR="00552BAA" w:rsidRPr="003A7810">
        <w:rPr>
          <w:rFonts w:ascii="Times New Roman" w:eastAsia="等线" w:hAnsi="Times New Roman"/>
          <w:szCs w:val="24"/>
          <w:highlight w:val="yellow"/>
          <w:lang w:eastAsia="zh-CN"/>
        </w:rPr>
        <w:t>SMILES</w:t>
      </w:r>
      <w:r w:rsidR="00552BAA" w:rsidRPr="00552BAA">
        <w:rPr>
          <w:rFonts w:ascii="Times New Roman" w:eastAsia="等线" w:hAnsi="Times New Roman"/>
          <w:szCs w:val="24"/>
          <w:lang w:eastAsia="zh-CN"/>
        </w:rPr>
        <w:t xml:space="preserve">, and </w:t>
      </w:r>
      <w:r w:rsidR="00A61619" w:rsidRPr="00A61619">
        <w:rPr>
          <w:rFonts w:ascii="Times New Roman" w:eastAsia="等线" w:hAnsi="Times New Roman"/>
          <w:szCs w:val="24"/>
          <w:lang w:eastAsia="zh-CN"/>
        </w:rPr>
        <w:t xml:space="preserve">interpretive bonding reports framed within the covalent bond classification (CBC) formalism, in which ligands are categorized as </w:t>
      </w:r>
      <w:r w:rsidR="00A61619" w:rsidRPr="0078704E">
        <w:rPr>
          <w:rFonts w:ascii="Times New Roman" w:eastAsia="等线" w:hAnsi="Times New Roman"/>
          <w:i/>
          <w:iCs/>
          <w:szCs w:val="24"/>
          <w:lang w:eastAsia="zh-CN"/>
        </w:rPr>
        <w:t>L</w:t>
      </w:r>
      <w:r w:rsidR="00A61619" w:rsidRPr="00A61619">
        <w:rPr>
          <w:rFonts w:ascii="Times New Roman" w:eastAsia="等线" w:hAnsi="Times New Roman"/>
          <w:szCs w:val="24"/>
          <w:lang w:eastAsia="zh-CN"/>
        </w:rPr>
        <w:t xml:space="preserve">-, </w:t>
      </w:r>
      <w:r w:rsidR="00A61619" w:rsidRPr="0078704E">
        <w:rPr>
          <w:rFonts w:ascii="Times New Roman" w:eastAsia="等线" w:hAnsi="Times New Roman"/>
          <w:i/>
          <w:iCs/>
          <w:szCs w:val="24"/>
          <w:lang w:eastAsia="zh-CN"/>
        </w:rPr>
        <w:t>X</w:t>
      </w:r>
      <w:r w:rsidR="00A61619" w:rsidRPr="00A61619">
        <w:rPr>
          <w:rFonts w:ascii="Times New Roman" w:eastAsia="等线" w:hAnsi="Times New Roman"/>
          <w:szCs w:val="24"/>
          <w:lang w:eastAsia="zh-CN"/>
        </w:rPr>
        <w:t xml:space="preserve">-, or </w:t>
      </w:r>
      <w:r w:rsidR="00A61619" w:rsidRPr="0078704E">
        <w:rPr>
          <w:rFonts w:ascii="Times New Roman" w:eastAsia="等线" w:hAnsi="Times New Roman"/>
          <w:i/>
          <w:iCs/>
          <w:szCs w:val="24"/>
          <w:lang w:eastAsia="zh-CN"/>
        </w:rPr>
        <w:t>Z</w:t>
      </w:r>
      <w:r w:rsidR="00A61619" w:rsidRPr="00A61619">
        <w:rPr>
          <w:rFonts w:ascii="Times New Roman" w:eastAsia="等线" w:hAnsi="Times New Roman"/>
          <w:szCs w:val="24"/>
          <w:lang w:eastAsia="zh-CN"/>
        </w:rPr>
        <w:t>-type donors.</w:t>
      </w:r>
      <w:r w:rsidR="00A61619">
        <w:rPr>
          <w:rFonts w:ascii="Times New Roman" w:eastAsia="等线" w:hAnsi="Times New Roman"/>
          <w:szCs w:val="24"/>
          <w:lang w:eastAsia="zh-CN"/>
        </w:rPr>
        <w:t xml:space="preserve"> </w:t>
      </w:r>
      <w:r w:rsidR="00F768EC" w:rsidRPr="00F768EC">
        <w:rPr>
          <w:rFonts w:ascii="Times New Roman" w:eastAsia="等线" w:hAnsi="Times New Roman"/>
          <w:szCs w:val="24"/>
          <w:lang w:eastAsia="zh-CN"/>
        </w:rPr>
        <w:t xml:space="preserve">Benchmarking on nearly 60,000 TMCs shows robust performance, generating valid SMILES for 99.92% of structures with subsecond ILP solution times in most cases. Representative examples, including Werner-type complexes, </w:t>
      </w:r>
      <w:r w:rsidR="00F768EC" w:rsidRPr="00F768EC">
        <w:rPr>
          <w:rFonts w:ascii="Cambria Math" w:eastAsia="等线" w:hAnsi="Cambria Math" w:cs="Cambria Math"/>
          <w:szCs w:val="24"/>
          <w:lang w:eastAsia="zh-CN"/>
        </w:rPr>
        <w:t>𝜂</w:t>
      </w:r>
      <w:r w:rsidR="00F768EC" w:rsidRPr="00F768EC">
        <w:rPr>
          <w:rFonts w:ascii="Times New Roman" w:eastAsia="等线" w:hAnsi="Times New Roman"/>
          <w:szCs w:val="24"/>
          <w:lang w:eastAsia="zh-CN"/>
        </w:rPr>
        <w:t xml:space="preserve">-coordinated </w:t>
      </w:r>
      <w:r w:rsidR="00F768EC" w:rsidRPr="00F768EC">
        <w:rPr>
          <w:rFonts w:ascii="Cambria Math" w:eastAsia="等线" w:hAnsi="Cambria Math" w:cs="Cambria Math"/>
          <w:szCs w:val="24"/>
          <w:lang w:eastAsia="zh-CN"/>
        </w:rPr>
        <w:t>𝜋</w:t>
      </w:r>
      <w:r w:rsidR="00F768EC" w:rsidRPr="00F768EC">
        <w:rPr>
          <w:rFonts w:ascii="Times New Roman" w:eastAsia="等线" w:hAnsi="Times New Roman"/>
          <w:szCs w:val="24"/>
          <w:lang w:eastAsia="zh-CN"/>
        </w:rPr>
        <w:t>-ligands, and metal–carbene motifs, demonstrate broad applicability. The framework supports large-scale structural annotation, automated chemical interpretation, and data-driven modeling of TMCs.</w:t>
      </w:r>
      <w:r w:rsidR="006E5A3F">
        <w:rPr>
          <w:rFonts w:ascii="Times New Roman" w:eastAsia="等线" w:hAnsi="Times New Roman" w:hint="eastAsia"/>
          <w:szCs w:val="24"/>
          <w:lang w:eastAsia="zh-CN"/>
        </w:rPr>
        <w:t xml:space="preserve"> </w:t>
      </w:r>
      <w:r w:rsidR="00980524" w:rsidRPr="00980524">
        <w:rPr>
          <w:rFonts w:ascii="Times New Roman" w:eastAsia="等线" w:hAnsi="Times New Roman"/>
          <w:szCs w:val="24"/>
          <w:lang w:eastAsia="zh-CN"/>
        </w:rPr>
        <w:t>A freely accessible web server for 3D TMC analysis and visualization is available at</w:t>
      </w:r>
      <w:r w:rsidR="003044DF">
        <w:rPr>
          <w:rFonts w:ascii="Times New Roman" w:eastAsia="等线" w:hAnsi="Times New Roman" w:hint="eastAsia"/>
          <w:szCs w:val="24"/>
          <w:lang w:eastAsia="zh-CN"/>
        </w:rPr>
        <w:t xml:space="preserve"> </w:t>
      </w:r>
      <w:r w:rsidR="003044DF" w:rsidRPr="006E5A3F">
        <w:rPr>
          <w:rFonts w:ascii="Times New Roman" w:eastAsia="等线" w:hAnsi="Times New Roman"/>
          <w:szCs w:val="24"/>
          <w:lang w:eastAsia="zh-CN"/>
        </w:rPr>
        <w:t>https://tmc-lewis-structure.streamlit.app/</w:t>
      </w:r>
      <w:r w:rsidR="006E5A3F" w:rsidRPr="006E5A3F">
        <w:rPr>
          <w:rFonts w:ascii="Times New Roman" w:eastAsia="等线" w:hAnsi="Times New Roman"/>
          <w:szCs w:val="24"/>
          <w:lang w:eastAsia="zh-CN"/>
        </w:rPr>
        <w:t>.</w:t>
      </w:r>
    </w:p>
    <w:p w14:paraId="4F0B14D7" w14:textId="77777777" w:rsidR="00D04C80" w:rsidRPr="006362AD" w:rsidRDefault="00D04C80" w:rsidP="00D04C80">
      <w:pPr>
        <w:pStyle w:val="TAMainText"/>
        <w:ind w:firstLine="0"/>
        <w:rPr>
          <w:lang w:eastAsia="zh-CN"/>
        </w:rPr>
      </w:pPr>
    </w:p>
    <w:p w14:paraId="79623045" w14:textId="77777777" w:rsidR="001D676F" w:rsidRDefault="00882AC0" w:rsidP="007012EC">
      <w:pPr>
        <w:pStyle w:val="TAMainText"/>
        <w:spacing w:after="240"/>
        <w:ind w:firstLine="0"/>
      </w:pPr>
      <w:r>
        <w:rPr>
          <w:rFonts w:hint="eastAsia"/>
          <w:lang w:eastAsia="zh-CN"/>
        </w:rPr>
        <w:t>INTRODUCTION</w:t>
      </w:r>
      <w:r w:rsidR="00AB34C5">
        <w:t xml:space="preserve"> </w:t>
      </w:r>
    </w:p>
    <w:p w14:paraId="7A54C273" w14:textId="7D143A25" w:rsidR="00016DC2" w:rsidRPr="00016DC2" w:rsidRDefault="00016DC2" w:rsidP="00016DC2">
      <w:pPr>
        <w:spacing w:before="180" w:after="240" w:line="480" w:lineRule="auto"/>
        <w:jc w:val="lowKashida"/>
        <w:rPr>
          <w:rFonts w:ascii="Times New Roman" w:eastAsia="等线" w:hAnsi="Times New Roman"/>
          <w:szCs w:val="24"/>
        </w:rPr>
      </w:pPr>
      <w:r w:rsidRPr="00016DC2">
        <w:rPr>
          <w:rFonts w:ascii="Times New Roman" w:eastAsia="等线" w:hAnsi="Times New Roman"/>
          <w:szCs w:val="24"/>
          <w:lang w:eastAsia="zh-CN"/>
        </w:rPr>
        <w:t>The Lewis structure stands as one of the most enduring and productive abstractions in all of chemistry. Proposed by Gilbert N. Lewis in 1916</w:t>
      </w:r>
      <w:r w:rsidR="00236E8F">
        <w:rPr>
          <w:rFonts w:ascii="Times New Roman" w:eastAsia="等线" w:hAnsi="Times New Roman" w:hint="eastAsia"/>
          <w:szCs w:val="24"/>
          <w:lang w:eastAsia="zh-CN"/>
        </w:rPr>
        <w:t>,</w:t>
      </w:r>
      <w:r w:rsidRPr="00016DC2">
        <w:rPr>
          <w:rFonts w:ascii="Times New Roman" w:eastAsia="等线" w:hAnsi="Times New Roman"/>
          <w:szCs w:val="24"/>
          <w:lang w:eastAsia="zh-CN"/>
        </w:rPr>
        <w:fldChar w:fldCharType="begin"/>
      </w:r>
      <w:r w:rsidR="006F11EA">
        <w:rPr>
          <w:rFonts w:ascii="Times New Roman" w:eastAsia="等线" w:hAnsi="Times New Roman"/>
          <w:szCs w:val="24"/>
          <w:lang w:eastAsia="zh-CN"/>
        </w:rPr>
        <w:instrText xml:space="preserve"> ADDIN ZOTERO_ITEM CSL_CITATION {"citationID":"deVNGa2U","properties":{"unsorted":false,"formattedCitation":"\\super 1\\nosupersub{}","plainCitation":"1","noteIndex":0},"citationItems":[{"id":4191,"uris":["http://zotero.org/users/6452374/items/9W57CCE3"],"itemData":{"id":4191,"type":"article-journal","container-title":"Journal of the American Chemical Society","DOI":"10.1021/ja02261a002","ISSN":"0002-7863","issue":"4","journalAbbreviation":"J. Am. Chem. Soc.","page":"762-785","publisher":"American Chemical Society","source":"ACS Publications","title":"THE ATOM AND THE MOLECULE.","volume":"38","author":[{"family":"Lewis","given":"Gilbert N."}],"issued":{"date-parts":[["1916",4,1]]}}}],"schema":"https://github.com/citation-style-language/schema/raw/master/csl-citation.json"} </w:instrText>
      </w:r>
      <w:r w:rsidRPr="00016DC2">
        <w:rPr>
          <w:rFonts w:ascii="Times New Roman" w:eastAsia="等线" w:hAnsi="Times New Roman"/>
          <w:szCs w:val="24"/>
          <w:lang w:eastAsia="zh-CN"/>
        </w:rPr>
        <w:fldChar w:fldCharType="separate"/>
      </w:r>
      <w:r w:rsidRPr="00016DC2">
        <w:rPr>
          <w:rFonts w:ascii="Times New Roman" w:eastAsia="等线" w:hAnsi="Times New Roman"/>
          <w:sz w:val="22"/>
          <w:szCs w:val="24"/>
          <w:vertAlign w:val="superscript"/>
          <w:lang w:eastAsia="zh-CN"/>
        </w:rPr>
        <w:t>1</w:t>
      </w:r>
      <w:r w:rsidRPr="00016DC2">
        <w:rPr>
          <w:rFonts w:ascii="Times New Roman" w:eastAsia="等线" w:hAnsi="Times New Roman"/>
          <w:szCs w:val="24"/>
          <w:lang w:eastAsia="zh-CN"/>
        </w:rPr>
        <w:fldChar w:fldCharType="end"/>
      </w:r>
      <w:r w:rsidRPr="00016DC2">
        <w:rPr>
          <w:rFonts w:ascii="Times New Roman" w:eastAsia="等线" w:hAnsi="Times New Roman"/>
          <w:szCs w:val="24"/>
          <w:lang w:eastAsia="zh-CN"/>
        </w:rPr>
        <w:t xml:space="preserve"> the electron-pair bond model offered the first coherent explanation of molecular valence in terms of shared and unshared electron pairs, predating quantum mechanics and yet surviving its arrival intact, not as an approximation to be discarded, but as a language to be formalized. In the century that followed, the Lewis structure became the universal currency of chemical communication: the starting point for predicting molecular geometry through </w:t>
      </w:r>
      <w:r w:rsidR="00642D21" w:rsidRPr="0010254C">
        <w:rPr>
          <w:rFonts w:ascii="Times New Roman" w:eastAsia="等线" w:hAnsi="Times New Roman"/>
          <w:szCs w:val="24"/>
          <w:highlight w:val="yellow"/>
          <w:lang w:eastAsia="zh-CN"/>
        </w:rPr>
        <w:t>valence shell electron pair repulsion</w:t>
      </w:r>
      <w:r w:rsidRPr="0010254C">
        <w:rPr>
          <w:rFonts w:ascii="Times New Roman" w:eastAsia="等线" w:hAnsi="Times New Roman"/>
          <w:szCs w:val="24"/>
          <w:highlight w:val="yellow"/>
          <w:lang w:eastAsia="zh-CN"/>
        </w:rPr>
        <w:t xml:space="preserve"> theory</w:t>
      </w:r>
      <w:r w:rsidR="00236E8F">
        <w:rPr>
          <w:rFonts w:ascii="Times New Roman" w:eastAsia="等线" w:hAnsi="Times New Roman" w:hint="eastAsia"/>
          <w:szCs w:val="24"/>
          <w:lang w:eastAsia="zh-CN"/>
        </w:rPr>
        <w:t>,</w:t>
      </w:r>
      <w:r w:rsidRPr="00016DC2">
        <w:rPr>
          <w:rFonts w:ascii="Times New Roman" w:eastAsia="等线" w:hAnsi="Times New Roman"/>
          <w:szCs w:val="24"/>
          <w:lang w:eastAsia="zh-CN"/>
        </w:rPr>
        <w:fldChar w:fldCharType="begin"/>
      </w:r>
      <w:r w:rsidR="006F11EA">
        <w:rPr>
          <w:rFonts w:ascii="Times New Roman" w:eastAsia="等线" w:hAnsi="Times New Roman"/>
          <w:szCs w:val="24"/>
          <w:lang w:eastAsia="zh-CN"/>
        </w:rPr>
        <w:instrText xml:space="preserve"> ADDIN ZOTERO_ITEM CSL_CITATION {"citationID":"XAreRSh5","properties":{"unsorted":false,"formattedCitation":"\\super 2\\nosupersub{}","plainCitation":"2","noteIndex":0},"citationItems":[{"id":4192,"uris":["http://zotero.org/users/6452374/items/2UM36J6B"],"itemData":{"id":4192,"type":"article-journal","abstract":"No abstract available","container-title":"Quarterly Reviews, Chemical Society","DOI":"10.1039/QR9571100339","ISSN":"0009-2681","issue":"4","journalAbbreviation":"Q. Rev. Chem. Soc.","language":"en","page":"339-380","publisher":"The Royal Society of Chemistry","source":"pubs-rsc-org.lib.ezproxy.hkust.edu.hk","title":"Inorganic stereochemistry","volume":"11","author":[{"family":"Gillespie","given":"R. J."},{"family":"Nyholm","given":"R. S."}],"issued":{"date-parts":[["1957",1,1]]}}}],"schema":"https://github.com/citation-style-language/schema/raw/master/csl-citation.json"} </w:instrText>
      </w:r>
      <w:r w:rsidRPr="00016DC2">
        <w:rPr>
          <w:rFonts w:ascii="Times New Roman" w:eastAsia="等线" w:hAnsi="Times New Roman"/>
          <w:szCs w:val="24"/>
          <w:lang w:eastAsia="zh-CN"/>
        </w:rPr>
        <w:fldChar w:fldCharType="separate"/>
      </w:r>
      <w:r w:rsidRPr="00016DC2">
        <w:rPr>
          <w:rFonts w:ascii="Times New Roman" w:eastAsia="等线" w:hAnsi="Times New Roman"/>
          <w:sz w:val="22"/>
          <w:szCs w:val="24"/>
          <w:vertAlign w:val="superscript"/>
          <w:lang w:eastAsia="zh-CN"/>
        </w:rPr>
        <w:t>2</w:t>
      </w:r>
      <w:r w:rsidRPr="00016DC2">
        <w:rPr>
          <w:rFonts w:ascii="Times New Roman" w:eastAsia="等线" w:hAnsi="Times New Roman"/>
          <w:szCs w:val="24"/>
          <w:lang w:eastAsia="zh-CN"/>
        </w:rPr>
        <w:fldChar w:fldCharType="end"/>
      </w:r>
      <w:r w:rsidRPr="00016DC2">
        <w:rPr>
          <w:rFonts w:ascii="Times New Roman" w:eastAsia="等线" w:hAnsi="Times New Roman"/>
          <w:szCs w:val="24"/>
          <w:lang w:eastAsia="zh-CN"/>
        </w:rPr>
        <w:t xml:space="preserve"> the framework for understanding reactivity through the arrow-pushing formalism</w:t>
      </w:r>
      <w:r w:rsidR="00F012A5">
        <w:rPr>
          <w:rFonts w:ascii="Times New Roman" w:eastAsia="等线" w:hAnsi="Times New Roman" w:hint="eastAsia"/>
          <w:szCs w:val="24"/>
          <w:lang w:eastAsia="zh-CN"/>
        </w:rPr>
        <w:t>,</w:t>
      </w:r>
      <w:r w:rsidRPr="00016DC2">
        <w:rPr>
          <w:rFonts w:ascii="Times New Roman" w:eastAsia="等线" w:hAnsi="Times New Roman"/>
          <w:szCs w:val="24"/>
          <w:lang w:eastAsia="zh-CN"/>
        </w:rPr>
        <w:fldChar w:fldCharType="begin"/>
      </w:r>
      <w:r w:rsidR="006F11EA">
        <w:rPr>
          <w:rFonts w:ascii="Times New Roman" w:eastAsia="等线" w:hAnsi="Times New Roman"/>
          <w:szCs w:val="24"/>
          <w:lang w:eastAsia="zh-CN"/>
        </w:rPr>
        <w:instrText xml:space="preserve"> ADDIN ZOTERO_ITEM CSL_CITATION {"citationID":"I3VoNzUx","properties":{"unsorted":false,"formattedCitation":"\\super 3\\nosupersub{}","plainCitation":"3","noteIndex":0},"citationItems":[{"id":4194,"uris":["http://zotero.org/users/6452374/items/VQFQFSUV"],"itemData":{"id":4194,"type":"article-journal","abstract":"The “curly arrow” of Robinson and Ingold is the primary tool for describing and rationalizing reaction mechanisms. Despite this approach’s ubiquity and stellar success, its physical basis has never been clarified and a direct connection to quantum chemistry has never been found. Here we report that the bond rearrangements expressed by curly arrows can be directly observed in ab initio computations, as transformations of intrinsic bond orbitals (IBOs) along the reaction coordinate. Our results clarify that curly arrows are rooted in physical reality—a notion which has been challenged before—and show how quantum chemistry can directly establish reaction mechanisms in intuitive terms and unprecedented detail.","container-title":"Angewandte Chemie International Edition","DOI":"10.1002/anie.201410637","ISSN":"1521-3773","issue":"18","language":"en","license":"© 2015 WILEY-VCH Verlag GmbH &amp; Co. KGaA, Weinheim","note":"_eprint: https://onlinelibrary.wiley.com/doi/pdf/10.1002/anie.201410637","page":"5518-5522","source":"Wiley Online Library","title":"Electron Flow in Reaction Mechanisms—Revealed from First Principles","volume":"54","author":[{"family":"Knizia","given":"Gerald"},{"family":"Klein","given":"Johannes E. M. N."}],"issued":{"date-parts":[["2015"]]}}}],"schema":"https://github.com/citation-style-language/schema/raw/master/csl-citation.json"} </w:instrText>
      </w:r>
      <w:r w:rsidRPr="00016DC2">
        <w:rPr>
          <w:rFonts w:ascii="Times New Roman" w:eastAsia="等线" w:hAnsi="Times New Roman"/>
          <w:szCs w:val="24"/>
          <w:lang w:eastAsia="zh-CN"/>
        </w:rPr>
        <w:fldChar w:fldCharType="separate"/>
      </w:r>
      <w:r w:rsidRPr="00016DC2">
        <w:rPr>
          <w:rFonts w:ascii="Times New Roman" w:eastAsia="等线" w:hAnsi="Times New Roman"/>
          <w:sz w:val="22"/>
          <w:szCs w:val="24"/>
          <w:vertAlign w:val="superscript"/>
          <w:lang w:eastAsia="zh-CN"/>
        </w:rPr>
        <w:t>3</w:t>
      </w:r>
      <w:r w:rsidRPr="00016DC2">
        <w:rPr>
          <w:rFonts w:ascii="Times New Roman" w:eastAsia="等线" w:hAnsi="Times New Roman"/>
          <w:szCs w:val="24"/>
          <w:lang w:eastAsia="zh-CN"/>
        </w:rPr>
        <w:fldChar w:fldCharType="end"/>
      </w:r>
      <w:r w:rsidRPr="00016DC2">
        <w:rPr>
          <w:rFonts w:ascii="Times New Roman" w:eastAsia="等线" w:hAnsi="Times New Roman"/>
          <w:szCs w:val="24"/>
          <w:lang w:eastAsia="zh-CN"/>
        </w:rPr>
        <w:t xml:space="preserve"> and the conceptual basis for the </w:t>
      </w:r>
      <w:r w:rsidR="0079481C" w:rsidRPr="00767570">
        <w:rPr>
          <w:rFonts w:ascii="Times New Roman" w:eastAsia="等线" w:hAnsi="Times New Roman"/>
          <w:szCs w:val="24"/>
          <w:lang w:eastAsia="zh-CN"/>
        </w:rPr>
        <w:t>covalent bond classification</w:t>
      </w:r>
      <w:r w:rsidR="0079481C">
        <w:rPr>
          <w:rFonts w:ascii="Times New Roman" w:eastAsia="等线" w:hAnsi="Times New Roman" w:hint="eastAsia"/>
          <w:szCs w:val="24"/>
          <w:lang w:eastAsia="zh-CN"/>
        </w:rPr>
        <w:t xml:space="preserve"> </w:t>
      </w:r>
      <w:r w:rsidR="0079481C">
        <w:rPr>
          <w:rFonts w:ascii="Times New Roman" w:eastAsia="等线" w:hAnsi="Times New Roman"/>
          <w:szCs w:val="24"/>
          <w:lang w:eastAsia="zh-CN"/>
        </w:rPr>
        <w:t>(</w:t>
      </w:r>
      <w:r w:rsidRPr="00016DC2">
        <w:rPr>
          <w:rFonts w:ascii="Times New Roman" w:eastAsia="等线" w:hAnsi="Times New Roman"/>
          <w:szCs w:val="24"/>
          <w:lang w:eastAsia="zh-CN"/>
        </w:rPr>
        <w:t>CBC</w:t>
      </w:r>
      <w:r w:rsidR="0079481C">
        <w:rPr>
          <w:rFonts w:ascii="Times New Roman" w:eastAsia="等线" w:hAnsi="Times New Roman"/>
          <w:szCs w:val="24"/>
          <w:lang w:eastAsia="zh-CN"/>
        </w:rPr>
        <w:t>)</w:t>
      </w:r>
      <w:r w:rsidRPr="00016DC2">
        <w:rPr>
          <w:rFonts w:ascii="Times New Roman" w:eastAsia="等线" w:hAnsi="Times New Roman"/>
          <w:szCs w:val="24"/>
          <w:lang w:eastAsia="zh-CN"/>
        </w:rPr>
        <w:t xml:space="preserve"> of organometallic ligands</w:t>
      </w:r>
      <w:r w:rsidR="00153065">
        <w:rPr>
          <w:rFonts w:ascii="Times New Roman" w:eastAsia="等线" w:hAnsi="Times New Roman" w:hint="eastAsia"/>
          <w:szCs w:val="24"/>
          <w:lang w:eastAsia="zh-CN"/>
        </w:rPr>
        <w:t>.</w:t>
      </w:r>
      <w:r w:rsidRPr="00016DC2">
        <w:rPr>
          <w:rFonts w:ascii="Times New Roman" w:eastAsia="等线" w:hAnsi="Times New Roman"/>
          <w:szCs w:val="24"/>
          <w:lang w:eastAsia="zh-CN"/>
        </w:rPr>
        <w:fldChar w:fldCharType="begin"/>
      </w:r>
      <w:r w:rsidR="006F11EA">
        <w:rPr>
          <w:rFonts w:ascii="Times New Roman" w:eastAsia="等线" w:hAnsi="Times New Roman"/>
          <w:szCs w:val="24"/>
          <w:lang w:eastAsia="zh-CN"/>
        </w:rPr>
        <w:instrText xml:space="preserve"> ADDIN ZOTERO_ITEM CSL_CITATION {"citationID":"mT06Xgcm","properties":{"unsorted":false,"formattedCitation":"\\super 4\\nosupersub{}","plainCitation":"4","noteIndex":0},"citationItems":[{"id":4195,"uris":["http://zotero.org/users/6452374/items/GYKN5CYX"],"itemData":{"id":4195,"type":"article-journal","abstract":"A new approach to the classification of covalent compounds of the transition metals is presented. The classification introduces the concepts of valency number and ligand bond number as alternatives to the concepts of formal oxidation state and coordination number. Population density maps (MLX plots) which represent the covalent compounds of an element as a function of all the known ligands are exemplified for chromium; molybdenum and tungsten; and nickel, palladium and platinum. These plots are used to identify the major characteristic chemical properties of the elements including reactivity trends and reaction mechanisms.","container-title":"Journal of Organometallic Chemistry","DOI":"10.1016/0022-328X(95)00508-N","ISSN":"0022-328X","issue":"1","journalAbbreviation":"Journal of Organometallic Chemistry","page":"127-148","source":"ScienceDirect","title":"A new approach to the formal classification of covalent compounds of the elements","volume":"500","author":[{"family":"Green","given":"M. L. H."}],"issued":{"date-parts":[["1995",9,20]]}}}],"schema":"https://github.com/citation-style-language/schema/raw/master/csl-citation.json"} </w:instrText>
      </w:r>
      <w:r w:rsidRPr="00016DC2">
        <w:rPr>
          <w:rFonts w:ascii="Times New Roman" w:eastAsia="等线" w:hAnsi="Times New Roman"/>
          <w:szCs w:val="24"/>
          <w:lang w:eastAsia="zh-CN"/>
        </w:rPr>
        <w:fldChar w:fldCharType="separate"/>
      </w:r>
      <w:r w:rsidRPr="00016DC2">
        <w:rPr>
          <w:rFonts w:ascii="Times New Roman" w:eastAsia="等线" w:hAnsi="Times New Roman"/>
          <w:sz w:val="22"/>
          <w:szCs w:val="24"/>
          <w:vertAlign w:val="superscript"/>
          <w:lang w:eastAsia="zh-CN"/>
        </w:rPr>
        <w:t>4</w:t>
      </w:r>
      <w:r w:rsidRPr="00016DC2">
        <w:rPr>
          <w:rFonts w:ascii="Times New Roman" w:eastAsia="等线" w:hAnsi="Times New Roman"/>
          <w:szCs w:val="24"/>
          <w:lang w:eastAsia="zh-CN"/>
        </w:rPr>
        <w:fldChar w:fldCharType="end"/>
      </w:r>
      <w:r w:rsidRPr="00016DC2">
        <w:rPr>
          <w:rFonts w:ascii="Times New Roman" w:eastAsia="等线" w:hAnsi="Times New Roman"/>
          <w:szCs w:val="24"/>
          <w:lang w:eastAsia="zh-CN"/>
        </w:rPr>
        <w:t xml:space="preserve"> </w:t>
      </w:r>
      <w:r w:rsidR="00B55577" w:rsidRPr="00B55577">
        <w:rPr>
          <w:rFonts w:ascii="Times New Roman" w:eastAsia="等线" w:hAnsi="Times New Roman"/>
          <w:szCs w:val="24"/>
          <w:lang w:eastAsia="zh-CN"/>
        </w:rPr>
        <w:t xml:space="preserve">The influence of the Lewis model </w:t>
      </w:r>
      <w:r w:rsidR="00B55577" w:rsidRPr="00B55577">
        <w:rPr>
          <w:rFonts w:ascii="Times New Roman" w:eastAsia="等线" w:hAnsi="Times New Roman"/>
          <w:szCs w:val="24"/>
          <w:lang w:eastAsia="zh-CN"/>
        </w:rPr>
        <w:lastRenderedPageBreak/>
        <w:t xml:space="preserve">extends beyond chemical reasoning to </w:t>
      </w:r>
      <w:r w:rsidR="00446BEA">
        <w:rPr>
          <w:rFonts w:ascii="Times New Roman" w:eastAsia="等线" w:hAnsi="Times New Roman" w:hint="eastAsia"/>
          <w:szCs w:val="24"/>
          <w:lang w:eastAsia="zh-CN"/>
        </w:rPr>
        <w:t>AI in</w:t>
      </w:r>
      <w:r w:rsidR="00B55577" w:rsidRPr="00B55577">
        <w:rPr>
          <w:rFonts w:ascii="Times New Roman" w:eastAsia="等线" w:hAnsi="Times New Roman"/>
          <w:szCs w:val="24"/>
          <w:lang w:eastAsia="zh-CN"/>
        </w:rPr>
        <w:t xml:space="preserve"> chemistry, where molecular graphs</w:t>
      </w:r>
      <w:r w:rsidR="00B55577" w:rsidRPr="00016DC2">
        <w:rPr>
          <w:rFonts w:ascii="Times New Roman" w:eastAsia="等线" w:hAnsi="Times New Roman"/>
          <w:szCs w:val="24"/>
          <w:lang w:eastAsia="zh-CN"/>
        </w:rPr>
        <w:fldChar w:fldCharType="begin"/>
      </w:r>
      <w:r w:rsidR="006F11EA">
        <w:rPr>
          <w:rFonts w:ascii="Times New Roman" w:eastAsia="等线" w:hAnsi="Times New Roman"/>
          <w:szCs w:val="24"/>
          <w:lang w:eastAsia="zh-CN"/>
        </w:rPr>
        <w:instrText xml:space="preserve"> ADDIN ZOTERO_ITEM CSL_CITATION {"citationID":"zVKlTrnn","properties":{"unsorted":false,"formattedCitation":"\\super 5\\nosupersub{}","plainCitation":"5","noteIndex":0},"citationItems":[{"id":4198,"uris":["http://zotero.org/users/6452374/items/MJZMUBBX"],"itemData":{"id":4198,"type":"article-journal","container-title":"Journal of Chemical Information and Computer Sciences","DOI":"10.1021/ci00047a033","ISSN":"0095-2338, 1520-5142","issue":"3","journalAbbreviation":"J. Chem. Inf. Comput. Sci.","language":"en","page":"334-343","source":"DOI.org (Crossref)","title":"Applications of graph theory in chemistry","volume":"25","author":[{"family":"Balaban","given":"Alexandru T."}],"issued":{"date-parts":[["1985",8,1]]}}}],"schema":"https://github.com/citation-style-language/schema/raw/master/csl-citation.json"} </w:instrText>
      </w:r>
      <w:r w:rsidR="00B55577" w:rsidRPr="00016DC2">
        <w:rPr>
          <w:rFonts w:ascii="Times New Roman" w:eastAsia="等线" w:hAnsi="Times New Roman"/>
          <w:szCs w:val="24"/>
          <w:lang w:eastAsia="zh-CN"/>
        </w:rPr>
        <w:fldChar w:fldCharType="separate"/>
      </w:r>
      <w:r w:rsidR="009D6310" w:rsidRPr="009D6310">
        <w:rPr>
          <w:rFonts w:ascii="Times New Roman" w:hAnsi="Times New Roman"/>
          <w:sz w:val="22"/>
          <w:vertAlign w:val="superscript"/>
        </w:rPr>
        <w:t>5</w:t>
      </w:r>
      <w:r w:rsidR="00B55577" w:rsidRPr="00016DC2">
        <w:rPr>
          <w:rFonts w:ascii="Times New Roman" w:eastAsia="等线" w:hAnsi="Times New Roman"/>
          <w:szCs w:val="24"/>
          <w:lang w:eastAsia="zh-CN"/>
        </w:rPr>
        <w:fldChar w:fldCharType="end"/>
      </w:r>
      <w:r w:rsidR="00B55577" w:rsidRPr="00B55577">
        <w:rPr>
          <w:rFonts w:ascii="Times New Roman" w:eastAsia="等线" w:hAnsi="Times New Roman"/>
          <w:szCs w:val="24"/>
          <w:lang w:eastAsia="zh-CN"/>
        </w:rPr>
        <w:t xml:space="preserve"> and bond-order-based representations such as SMILES</w:t>
      </w:r>
      <w:r w:rsidR="00B55577" w:rsidRPr="00016DC2">
        <w:rPr>
          <w:rFonts w:ascii="Times New Roman" w:eastAsia="等线" w:hAnsi="Times New Roman"/>
          <w:szCs w:val="24"/>
          <w:lang w:eastAsia="zh-CN"/>
        </w:rPr>
        <w:fldChar w:fldCharType="begin"/>
      </w:r>
      <w:r w:rsidR="006F11EA">
        <w:rPr>
          <w:rFonts w:ascii="Times New Roman" w:eastAsia="等线" w:hAnsi="Times New Roman"/>
          <w:szCs w:val="24"/>
          <w:lang w:eastAsia="zh-CN"/>
        </w:rPr>
        <w:instrText xml:space="preserve"> ADDIN ZOTERO_ITEM CSL_CITATION {"citationID":"I7k5e7fJ","properties":{"unsorted":false,"formattedCitation":"\\super 6\\nosupersub{}","plainCitation":"6","noteIndex":0},"citationItems":[{"id":560,"uris":["http://zotero.org/users/6452374/items/BUMLDMWQ"],"itemData":{"id":560,"type":"article-journal","container-title":"Journal of Chemical Information and Modeling","DOI":"10.1021/ci00057a005","ISSN":"1549-9596","issue":"1","journalAbbreviation":"J. Chem. Inf. Model.","language":"en","page":"31-36","source":"DOI.org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B55577" w:rsidRPr="00016DC2">
        <w:rPr>
          <w:rFonts w:ascii="Times New Roman" w:eastAsia="等线" w:hAnsi="Times New Roman"/>
          <w:szCs w:val="24"/>
          <w:lang w:eastAsia="zh-CN"/>
        </w:rPr>
        <w:fldChar w:fldCharType="separate"/>
      </w:r>
      <w:r w:rsidR="009D6310" w:rsidRPr="009D6310">
        <w:rPr>
          <w:rFonts w:ascii="Times New Roman" w:hAnsi="Times New Roman"/>
          <w:sz w:val="22"/>
          <w:vertAlign w:val="superscript"/>
        </w:rPr>
        <w:t>6</w:t>
      </w:r>
      <w:r w:rsidR="00B55577" w:rsidRPr="00016DC2">
        <w:rPr>
          <w:rFonts w:ascii="Times New Roman" w:eastAsia="等线" w:hAnsi="Times New Roman"/>
          <w:szCs w:val="24"/>
          <w:lang w:eastAsia="zh-CN"/>
        </w:rPr>
        <w:fldChar w:fldCharType="end"/>
      </w:r>
      <w:r w:rsidR="00B55577">
        <w:rPr>
          <w:rFonts w:ascii="Times New Roman" w:eastAsia="等线" w:hAnsi="Times New Roman"/>
          <w:szCs w:val="24"/>
          <w:lang w:eastAsia="zh-CN"/>
        </w:rPr>
        <w:t xml:space="preserve"> </w:t>
      </w:r>
      <w:r w:rsidR="00B55577" w:rsidRPr="00B55577">
        <w:rPr>
          <w:rFonts w:ascii="Times New Roman" w:eastAsia="等线" w:hAnsi="Times New Roman"/>
          <w:szCs w:val="24"/>
          <w:lang w:eastAsia="zh-CN"/>
        </w:rPr>
        <w:t>are likewise built upon the same description of atomic connectivity and bonding.</w:t>
      </w:r>
      <w:r w:rsidR="00446BEA">
        <w:rPr>
          <w:rFonts w:ascii="Times New Roman" w:eastAsia="等线" w:hAnsi="Times New Roman" w:hint="eastAsia"/>
          <w:szCs w:val="24"/>
          <w:lang w:eastAsia="zh-CN"/>
        </w:rPr>
        <w:t xml:space="preserve"> </w:t>
      </w:r>
      <w:r w:rsidR="00446BEA" w:rsidRPr="00E448B1">
        <w:rPr>
          <w:rFonts w:ascii="Times New Roman" w:eastAsia="等线" w:hAnsi="Times New Roman"/>
          <w:szCs w:val="24"/>
          <w:highlight w:val="yellow"/>
          <w:lang w:eastAsia="zh-CN"/>
        </w:rPr>
        <w:t xml:space="preserve">In particular, </w:t>
      </w:r>
      <w:r w:rsidR="00247484" w:rsidRPr="00E448B1">
        <w:rPr>
          <w:rFonts w:ascii="Times New Roman" w:eastAsia="等线" w:hAnsi="Times New Roman" w:hint="eastAsia"/>
          <w:szCs w:val="24"/>
          <w:highlight w:val="yellow"/>
          <w:lang w:eastAsia="zh-CN"/>
        </w:rPr>
        <w:t>these</w:t>
      </w:r>
      <w:r w:rsidR="00446BEA" w:rsidRPr="00E448B1">
        <w:rPr>
          <w:rFonts w:ascii="Times New Roman" w:eastAsia="等线" w:hAnsi="Times New Roman"/>
          <w:szCs w:val="24"/>
          <w:highlight w:val="yellow"/>
          <w:lang w:eastAsia="zh-CN"/>
        </w:rPr>
        <w:t xml:space="preserve"> representations have been widely used for molecular property prediction</w:t>
      </w:r>
      <w:r w:rsidR="00270DBD" w:rsidRPr="00E448B1">
        <w:rPr>
          <w:rFonts w:ascii="Times New Roman" w:eastAsia="等线" w:hAnsi="Times New Roman" w:hint="eastAsia"/>
          <w:szCs w:val="24"/>
          <w:highlight w:val="yellow"/>
          <w:lang w:eastAsia="zh-CN"/>
        </w:rPr>
        <w:t>,</w:t>
      </w:r>
      <w:r w:rsidR="006F11EA" w:rsidRPr="00E448B1">
        <w:rPr>
          <w:rFonts w:ascii="Times New Roman" w:eastAsia="等线" w:hAnsi="Times New Roman"/>
          <w:szCs w:val="24"/>
          <w:highlight w:val="yellow"/>
          <w:lang w:eastAsia="zh-CN"/>
        </w:rPr>
        <w:fldChar w:fldCharType="begin"/>
      </w:r>
      <w:r w:rsidR="00270DBD" w:rsidRPr="00E448B1">
        <w:rPr>
          <w:rFonts w:ascii="Times New Roman" w:eastAsia="等线" w:hAnsi="Times New Roman"/>
          <w:szCs w:val="24"/>
          <w:highlight w:val="yellow"/>
          <w:lang w:eastAsia="zh-CN"/>
        </w:rPr>
        <w:instrText xml:space="preserve"> ADDIN ZOTERO_ITEM CSL_CITATION {"citationID":"oVlV3mwg","properties":{"unsorted":false,"formattedCitation":"\\super 7\\uc0\\u8211{}9\\nosupersub{}","plainCitation":"7–9","noteIndex":0},"citationItems":[{"id":4205,"uris":["http://zotero.org/users/6452374/items/MQFDJKKD"],"itemData":{"id":4205,"type":"paper-conference","abstract":"We introduce a convolutional neural network that operates directly on graphs. These networks allow end-to-end learning of prediction pipelines whose inputs are graphs of arbitrary size and shape. The architecture we present generalizes standard molecular feature extraction methods based on circular fingerprints. We show that these data-driven features are more interpretable, and have better predictive performance on a variety of tasks.","collection-title":"NIPS'15","container-title":"Proceedings of the 29th International Conference on Neural Information Processing Systems - Volume 2","page":"2224–2232","publisher":"MIT Press","publisher-place":"Cambridge, MA, USA","source":"ACM Digital Library","title":"Convolutional networks on graphs for learning molecular fingerprints","volume":"2","author":[{"family":"Duvenaud","given":"David"},{"family":"Maclaurin","given":"Dougal"},{"family":"Aguilera-Iparraguirre","given":"Jorge"},{"family":"Gómez-Bombarelli","given":"Rafael"},{"family":"Hirzel","given":"Timothy"},{"family":"Aspuru-Guzik","given":"Alán"},{"family":"Adams","given":"Ryan P."}],"accessed":{"date-parts":[["2026",5,25]]},"issued":{"date-parts":[["2015",12,7]]}}},{"id":4293,"uris":["http://zotero.org/users/6452374/items/XQ38R6AZ"],"itemData":{"id":4293,"type":"paper-conference","abstract":"Supervised learning on molecules has incredible potential to be useful in chemistry, drug discovery, and materials science. Luckily, several promising and closely related neural network models invariant to molecular symmetries have already been described in the literature. These models learn a message passing algorithm and aggregation procedure to compute a function of their entire input graph. At this point, the next step is to find a particularly effective variant of this general approach and apply it to chemical prediction benchmarks until we either solve them or reach the limits of the approach. In this paper, we reformulate existing models into a single common framework we call Message Passing Neural Networks (MPNNs) and explore additional novel variations within this framework. Using MPNNs we demonstrate state of the art results on an important molecular property prediction benchmark; these results are strong enough that we believe future work should focus on datasets with larger molecules or more accurate ground truth labels.","collection-title":"ICML'17","container-title":"Proceedings of the 34th International Conference on Machine Learning - Volume 70","page":"1263–1272","publisher":"JMLR.org","publisher-place":"Sydney, NSW, Australia","source":"ACM Digital Library","title":"Neural message passing for Quantum chemistry","URL":"https://dl.acm.org/doi/10.5555/3305381.3305512","author":[{"family":"Gilmer","given":"Justin"},{"family":"Schoenholz","given":"Samuel S."},{"family":"Riley","given":"Patrick F."},{"family":"Vinyals","given":"Oriol"},{"family":"Dahl","given":"George E."}],"accessed":{"date-parts":[["2026",8,25]]},"issued":{"date-parts":[["2017",8,6]]}}},{"id":4209,"uris":["http://zotero.org/users/6452374/items/UXFVFU76"],"itemData":{"id":4209,"type":"article-journal","abstract":"Models based on machine learning can enable accurate and fast molecular property predictions, which is of interest in drug discovery and material design. Various supervised machine learning models have demonstrated promising performance, but the vast chemical space and the limited availability of property labels make supervised learning challenging. Recently, unsupervised transformer-based language models pretrained on a large unlabelled corpus have produced state-of-the-art results in many downstream natural language processing tasks. Inspired by this development, we present molecular embeddings obtained by training an efficient transformer encoder model, MoLFormer, which uses rotary positional embeddings. This model employs a linear attention mechanism, coupled with highly distributed training, on SMILES sequences of 1.1 billion unlabelled molecules from the PubChem and ZINC datasets. We show that the learned molecular representation outperforms existing baselines, including supervised and self-supervised graph neural networks and language models, on several downstream tasks from ten benchmark datasets. They perform competitively on two others. Further analyses, specifically through the lens of attention, demonstrate that MoLFormer trained on chemical SMILES indeed learns the spatial relationships between atoms within a molecule. These results provide encouraging evidence that large-scale molecular language models can capture sufficient chemical and structural information to predict various distinct molecular properties, including quantum-chemical properties.","container-title":"Nature Machine Intelligence","DOI":"10.1038/s42256-022-00580-7","ISSN":"2522-5839","issue":"12","journalAbbreviation":"Nat Mach Intell","language":"en","license":"2022 The Author(s), under exclusive licence to Springer Nature Limited","page":"1256-1264","publisher":"Nature Publishing Group","source":"www-nature-com.lib.ezproxy.hkust.edu.hk","title":"Large-scale chemical language representations capture molecular structure and properties","volume":"4","author":[{"family":"Ross","given":"Jerret"},{"family":"Belgodere","given":"Brian"},{"family":"Chenthamarakshan","given":"Vijil"},{"family":"Padhi","given":"Inkit"},{"family":"Mroueh","given":"Youssef"},{"family":"Das","given":"Payel"}],"issued":{"date-parts":[["2022",12]]}}}],"schema":"https://github.com/citation-style-language/schema/raw/master/csl-citation.json"} </w:instrText>
      </w:r>
      <w:r w:rsidR="006F11EA" w:rsidRPr="00E448B1">
        <w:rPr>
          <w:rFonts w:ascii="Times New Roman" w:eastAsia="等线" w:hAnsi="Times New Roman"/>
          <w:szCs w:val="24"/>
          <w:highlight w:val="yellow"/>
          <w:lang w:eastAsia="zh-CN"/>
        </w:rPr>
        <w:fldChar w:fldCharType="separate"/>
      </w:r>
      <w:r w:rsidR="00270DBD" w:rsidRPr="00E448B1">
        <w:rPr>
          <w:rFonts w:ascii="Times New Roman" w:hAnsi="Times New Roman"/>
          <w:highlight w:val="yellow"/>
          <w:vertAlign w:val="superscript"/>
        </w:rPr>
        <w:t>7–9</w:t>
      </w:r>
      <w:r w:rsidR="006F11EA" w:rsidRPr="00E448B1">
        <w:rPr>
          <w:rFonts w:ascii="Times New Roman" w:eastAsia="等线" w:hAnsi="Times New Roman"/>
          <w:szCs w:val="24"/>
          <w:highlight w:val="yellow"/>
          <w:lang w:eastAsia="zh-CN"/>
        </w:rPr>
        <w:fldChar w:fldCharType="end"/>
      </w:r>
      <w:r w:rsidR="00446BEA" w:rsidRPr="00E448B1">
        <w:rPr>
          <w:rFonts w:ascii="Times New Roman" w:eastAsia="等线" w:hAnsi="Times New Roman"/>
          <w:szCs w:val="24"/>
          <w:highlight w:val="yellow"/>
          <w:lang w:eastAsia="zh-CN"/>
        </w:rPr>
        <w:t xml:space="preserve"> reactivity modeling,</w:t>
      </w:r>
      <w:r w:rsidR="00270DBD" w:rsidRPr="00E448B1">
        <w:rPr>
          <w:rFonts w:ascii="Times New Roman" w:eastAsia="等线" w:hAnsi="Times New Roman"/>
          <w:szCs w:val="24"/>
          <w:highlight w:val="yellow"/>
          <w:lang w:eastAsia="zh-CN"/>
        </w:rPr>
        <w:fldChar w:fldCharType="begin"/>
      </w:r>
      <w:r w:rsidR="00270DBD" w:rsidRPr="00E448B1">
        <w:rPr>
          <w:rFonts w:ascii="Times New Roman" w:eastAsia="等线" w:hAnsi="Times New Roman"/>
          <w:szCs w:val="24"/>
          <w:highlight w:val="yellow"/>
          <w:lang w:eastAsia="zh-CN"/>
        </w:rPr>
        <w:instrText xml:space="preserve"> ADDIN ZOTERO_ITEM CSL_CITATION {"citationID":"gIFQJImp","properties":{"unsorted":false,"formattedCitation":"\\super 10\\uc0\\u8211{}12\\nosupersub{}","plainCitation":"10–12","noteIndex":0},"citationItems":[{"id":4294,"uris":["http://zotero.org/users/6452374/items/GFWAR6IV"],"itemData":{"id":4294,"type":"article-journal","abstract":"Computer assistance in synthesis\ndesign has existed for over 40\nyears, yet retrosynthesis planning software has struggled to achieve widespread adoption. One critical challenge in developing high-quality pathway suggestions is that proposed reaction steps often fail when attempted in the laboratory, despite initially seeming viable. The true measure of success for any synthesis program is whether the predicted outcome matches what is observed experimentally. We report a model framework for anticipating reaction outcomes that combines the traditional use of reaction templates with the flexibility in pattern recognition afforded by neural networks. Using 15 000 experimental reaction\nrecords from granted United States patents, a model is trained to select the major (recorded) product by ranking a self-generated list of candidates where one candidate is known to be the major product. Candidate reactions are represented using a unique edit-based representation that emphasizes the fundamental transformation from reactants to products, rather than the constituent molecules’ overall structures.\nIn a 5-fold cross-validation, the trained model assigns the major product rank 1 in 71.</w:instrText>
      </w:r>
      <w:r w:rsidR="00270DBD" w:rsidRPr="00E448B1">
        <w:rPr>
          <w:rFonts w:ascii="Times New Roman" w:eastAsia="等线" w:hAnsi="Times New Roman" w:hint="eastAsia"/>
          <w:szCs w:val="24"/>
          <w:highlight w:val="yellow"/>
          <w:lang w:eastAsia="zh-CN"/>
        </w:rPr>
        <w:instrText xml:space="preserve">8% of cases, rank </w:instrText>
      </w:r>
      <w:r w:rsidR="00270DBD" w:rsidRPr="00E448B1">
        <w:rPr>
          <w:rFonts w:ascii="Times New Roman" w:eastAsia="等线" w:hAnsi="Times New Roman" w:hint="eastAsia"/>
          <w:szCs w:val="24"/>
          <w:highlight w:val="yellow"/>
          <w:lang w:eastAsia="zh-CN"/>
        </w:rPr>
        <w:instrText>≤</w:instrText>
      </w:r>
      <w:r w:rsidR="00270DBD" w:rsidRPr="00E448B1">
        <w:rPr>
          <w:rFonts w:ascii="Times New Roman" w:eastAsia="等线" w:hAnsi="Times New Roman" w:hint="eastAsia"/>
          <w:szCs w:val="24"/>
          <w:highlight w:val="yellow"/>
          <w:lang w:eastAsia="zh-CN"/>
        </w:rPr>
        <w:instrText xml:space="preserve">3 in 86.7% of cases,\nand rank </w:instrText>
      </w:r>
      <w:r w:rsidR="00270DBD" w:rsidRPr="00E448B1">
        <w:rPr>
          <w:rFonts w:ascii="Times New Roman" w:eastAsia="等线" w:hAnsi="Times New Roman" w:hint="eastAsia"/>
          <w:szCs w:val="24"/>
          <w:highlight w:val="yellow"/>
          <w:lang w:eastAsia="zh-CN"/>
        </w:rPr>
        <w:instrText>≤</w:instrText>
      </w:r>
      <w:r w:rsidR="00270DBD" w:rsidRPr="00E448B1">
        <w:rPr>
          <w:rFonts w:ascii="Times New Roman" w:eastAsia="等线" w:hAnsi="Times New Roman" w:hint="eastAsia"/>
          <w:szCs w:val="24"/>
          <w:highlight w:val="yellow"/>
          <w:lang w:eastAsia="zh-CN"/>
        </w:rPr>
        <w:instrText>5 in 90.8% of cases.","container-title":"ACS Central Science","DOI":"10.1021/acscentsci.7b00064","ISSN":"2374-7943","issue":"5","journalAbbreviation":"ACS Cent. Sci.","page":"434-443","source":"Silverchai</w:instrText>
      </w:r>
      <w:r w:rsidR="00270DBD" w:rsidRPr="00E448B1">
        <w:rPr>
          <w:rFonts w:ascii="Times New Roman" w:eastAsia="等线" w:hAnsi="Times New Roman"/>
          <w:szCs w:val="24"/>
          <w:highlight w:val="yellow"/>
          <w:lang w:eastAsia="zh-CN"/>
        </w:rPr>
        <w:instrText xml:space="preserve">r","title":"Prediction of Organic Reaction Outcomes Using Machine Learning","volume":"3","author":[{"family":"Coley","given":"Connor W."},{"family":"Barzilay","given":"Regina"},{"family":"Jaakkola","given":"Tommi S."},{"family":"Green","given":"William H."},{"family":"Jensen","given":"Klavs F."}],"issued":{"date-parts":[["2017",4,18]]}}},{"id":4297,"uris":["http://zotero.org/users/6452374/items/5HRNSVNR"],"itemData":{"id":4297,"type":"article-journal","abstract":"Organic\nsynthesis is one of the key stumbling blocks in medicinal\nchemistry. A necessary yet unsolved step in planning synthesis is solving the forward problem: Given reactants and reagents, predict the products. Similar to other work, we treat reaction prediction as a machine translation problem between simplified molecular-input line-entry system (SMILES) strings (a text-based representation) of reactants, reagents, and the products. We show that a multihead attention Molecular Transformer model outperforms all algorithms in the literature, achieving a top-1 accuracy above 90% on a common benchmark data set. Molecular Transformer makes predictions by inferring the correlations between the presence and absence of chemical motifs in the reactant, reagent, and product present in the data set. Our model requires no handcrafted rules and accurately predicts subtle chemical transformations. Crucially, our model can accurately estimate its own uncertainty, with an uncertainty score that is 89% accurate in terms of classifying whether a prediction is correct. Furthermore, we show that the model is able to handle inputs without a reactant–reagent split and\nincluding stereochemistry, which makes our method universally applicable.","container-title":"ACS Central Science","DOI":"10.1021/acscentsci.9b00576","ISSN":"2374-7943","issue":"9","journalAbbreviation":"ACS Cent. Sci.","page":"1572-1583","source":"Silverchair","title":"Molecular Transformer: A Model for Uncertainty-Calibrated Chemical Reaction Prediction","title-short":"Molecular Transformer","volume":"5","author":[{"family":"Schwaller","given":"Philippe"},{"family":"Laino","given":"Teodoro"},{"family":"Gaudin","given":"Théophile"},{"family":"Bolgar","given":"Peter"},{"family":"Hunter","given":"Christopher A."},{"family":"Bekas","given":"Costas"},{"family":"Lee","given":"Alpha A."}],"issued":{"date-parts":[["2019",8,30]]}}},{"id":386,"uris":["http://zotero.org/users/6452374/items/AQFVRK43"],"itemData":{"id":386,"type":"article-journal","abstract":"Organic reactions are usually assigned to classes containing reactions with similar reagents and mechanisms. Reaction classes facilitate the communication of complex concepts and efficient navigation through chemical reaction space. However, the classification process is a tedious task. It requires identification of the corresponding reaction class template via annotation of the number of molecules in the reactions, the reaction centre and the distinction between reactants and reagents. Here, we show that transformer-based models can infer reaction classes from non-annotated, simple text-based representations of chemical reactions. Our best model reaches a classification accuracy of 98.2%. We also show that the learned representations can be used as reaction fingerprints that capture fine-grained differences between reaction classes better than traditional reaction fingerprints. The insights into chemical reaction space enabled by our learned fingerprints are illustrated by an interactive reaction atlas providing visual clustering and similarity searching.","container-title":"Nature Machine Intelligence","DOI":"10.1038/s42256-020-00284-w","ISSN":"2522-5839","issue":"2","journalAbbreviation":"Nat Mach Intell","language":"en","license":"2021 The Author(s), under exclusive licence to Springer Nature Limited","note":"number: 2","page":"144-152","publisher":"Nature Publishing Group","source":"www.nature.com","title":"Mapping the space of chemical reactions using attention-based neural networks","volume":"3","author":[{"family":"Schwaller","given":"Philippe"},{"family":"Probst","given":"Daniel"},{"family":"Vaucher","given":"Alain C."},{"family":"Nair","given":"Vishnu H."},{"family":"Kreutter","given":"David"},{"family":"Laino","given":"Teodoro"},{"family":"Reymond","given":"Jean-Louis"}],"issued":{"date-parts":[["2021",2]]}}}],"schema":"https://github.com/citation-style-language/schema/raw/master/csl-citation.json"} </w:instrText>
      </w:r>
      <w:r w:rsidR="00270DBD" w:rsidRPr="00E448B1">
        <w:rPr>
          <w:rFonts w:ascii="Times New Roman" w:eastAsia="等线" w:hAnsi="Times New Roman"/>
          <w:szCs w:val="24"/>
          <w:highlight w:val="yellow"/>
          <w:lang w:eastAsia="zh-CN"/>
        </w:rPr>
        <w:fldChar w:fldCharType="separate"/>
      </w:r>
      <w:r w:rsidR="00270DBD" w:rsidRPr="00E448B1">
        <w:rPr>
          <w:rFonts w:ascii="Times New Roman" w:hAnsi="Times New Roman"/>
          <w:highlight w:val="yellow"/>
          <w:vertAlign w:val="superscript"/>
        </w:rPr>
        <w:t>10–12</w:t>
      </w:r>
      <w:r w:rsidR="00270DBD" w:rsidRPr="00E448B1">
        <w:rPr>
          <w:rFonts w:ascii="Times New Roman" w:eastAsia="等线" w:hAnsi="Times New Roman"/>
          <w:szCs w:val="24"/>
          <w:highlight w:val="yellow"/>
          <w:lang w:eastAsia="zh-CN"/>
        </w:rPr>
        <w:fldChar w:fldCharType="end"/>
      </w:r>
      <w:r w:rsidR="00446BEA" w:rsidRPr="00E448B1">
        <w:rPr>
          <w:rFonts w:ascii="Times New Roman" w:eastAsia="等线" w:hAnsi="Times New Roman"/>
          <w:szCs w:val="24"/>
          <w:highlight w:val="yellow"/>
          <w:lang w:eastAsia="zh-CN"/>
        </w:rPr>
        <w:t xml:space="preserve"> and inverse molecular design.</w:t>
      </w:r>
      <w:r w:rsidR="00270DBD" w:rsidRPr="00E448B1">
        <w:rPr>
          <w:rFonts w:ascii="Times New Roman" w:eastAsia="等线" w:hAnsi="Times New Roman"/>
          <w:szCs w:val="24"/>
          <w:highlight w:val="yellow"/>
          <w:lang w:eastAsia="zh-CN"/>
        </w:rPr>
        <w:fldChar w:fldCharType="begin"/>
      </w:r>
      <w:r w:rsidR="00270DBD" w:rsidRPr="00E448B1">
        <w:rPr>
          <w:rFonts w:ascii="Times New Roman" w:eastAsia="等线" w:hAnsi="Times New Roman"/>
          <w:szCs w:val="24"/>
          <w:highlight w:val="yellow"/>
          <w:lang w:eastAsia="zh-CN"/>
        </w:rPr>
        <w:instrText xml:space="preserve"> ADDIN ZOTERO_ITEM CSL_CITATION {"citationID":"Yh0sjAqO","properties":{"unsorted":false,"formattedCitation":"\\super 13,14\\nosupersub{}","plainCitation":"13,14","noteIndex":0},"citationItems":[{"id":4300,"uris":["http://zotero.org/users/6452374/items/9CA5NSG7"],"itemData":{"id":4300,"type":"article-journal","abstract":"We report a method\nto convert discrete representations of molecules\nto and from a multidimensional continuous representation. This model allows us to generate new molecules for efficient exploration and optimization through open-ended spaces of chemical compounds. A deep neural network was trained on hundreds of thousands of existing chemical structures to construct three coupled functions: an encoder, a decoder, and a predictor. The encoder converts the discrete representation of a molecule into a real-valued continuous vector, and the decoder converts these continuous vectors back to discrete molecular representations. The predictor estimates chemical properties from the latent continuous vector representation of the molecule. Continuous representations of molecules allow us to automatically generate novel chemical structures by performing simple operations in the latent space, such as decoding random vectors, perturbing known chemical structures, or interpolating between molecules. Continuous representations also allow the use of powerful gradient-based optimization to efficiently guide the search for optimized functional compounds. We demonstrate our method in the domain of drug-like molecules and also in a set of molecules with fewer that nine heavy atoms.","container-title":"ACS Central Science","DOI":"10.1021/acscentsci.7b00572","ISSN":"2374-7943","issue":"2","journalAbbreviation":"ACS Cent. Sci.","page":"268-276","source":"Silverchair","title":"Automatic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P."},{"family":"Aspuru-Guzik","given":"Alán"}],"issued":{"date-parts":[["2018",1,12]]}}},{"id":4303,"uris":["http://zotero.org/users/6452374/items/6HEKJZXW"],"itemData":{"id":4303,"type":"article-journal","abstract":"The holy grail of materials science is de novo molecular design, meaning engineering molecules with desired characteristics. The introduction of generative deep learning has greatly advanced efforts in this direction, yet molecular discovery remains challenging and often inefficient. Herein we introduce GaUDI, a guided diffusion model for inverse molecular design that combines an equivariant graph neural net for property prediction and a generative diffusion model. We demonstrate GaUDI’s effectiveness in designing molecules for organic electronic applications by using single- and multiple-objective tasks applied to a generated dataset of 475,000 polycyclic aromatic systems. GaUDI shows improved conditional design, generating molecules with optimal properties and even going beyond the original distribution to suggest better molecules than those in the dataset. In addition to point-wise targets, GaUDI can also be guided toward open-ended targets (for example, a minimum or maximum) and in all cases achieves close to 100% validity of generated molecules.","container-title":"Nature Computational Science","DOI":"10.1038/s43588-023-00532-0","ISSN":"2662-8457","issue":"10","journalAbbreviation":"Nat Comput Sci","language":"en","license":"2023 The Author(s), under exclusive licence to Springer Nature America, Inc.","page":"873-882","publisher":"Nature Publishing Group","source":"www-nature-com.lib.ezproxy.hkust.edu.hk","title":"Guided diffusion for inverse molecular design","volume":"3","author":[{"family":"Weiss","given":"Tomer"},{"family":"Mayo Yanes","given":"Eduardo"},{"family":"Chakraborty","given":"Sabyasachi"},{"family":"Cosmo","given":"Luca"},{"family":"Bronstein","given":"Alex M."},{"family":"Gershoni-Poranne","given":"Renana"}],"issued":{"date-parts":[["2023",10]]}}}],"schema":"https://github.com/citation-style-language/schema/raw/master/csl-citation.json"} </w:instrText>
      </w:r>
      <w:r w:rsidR="00270DBD" w:rsidRPr="00E448B1">
        <w:rPr>
          <w:rFonts w:ascii="Times New Roman" w:eastAsia="等线" w:hAnsi="Times New Roman"/>
          <w:szCs w:val="24"/>
          <w:highlight w:val="yellow"/>
          <w:lang w:eastAsia="zh-CN"/>
        </w:rPr>
        <w:fldChar w:fldCharType="separate"/>
      </w:r>
      <w:r w:rsidR="00270DBD" w:rsidRPr="00E448B1">
        <w:rPr>
          <w:rFonts w:ascii="Times New Roman" w:hAnsi="Times New Roman"/>
          <w:highlight w:val="yellow"/>
          <w:vertAlign w:val="superscript"/>
        </w:rPr>
        <w:t>13,14</w:t>
      </w:r>
      <w:r w:rsidR="00270DBD" w:rsidRPr="00E448B1">
        <w:rPr>
          <w:rFonts w:ascii="Times New Roman" w:eastAsia="等线" w:hAnsi="Times New Roman"/>
          <w:szCs w:val="24"/>
          <w:highlight w:val="yellow"/>
          <w:lang w:eastAsia="zh-CN"/>
        </w:rPr>
        <w:fldChar w:fldCharType="end"/>
      </w:r>
      <w:r w:rsidR="00B55577" w:rsidRPr="00E448B1">
        <w:rPr>
          <w:rFonts w:ascii="Times New Roman" w:eastAsia="等线" w:hAnsi="Times New Roman"/>
          <w:szCs w:val="24"/>
          <w:highlight w:val="yellow"/>
          <w:lang w:eastAsia="zh-CN"/>
        </w:rPr>
        <w:t xml:space="preserve"> </w:t>
      </w:r>
      <w:r w:rsidR="002672AA" w:rsidRPr="00E448B1">
        <w:rPr>
          <w:rFonts w:ascii="Times New Roman" w:eastAsia="等线" w:hAnsi="Times New Roman"/>
          <w:szCs w:val="24"/>
          <w:highlight w:val="yellow"/>
          <w:lang w:eastAsia="zh-CN"/>
        </w:rPr>
        <w:t xml:space="preserve">More recently, large language models have demonstrated cutting-edge performance in chemistry-related tasks, yet the reliability of their generated solutions </w:t>
      </w:r>
      <w:r w:rsidR="008D5F67" w:rsidRPr="00E448B1">
        <w:rPr>
          <w:rFonts w:ascii="Times New Roman" w:eastAsia="等线" w:hAnsi="Times New Roman" w:hint="eastAsia"/>
          <w:szCs w:val="24"/>
          <w:highlight w:val="yellow"/>
          <w:lang w:eastAsia="zh-CN"/>
        </w:rPr>
        <w:t>highly</w:t>
      </w:r>
      <w:r w:rsidR="002672AA" w:rsidRPr="00E448B1">
        <w:rPr>
          <w:rFonts w:ascii="Times New Roman" w:eastAsia="等线" w:hAnsi="Times New Roman"/>
          <w:szCs w:val="24"/>
          <w:highlight w:val="yellow"/>
          <w:lang w:eastAsia="zh-CN"/>
        </w:rPr>
        <w:t xml:space="preserve"> depends on correctly interpreting Lewis structures.</w:t>
      </w:r>
      <w:r w:rsidR="00270DBD" w:rsidRPr="00E448B1">
        <w:rPr>
          <w:rFonts w:ascii="Times New Roman" w:eastAsia="等线" w:hAnsi="Times New Roman"/>
          <w:szCs w:val="24"/>
          <w:highlight w:val="yellow"/>
          <w:lang w:eastAsia="zh-CN"/>
        </w:rPr>
        <w:fldChar w:fldCharType="begin"/>
      </w:r>
      <w:r w:rsidR="00E448B1" w:rsidRPr="00E448B1">
        <w:rPr>
          <w:rFonts w:ascii="Times New Roman" w:eastAsia="等线" w:hAnsi="Times New Roman"/>
          <w:szCs w:val="24"/>
          <w:highlight w:val="yellow"/>
          <w:lang w:eastAsia="zh-CN"/>
        </w:rPr>
        <w:instrText xml:space="preserve"> ADDIN ZOTERO_ITEM CSL_CITATION {"citationID":"XnWRvIMA","properties":{"unsorted":false,"formattedCitation":"\\super 15\\uc0\\u8211{}17\\nosupersub{}","plainCitation":"15–17","noteIndex":0},"citationItems":[{"id":4307,"uris":["http://zotero.org/users/6452374/items/U8DTRAH5"],"itemData":{"id":4307,"type":"article-journal","container-title":"Advances in Neural Information Processing Systems","DOI":"10.52202/075280-2607","language":"en","page":"59662-59688","source":"proceedings.neurips.cc","title":"What can Large Language Models do in chemistry? A comprehensive benchmark on eight tasks","title-short":"What can Large Language Models do in chemistry?","volume":"36","author":[{"family":"Guo","given":"Taicheng"},{"family":"Guo","given":"Kehan"},{"family":"Nan","given":"Bozhao"},{"family":"Liang","given":"Zhenwen"},{"family":"Guo","given":"Zhichun"},{"family":"Chawla","given":"Nitesh"},{"family":"Wiest","given":"Olaf"},{"family":"Zhang","given":"Xiangliang"}],"issued":{"date-parts":[["2023",12,15]]}}},{"id":4305,"uris":["http://zotero.org/users/6452374/items/J25C2I2Y"],"itemData":{"id":4305,"type":"article-journal","abstract":"Machine learning has transformed many fields and has recently found applications in chemistry and materials science. The small datasets commonly found in chemistry sparked the development of sophisticated machine learning approaches that incorporate chemical knowledge for each application and, therefore, require specialized expertise to develop. Here we show that GPT-3, a large language model trained on vast amounts of text extracted from the Internet, can easily be adapted to solve various tasks in chemistry and materials science by fine-tuning it to answer chemical questions in natural language with the correct answer. We compared this approach with dedicated machine learning models for many applications spanning the properties of molecules and materials to the yield of chemical reactions. Surprisingly, our fine-tuned version of GPT-3 can perform comparably to or even outperform conventional machine learning techniques, in particular in the low-data limit. In addition, we can perform inverse design by simply inverting the questions. The ease of use and high performance, especially for small datasets, can impact the fundamental approach to using machine learning in the chemical and material sciences. In addition to a literature search, querying a pre-trained large language model might become a routine way to bootstrap a project by leveraging the collective knowledge encoded in these foundation models, or to provide a baseline for predictive tasks.","container-title":"Nature Machine Intelligence","DOI":"10.1038/s42256-023-00788-1","ISSN":"2522-5839","issue":"2","journalAbbreviation":"Nat Mach Intell","language":"en","license":"2024 The Author(s)","page":"161-169","publisher":"Nature Publishing Group","source":"www-nature-com.lib.ezproxy.hkust.edu.hk","title":"Leveraging large language models for predictive chemistry","volume":"6","author":[{"family":"Jablonka","given":"Kevin Maik"},{"family":"Schwaller","given":"Philippe"},{"family":"Ortega-Guerrero","given":"Andres"},{"family":"Smit","given":"Berend"}],"issued":{"date-parts":[["2024",2]]}}},{"id":4274,"uris":["http://zotero.org/users/6452374/items/TZY42UGV"],"itemData":{"id":4274,"type":"article-journal","abstract":"Large language models (LLMs) have demonstrated remarkable reasoning capabilities across various natural language tasks. However, comparable breakthroughs in scientific discovery remain limited, as understanding complex chemical and physical phenomena demands multidimensional representations that extend far beyond language alone. Transition metal complexes (TMCs) are a well-recognized paradigm, essential for the development of catalysts and functional materials. The exploration of their vast and intricate design space, characterized by diverse coordination geometries and topological structures, poses significant challenges within language-based representations interpretable by LLMs. To address this limitation, we introduce 3DTMC-LLM, the first multimodal LLM designed specifically for TMCs. 3DTMC-LLM achieves efficient alignment of structural and textual spaces through a pretrained 3D encoder trained on 12 million TMCs, combined with a lightweight single-token projection layer. In downstream tasks, including knowledge/description generation, property prediction, and the more challenging reactivity modeling, 3DTMC-LLM was benchmarked against state-of-the-art closed-source LLMs (e.g., GPT-5.2) as well as domain-specific machine learning models. It achieved competitive or improved performance on several tasks, particularly those with strong three-dimensional dependencies. This framework highlights the potential of multimodal approaches to accelerate research in TMCs and suggests broader opportunities for advancing the development of the general-purpose chemistry model.","container-title":"Journal of Chemical Information and Modeling","DOI":"10.1021/acs.jcim.6c01415","ISSN":"1549-9596","journalAbbreviation":"J. Chem. Inf. Model.","publisher":"American Chemical Society","source":"ACS Publications","title":"3DTMC-LLM: A 3D Geometry-Aware Large Language Model for Transition Metal Complexes","title-short":"3DTMC-LLM","URL":"https://doi.org/10.1021/acs.jcim.6c01415","author":[{"family":"Zhu","given":"Jingyuan"},{"family":"Shiri","given":"Farshad"},{"family":"Xiao","given":"Liren"},{"family":"Wang","given":"Yizhou"},{"family":"Su","given":"Haibin"},{"family":"Lin","given":"Zhenyang"}],"accessed":{"date-parts":[["2026",6,28]]},"issued":{"date-parts":[["2026",6,25]]}}}],"schema":"https://github.com/citation-style-language/schema/raw/master/csl-citation.json"} </w:instrText>
      </w:r>
      <w:r w:rsidR="00270DBD" w:rsidRPr="00E448B1">
        <w:rPr>
          <w:rFonts w:ascii="Times New Roman" w:eastAsia="等线" w:hAnsi="Times New Roman"/>
          <w:szCs w:val="24"/>
          <w:highlight w:val="yellow"/>
          <w:lang w:eastAsia="zh-CN"/>
        </w:rPr>
        <w:fldChar w:fldCharType="separate"/>
      </w:r>
      <w:r w:rsidR="00E448B1" w:rsidRPr="00E448B1">
        <w:rPr>
          <w:rFonts w:ascii="Times New Roman" w:hAnsi="Times New Roman"/>
          <w:highlight w:val="yellow"/>
          <w:vertAlign w:val="superscript"/>
        </w:rPr>
        <w:t>15–17</w:t>
      </w:r>
      <w:r w:rsidR="00270DBD" w:rsidRPr="00E448B1">
        <w:rPr>
          <w:rFonts w:ascii="Times New Roman" w:eastAsia="等线" w:hAnsi="Times New Roman"/>
          <w:szCs w:val="24"/>
          <w:highlight w:val="yellow"/>
          <w:lang w:eastAsia="zh-CN"/>
        </w:rPr>
        <w:fldChar w:fldCharType="end"/>
      </w:r>
      <w:r w:rsidR="00446BEA">
        <w:rPr>
          <w:rFonts w:ascii="Times New Roman" w:eastAsia="等线" w:hAnsi="Times New Roman" w:hint="eastAsia"/>
          <w:szCs w:val="24"/>
          <w:lang w:eastAsia="zh-CN"/>
        </w:rPr>
        <w:t xml:space="preserve"> </w:t>
      </w:r>
      <w:r w:rsidRPr="00016DC2">
        <w:rPr>
          <w:rFonts w:ascii="Times New Roman" w:eastAsia="等线" w:hAnsi="Times New Roman"/>
          <w:szCs w:val="24"/>
          <w:lang w:eastAsia="zh-CN"/>
        </w:rPr>
        <w:t>Accordingly, efficient access to Lewis structures is important not only as a foundation for understanding molecular structure</w:t>
      </w:r>
      <w:r w:rsidR="00153065">
        <w:rPr>
          <w:rFonts w:ascii="Times New Roman" w:eastAsia="等线" w:hAnsi="Times New Roman" w:hint="eastAsia"/>
          <w:szCs w:val="24"/>
          <w:lang w:eastAsia="zh-CN"/>
        </w:rPr>
        <w:t>,</w:t>
      </w:r>
      <w:r w:rsidRPr="00016DC2">
        <w:rPr>
          <w:rFonts w:ascii="Times New Roman" w:eastAsia="等线" w:hAnsi="Times New Roman"/>
          <w:szCs w:val="24"/>
          <w:lang w:eastAsia="zh-CN"/>
        </w:rPr>
        <w:fldChar w:fldCharType="begin"/>
      </w:r>
      <w:r w:rsidR="00E448B1">
        <w:rPr>
          <w:rFonts w:ascii="Times New Roman" w:eastAsia="等线" w:hAnsi="Times New Roman"/>
          <w:szCs w:val="24"/>
          <w:lang w:eastAsia="zh-CN"/>
        </w:rPr>
        <w:instrText xml:space="preserve"> ADDIN ZOTERO_ITEM CSL_CITATION {"citationID":"A4gLTke2","properties":{"unsorted":false,"formattedCitation":"\\super 18\\nosupersub{}","plainCitation":"18","noteIndex":0},"citationItems":[{"id":4199,"uris":["http://zotero.org/users/6452374/items/D5GM9T6Q"],"itemData":{"id":4199,"type":"article-journal","abstract":"THIS book is lineal successor in a series of famous books dealing with structural chemistry from a physical point of view, the first of the line being G. N. Lewis's “Valence and the Structure of Atoms and Molecules”. The first edition of Prof. Pauling's work was published two years ago. Its well–merited popularity led to the exhaustion of the first edition, and a second has now been prepared. This preserves practically the whole of the text of the original edition, but is improved and brought up to date by the inclusion of a further 20 pages, devoted mainly to the discussion of structures which have been studied by quantitative methods since the earlier edition was prepared for press. To a subsidiary extent the new matter consists of various expansions of the theoretical argument of the original work. The molecules of which the structures are discussed for the first time include the Mo(CN)8'''' ion, which has the remarkable form of a triangle–faced dodecahedron, and cis–azobenzene; the new crystal structures include silicon disulphide and molybdenite.","container-title":"Nature","DOI":"10.1038/148677c0","ISSN":"1476-4687","issue":"3762","language":"en","license":"1941 Springer Nature Limited","page":"677-677","publisher":"Nature Publishing Group","source":"www-nature-com.lib.ezproxy.hkust.edu.hk","title":"The Nature of the Chemical Bond and the Structure of Molecules and Crystals","volume":"148","issued":{"date-parts":[["1941",12]]}}}],"schema":"https://github.com/citation-style-language/schema/raw/master/csl-citation.json"} </w:instrText>
      </w:r>
      <w:r w:rsidRPr="00016DC2">
        <w:rPr>
          <w:rFonts w:ascii="Times New Roman" w:eastAsia="等线" w:hAnsi="Times New Roman"/>
          <w:szCs w:val="24"/>
          <w:lang w:eastAsia="zh-CN"/>
        </w:rPr>
        <w:fldChar w:fldCharType="separate"/>
      </w:r>
      <w:r w:rsidR="00E448B1" w:rsidRPr="00E448B1">
        <w:rPr>
          <w:rFonts w:ascii="Times New Roman" w:hAnsi="Times New Roman"/>
          <w:sz w:val="22"/>
          <w:vertAlign w:val="superscript"/>
        </w:rPr>
        <w:t>18</w:t>
      </w:r>
      <w:r w:rsidRPr="00016DC2">
        <w:rPr>
          <w:rFonts w:ascii="Times New Roman" w:eastAsia="等线" w:hAnsi="Times New Roman"/>
          <w:szCs w:val="24"/>
          <w:lang w:eastAsia="zh-CN"/>
        </w:rPr>
        <w:fldChar w:fldCharType="end"/>
      </w:r>
      <w:r w:rsidRPr="00016DC2">
        <w:rPr>
          <w:rFonts w:ascii="Times New Roman" w:eastAsia="等线" w:hAnsi="Times New Roman"/>
          <w:szCs w:val="24"/>
          <w:lang w:eastAsia="zh-CN"/>
        </w:rPr>
        <w:t xml:space="preserve"> bonding</w:t>
      </w:r>
      <w:r w:rsidR="00153065">
        <w:rPr>
          <w:rFonts w:ascii="Times New Roman" w:eastAsia="等线" w:hAnsi="Times New Roman" w:hint="eastAsia"/>
          <w:szCs w:val="24"/>
          <w:lang w:eastAsia="zh-CN"/>
        </w:rPr>
        <w:t>,</w:t>
      </w:r>
      <w:r w:rsidRPr="00016DC2">
        <w:rPr>
          <w:rFonts w:ascii="Times New Roman" w:eastAsia="等线" w:hAnsi="Times New Roman"/>
          <w:szCs w:val="24"/>
          <w:lang w:eastAsia="zh-CN"/>
        </w:rPr>
        <w:fldChar w:fldCharType="begin"/>
      </w:r>
      <w:r w:rsidR="00E448B1">
        <w:rPr>
          <w:rFonts w:ascii="Times New Roman" w:eastAsia="等线" w:hAnsi="Times New Roman"/>
          <w:szCs w:val="24"/>
          <w:lang w:eastAsia="zh-CN"/>
        </w:rPr>
        <w:instrText xml:space="preserve"> ADDIN ZOTERO_ITEM CSL_CITATION {"citationID":"Cr1AcF5l","properties":{"unsorted":false,"formattedCitation":"\\super 19\\nosupersub{}","plainCitation":"19","noteIndex":0},"citationItems":[{"id":4201,"uris":["http://zotero.org/users/6452374/items/7MCFXZDV"],"itemData":{"id":4201,"type":"article-journal","container-title":"Journal of the American Chemical Society","DOI":"10.1021/ja01348a011","ISSN":"0002-7863","issue":"9","journalAbbreviation":"J. Am. Chem. Soc.","page":"3570-3582","publisher":"American Chemical Society","source":"ACS Publications","title":"THE NATURE OF THE CHEMICAL BOND. IV. THE ENERGY OF SINGLE BONDS AND THE RELATIVE ELECTRONEGATIVITY OF ATOMS","volume":"54","author":[{"family":"Pauling","given":"Linus"}],"issued":{"date-parts":[["1932",9,1]]}}}],"schema":"https://github.com/citation-style-language/schema/raw/master/csl-citation.json"} </w:instrText>
      </w:r>
      <w:r w:rsidRPr="00016DC2">
        <w:rPr>
          <w:rFonts w:ascii="Times New Roman" w:eastAsia="等线" w:hAnsi="Times New Roman"/>
          <w:szCs w:val="24"/>
          <w:lang w:eastAsia="zh-CN"/>
        </w:rPr>
        <w:fldChar w:fldCharType="separate"/>
      </w:r>
      <w:r w:rsidR="00E448B1" w:rsidRPr="00E448B1">
        <w:rPr>
          <w:rFonts w:ascii="Times New Roman" w:hAnsi="Times New Roman"/>
          <w:sz w:val="22"/>
          <w:vertAlign w:val="superscript"/>
        </w:rPr>
        <w:t>19</w:t>
      </w:r>
      <w:r w:rsidRPr="00016DC2">
        <w:rPr>
          <w:rFonts w:ascii="Times New Roman" w:eastAsia="等线" w:hAnsi="Times New Roman"/>
          <w:szCs w:val="24"/>
          <w:lang w:eastAsia="zh-CN"/>
        </w:rPr>
        <w:fldChar w:fldCharType="end"/>
      </w:r>
      <w:r w:rsidRPr="00016DC2">
        <w:rPr>
          <w:rFonts w:ascii="Times New Roman" w:eastAsia="等线" w:hAnsi="Times New Roman"/>
          <w:szCs w:val="24"/>
          <w:lang w:eastAsia="zh-CN"/>
        </w:rPr>
        <w:t xml:space="preserve"> and chemical behavior</w:t>
      </w:r>
      <w:r w:rsidR="00153065">
        <w:rPr>
          <w:rFonts w:ascii="Times New Roman" w:eastAsia="等线" w:hAnsi="Times New Roman" w:hint="eastAsia"/>
          <w:szCs w:val="24"/>
          <w:lang w:eastAsia="zh-CN"/>
        </w:rPr>
        <w:t>,</w:t>
      </w:r>
      <w:r w:rsidRPr="00016DC2">
        <w:rPr>
          <w:rFonts w:ascii="Times New Roman" w:eastAsia="等线" w:hAnsi="Times New Roman"/>
          <w:szCs w:val="24"/>
          <w:lang w:eastAsia="zh-CN"/>
        </w:rPr>
        <w:fldChar w:fldCharType="begin"/>
      </w:r>
      <w:r w:rsidR="00E448B1">
        <w:rPr>
          <w:rFonts w:ascii="Times New Roman" w:eastAsia="等线" w:hAnsi="Times New Roman"/>
          <w:szCs w:val="24"/>
          <w:lang w:eastAsia="zh-CN"/>
        </w:rPr>
        <w:instrText xml:space="preserve"> ADDIN ZOTERO_ITEM CSL_CITATION {"citationID":"hKyZ2EFx","properties":{"unsorted":false,"formattedCitation":"\\super 20\\nosupersub{}","plainCitation":"20","noteIndex":0},"citationItems":[{"id":4202,"uris":["http://zotero.org/users/6452374/items/QYZA2L9Q"],"itemData":{"id":4202,"type":"article-journal","container-title":"Science","DOI":"10.1126/science.218.4574.747","issue":"4574","page":"747-754","publisher":"American Association for the Advancement of Science","source":"www-science-org.lib.ezproxy.hkust.edu.hk (Atypon)","title":"Role of Frontier Orbitals in Chemical Reactions","volume":"218","author":[{"family":"Fukui","given":"Kenichi"}],"issued":{"date-parts":[["1982",11,19]]}}}],"schema":"https://github.com/citation-style-language/schema/raw/master/csl-citation.json"} </w:instrText>
      </w:r>
      <w:r w:rsidRPr="00016DC2">
        <w:rPr>
          <w:rFonts w:ascii="Times New Roman" w:eastAsia="等线" w:hAnsi="Times New Roman"/>
          <w:szCs w:val="24"/>
          <w:lang w:eastAsia="zh-CN"/>
        </w:rPr>
        <w:fldChar w:fldCharType="separate"/>
      </w:r>
      <w:r w:rsidR="00E448B1" w:rsidRPr="00E448B1">
        <w:rPr>
          <w:rFonts w:ascii="Times New Roman" w:hAnsi="Times New Roman"/>
          <w:sz w:val="22"/>
          <w:vertAlign w:val="superscript"/>
        </w:rPr>
        <w:t>20</w:t>
      </w:r>
      <w:r w:rsidRPr="00016DC2">
        <w:rPr>
          <w:rFonts w:ascii="Times New Roman" w:eastAsia="等线" w:hAnsi="Times New Roman"/>
          <w:szCs w:val="24"/>
          <w:lang w:eastAsia="zh-CN"/>
        </w:rPr>
        <w:fldChar w:fldCharType="end"/>
      </w:r>
      <w:r w:rsidRPr="00016DC2">
        <w:rPr>
          <w:rFonts w:ascii="Times New Roman" w:eastAsia="等线" w:hAnsi="Times New Roman"/>
          <w:szCs w:val="24"/>
          <w:lang w:eastAsia="zh-CN"/>
        </w:rPr>
        <w:t xml:space="preserve"> but also as an essential bridge to modern data-driven AI approaches</w:t>
      </w:r>
      <w:r w:rsidR="00153065">
        <w:rPr>
          <w:rFonts w:ascii="Times New Roman" w:eastAsia="等线" w:hAnsi="Times New Roman" w:hint="eastAsia"/>
          <w:szCs w:val="24"/>
          <w:lang w:eastAsia="zh-CN"/>
        </w:rPr>
        <w:t>.</w:t>
      </w:r>
    </w:p>
    <w:p w14:paraId="20B4A44C" w14:textId="711878E2" w:rsidR="00016DC2" w:rsidRPr="00016DC2" w:rsidRDefault="00B55577" w:rsidP="00016DC2">
      <w:pPr>
        <w:spacing w:before="180" w:after="240" w:line="480" w:lineRule="auto"/>
        <w:jc w:val="lowKashida"/>
        <w:rPr>
          <w:rFonts w:ascii="Times New Roman" w:eastAsia="等线" w:hAnsi="Times New Roman"/>
          <w:szCs w:val="24"/>
          <w:lang w:eastAsia="zh-CN"/>
        </w:rPr>
      </w:pPr>
      <w:r w:rsidRPr="00B55577">
        <w:rPr>
          <w:rFonts w:ascii="Times New Roman" w:eastAsia="等线" w:hAnsi="Times New Roman"/>
          <w:szCs w:val="24"/>
          <w:lang w:eastAsia="zh-CN"/>
        </w:rPr>
        <w:t>Lewis structure assignment is governed by well-defined physical and chemical principles.</w:t>
      </w:r>
      <w:r w:rsidR="00016DC2" w:rsidRPr="00016DC2">
        <w:rPr>
          <w:rFonts w:ascii="Times New Roman" w:eastAsia="等线" w:hAnsi="Times New Roman"/>
          <w:szCs w:val="24"/>
          <w:lang w:eastAsia="zh-CN"/>
        </w:rPr>
        <w:t xml:space="preserve"> </w:t>
      </w:r>
      <w:r w:rsidR="00A7131C">
        <w:rPr>
          <w:rFonts w:ascii="Times New Roman" w:eastAsia="等线" w:hAnsi="Times New Roman" w:hint="eastAsia"/>
          <w:szCs w:val="24"/>
          <w:lang w:eastAsia="zh-CN"/>
        </w:rPr>
        <w:t>T</w:t>
      </w:r>
      <w:r w:rsidR="00016DC2" w:rsidRPr="00016DC2">
        <w:rPr>
          <w:rFonts w:ascii="Times New Roman" w:eastAsia="等线" w:hAnsi="Times New Roman"/>
          <w:szCs w:val="24"/>
          <w:lang w:eastAsia="zh-CN"/>
        </w:rPr>
        <w:t xml:space="preserve">he most rigorous </w:t>
      </w:r>
      <w:r w:rsidRPr="00B55577">
        <w:rPr>
          <w:rFonts w:ascii="Times New Roman" w:eastAsia="等线" w:hAnsi="Times New Roman"/>
          <w:szCs w:val="24"/>
          <w:lang w:eastAsia="zh-CN"/>
        </w:rPr>
        <w:t>approach</w:t>
      </w:r>
      <w:r w:rsidR="00016DC2" w:rsidRPr="00016DC2">
        <w:rPr>
          <w:rFonts w:ascii="Times New Roman" w:eastAsia="等线" w:hAnsi="Times New Roman"/>
          <w:szCs w:val="24"/>
          <w:lang w:eastAsia="zh-CN"/>
        </w:rPr>
        <w:t xml:space="preserve"> calculate</w:t>
      </w:r>
      <w:r>
        <w:rPr>
          <w:rFonts w:ascii="Times New Roman" w:eastAsia="等线" w:hAnsi="Times New Roman"/>
          <w:szCs w:val="24"/>
          <w:lang w:eastAsia="zh-CN"/>
        </w:rPr>
        <w:t>s</w:t>
      </w:r>
      <w:r w:rsidR="00016DC2" w:rsidRPr="00016DC2">
        <w:rPr>
          <w:rFonts w:ascii="Times New Roman" w:eastAsia="等线" w:hAnsi="Times New Roman"/>
          <w:szCs w:val="24"/>
          <w:lang w:eastAsia="zh-CN"/>
        </w:rPr>
        <w:t xml:space="preserve"> the actual electronic density distribution and </w:t>
      </w:r>
      <w:r w:rsidRPr="00B55577">
        <w:rPr>
          <w:rFonts w:ascii="Times New Roman" w:eastAsia="等线" w:hAnsi="Times New Roman"/>
          <w:szCs w:val="24"/>
          <w:lang w:eastAsia="zh-CN"/>
        </w:rPr>
        <w:t xml:space="preserve">applies </w:t>
      </w:r>
      <w:r w:rsidR="00016DC2" w:rsidRPr="00016DC2">
        <w:rPr>
          <w:rFonts w:ascii="Times New Roman" w:eastAsia="等线" w:hAnsi="Times New Roman"/>
          <w:szCs w:val="24"/>
          <w:lang w:eastAsia="zh-CN"/>
        </w:rPr>
        <w:t>the Natural Bond Orbital (NBO) method to derive bond orders and formal charges</w:t>
      </w:r>
      <w:r w:rsidR="00601C91">
        <w:rPr>
          <w:rFonts w:ascii="Times New Roman" w:eastAsia="等线" w:hAnsi="Times New Roman" w:hint="eastAsia"/>
          <w:szCs w:val="24"/>
          <w:lang w:eastAsia="zh-CN"/>
        </w:rPr>
        <w:t>.</w:t>
      </w:r>
      <w:r w:rsidR="00016DC2" w:rsidRPr="00016DC2">
        <w:rPr>
          <w:rFonts w:ascii="Times New Roman" w:eastAsia="等线" w:hAnsi="Times New Roman"/>
          <w:szCs w:val="24"/>
          <w:lang w:eastAsia="zh-CN"/>
        </w:rPr>
        <w:fldChar w:fldCharType="begin"/>
      </w:r>
      <w:r w:rsidR="00012710">
        <w:rPr>
          <w:rFonts w:ascii="Times New Roman" w:eastAsia="等线" w:hAnsi="Times New Roman"/>
          <w:szCs w:val="24"/>
          <w:lang w:eastAsia="zh-CN"/>
        </w:rPr>
        <w:instrText xml:space="preserve"> ADDIN ZOTERO_ITEM CSL_CITATION {"citationID":"XohVBkSA","properties":{"unsorted":false,"formattedCitation":"\\super 21\\uc0\\u8211{}23\\nosupersub{}","plainCitation":"21–23","noteIndex":0},"citationItems":[{"id":4211,"uris":["http://zotero.org/users/6452374/items/NT7VDFBG"],"itemData":{"id":4211,"type":"article-journal","container-title":"Chemical Reviews","DOI":"10.1021/cr00088a005","ISSN":"0009-2665","issue":"6","journalAbbreviation":"Chem. Rev.","page":"899-926","publisher":"American Chemical Society","source":"ACS Publications","title":"Intermolecular interactions from a natural bond orbital, donor-acceptor viewpoint","volume":"88","author":[{"family":"Reed","given":"Alan E."},{"family":"Curtiss","given":"Larry A."},{"family":"Weinhold","given":"Frank"}],"issued":{"date-parts":[["1988",9,1]]}}},{"id":4212,"uris":["http://zotero.org/users/6452374/items/4VVM4NEJ"],"itemData":{"id":4212,"type":"article-journal","abstract":"Natural bond orbital (NBO) methods encompass a suite of algorithms that enable fundamental bonding concepts to be extracted from Hartree-Fock (HF), Density Functional Theory (DFT), and post-HF computations. NBO terminology and general mathematical formulations for atoms and polyatomic species are presented. NBO analyses of selected molecules that span the periodic table illustrate the deciphering of the molecular wavefunction in terms commonly understood by chemists: Lewis structures, charge, bond order, bond type, hybridization, resonance, donor–acceptor interactions, etc. Upcoming features in the NBO program address ongoing advances in ab initio computing technology and burgeoning demands of its user community by introducing major new methods, keywords, and electronic structure system/NBO communication enhancements. © 2011 John Wiley &amp; Sons, Ltd. This article is categorized under: Structure and Mechanism &gt; Molecular Structures","container-title":"WIREs Computational Molecular Science","DOI":"10.1002/wcms.51","ISSN":"1759-0884","issue":"1","language":"en","license":"Copyright © 2011 John Wiley &amp; Sons, Ltd.","note":"_eprint: https://wires.onlinelibrary.wiley.com/doi/pdf/10.1002/wcms.51","page":"1-42","source":"Wiley Online Library","title":"Natural bond orbital methods","volume":"2","author":[{"family":"Glendening","given":"Eric D."},{"family":"Landis","given":"Clark R."},{"family":"Weinhold","given":"Frank"}],"issued":{"date-parts":[["2012"]]}}},{"id":4214,"uris":["http://zotero.org/users/6452374/items/3E6CRXFB"],"itemData":{"id":4214,"type":"article-journal","abstract":"Natural bond orbital (NBO) analysis is one of many available options for ‘translating’ computational solutions of Schrödinger’s wave equation into the familiar language of chemical bonding concepts. In this Review, we first address the title questions by describing characteristic features that distinguish NBO from alternative analysis methodologies (e.g. of QTAIM or EDA type) and answering criticisms that have been raised in specific chemical applications. We then address the general ‘usefulness’ of NBO analysis in the context of widely accepted philosophical criteria, including (i) broad consistency, both internally and with respect to known experimental data, (ii) multi-faceted predictive capacity, including numerical model predictions of specific properties, general correlative and statistical regression relationships, and ‘risky’ falsifiable predictions of previously unknown chemical phenomena, and (iii) general pedagogical value, promoting organisation, unification, and orderly rationalisation of chemical knowledge. Specific chemical topics chosen for discussion include controversial H</w:instrText>
      </w:r>
      <w:r w:rsidR="00012710">
        <w:rPr>
          <w:rFonts w:ascii="Cambria Math" w:eastAsia="等线" w:hAnsi="Cambria Math" w:cs="Cambria Math"/>
          <w:szCs w:val="24"/>
          <w:lang w:eastAsia="zh-CN"/>
        </w:rPr>
        <w:instrText>⋯</w:instrText>
      </w:r>
      <w:r w:rsidR="00012710">
        <w:rPr>
          <w:rFonts w:ascii="Times New Roman" w:eastAsia="等线" w:hAnsi="Times New Roman"/>
          <w:szCs w:val="24"/>
          <w:lang w:eastAsia="zh-CN"/>
        </w:rPr>
        <w:instrText xml:space="preserve">H ‘bond lines’ in bay-type hydrocarbon species; carbene ligation of coinage metals; resonance-type bonding of noble gas hydrides; NBO descriptors in Hammett-type quantitative structure-activity relationships; nature of conventional and ‘anti-electrostatic’ hydrogen bonding interactions; multi-centre bonding in ‘aromatic’ , Lewis-like hybridisation picture of non-VSEPR geometry and high-order multiple bonding in transition metal species; resonance origin of the ‘18e rule’; and localised (symmetry-independent) prediction of Jahn–Teller effects in free radical chemistry. We conclude with hints of some directions for future extensions of NBO methods.","container-title":"International Reviews in Physical Chemistry","DOI":"10.1080/0144235X.2016.1192262","ISSN":"0144-235X","issue":"3","note":"_eprint: https://doi.org/10.1080/0144235X.2016.1192262","page":"399-440","publisher":"Taylor &amp; Francis","source":"Taylor and Francis+NEJM","title":"What is NBO analysis and how is it useful?","volume":"35","author":[{"family":"Weinhold","given":"F."},{"family":"Landis","given":"C.R."},{"family":"Glendening","given":"E.D."}],"issued":{"date-parts":[["2016",7,2]]}}}],"schema":"https://github.com/citation-style-language/schema/raw/master/csl-citation.json"} </w:instrText>
      </w:r>
      <w:r w:rsidR="00016DC2" w:rsidRPr="00016DC2">
        <w:rPr>
          <w:rFonts w:ascii="Times New Roman" w:eastAsia="等线" w:hAnsi="Times New Roman"/>
          <w:szCs w:val="24"/>
          <w:lang w:eastAsia="zh-CN"/>
        </w:rPr>
        <w:fldChar w:fldCharType="separate"/>
      </w:r>
      <w:r w:rsidR="00012710" w:rsidRPr="00012710">
        <w:rPr>
          <w:rFonts w:ascii="Times New Roman" w:hAnsi="Times New Roman"/>
          <w:sz w:val="22"/>
          <w:vertAlign w:val="superscript"/>
        </w:rPr>
        <w:t>21–23</w:t>
      </w:r>
      <w:r w:rsidR="00016DC2" w:rsidRPr="00016DC2">
        <w:rPr>
          <w:rFonts w:ascii="Times New Roman" w:eastAsia="等线" w:hAnsi="Times New Roman"/>
          <w:szCs w:val="24"/>
          <w:lang w:eastAsia="zh-CN"/>
        </w:rPr>
        <w:fldChar w:fldCharType="end"/>
      </w:r>
      <w:r w:rsidR="00016DC2" w:rsidRPr="00016DC2">
        <w:rPr>
          <w:rFonts w:ascii="Times New Roman" w:eastAsia="等线" w:hAnsi="Times New Roman"/>
          <w:szCs w:val="24"/>
          <w:lang w:eastAsia="zh-CN"/>
        </w:rPr>
        <w:t xml:space="preserve"> However, </w:t>
      </w:r>
      <w:r w:rsidR="009A2419" w:rsidRPr="009A2419">
        <w:rPr>
          <w:rFonts w:ascii="Times New Roman" w:eastAsia="等线" w:hAnsi="Times New Roman"/>
          <w:szCs w:val="24"/>
          <w:lang w:eastAsia="zh-CN"/>
        </w:rPr>
        <w:t>these</w:t>
      </w:r>
      <w:r w:rsidR="00016DC2" w:rsidRPr="00016DC2">
        <w:rPr>
          <w:rFonts w:ascii="Times New Roman" w:eastAsia="等线" w:hAnsi="Times New Roman"/>
          <w:szCs w:val="24"/>
          <w:lang w:eastAsia="zh-CN"/>
        </w:rPr>
        <w:t xml:space="preserve"> quantum-chemical </w:t>
      </w:r>
      <w:r w:rsidR="009A2419" w:rsidRPr="009A2419">
        <w:rPr>
          <w:rFonts w:ascii="Times New Roman" w:eastAsia="等线" w:hAnsi="Times New Roman"/>
          <w:szCs w:val="24"/>
          <w:lang w:eastAsia="zh-CN"/>
        </w:rPr>
        <w:t>calculations</w:t>
      </w:r>
      <w:r w:rsidR="00016DC2" w:rsidRPr="00016DC2">
        <w:rPr>
          <w:rFonts w:ascii="Times New Roman" w:eastAsia="等线" w:hAnsi="Times New Roman"/>
          <w:szCs w:val="24"/>
          <w:lang w:eastAsia="zh-CN"/>
        </w:rPr>
        <w:t xml:space="preserve"> are computationally expensive, especially in the context of large molecular databases, high-throughput screening, and automated structure processing. This has created a persistent need for fast automated methods that can recover chemically reasonable Lewis-type representations from limited structural information. </w:t>
      </w:r>
    </w:p>
    <w:p w14:paraId="726FFF9F" w14:textId="123BC948" w:rsidR="00016DC2" w:rsidRPr="00D670AB" w:rsidRDefault="009A2419" w:rsidP="00016DC2">
      <w:pPr>
        <w:spacing w:before="180" w:after="240" w:line="480" w:lineRule="auto"/>
        <w:jc w:val="lowKashida"/>
        <w:rPr>
          <w:rFonts w:ascii="Times New Roman" w:eastAsia="等线" w:hAnsi="Times New Roman" w:hint="eastAsia"/>
          <w:szCs w:val="24"/>
          <w:lang w:eastAsia="zh-CN"/>
        </w:rPr>
      </w:pPr>
      <w:r w:rsidRPr="009A2419">
        <w:rPr>
          <w:rFonts w:ascii="Times New Roman" w:eastAsia="等线" w:hAnsi="Times New Roman"/>
          <w:szCs w:val="24"/>
          <w:lang w:eastAsia="zh-CN"/>
        </w:rPr>
        <w:t>To date,</w:t>
      </w:r>
      <w:r>
        <w:rPr>
          <w:rFonts w:ascii="Times New Roman" w:eastAsia="等线" w:hAnsi="Times New Roman"/>
          <w:szCs w:val="24"/>
          <w:lang w:eastAsia="zh-CN"/>
        </w:rPr>
        <w:t xml:space="preserve"> </w:t>
      </w:r>
      <w:r w:rsidR="00016DC2" w:rsidRPr="00016DC2">
        <w:rPr>
          <w:rFonts w:ascii="Times New Roman" w:eastAsia="等线" w:hAnsi="Times New Roman"/>
          <w:szCs w:val="24"/>
          <w:lang w:eastAsia="zh-CN"/>
        </w:rPr>
        <w:t xml:space="preserve">automated </w:t>
      </w:r>
      <w:r w:rsidR="00714D3A">
        <w:rPr>
          <w:rFonts w:ascii="Times New Roman" w:eastAsia="等线" w:hAnsi="Times New Roman" w:hint="eastAsia"/>
          <w:szCs w:val="24"/>
          <w:lang w:eastAsia="zh-CN"/>
        </w:rPr>
        <w:t>Lewis</w:t>
      </w:r>
      <w:r w:rsidR="00983F6C">
        <w:rPr>
          <w:rFonts w:ascii="Times New Roman" w:eastAsia="等线" w:hAnsi="Times New Roman" w:hint="eastAsia"/>
          <w:szCs w:val="24"/>
          <w:lang w:eastAsia="zh-CN"/>
        </w:rPr>
        <w:t xml:space="preserve">-structure </w:t>
      </w:r>
      <w:r w:rsidR="00983F6C">
        <w:rPr>
          <w:rFonts w:ascii="Times New Roman" w:eastAsia="等线" w:hAnsi="Times New Roman"/>
          <w:szCs w:val="24"/>
          <w:lang w:eastAsia="zh-CN"/>
        </w:rPr>
        <w:t>reconstruction</w:t>
      </w:r>
      <w:r w:rsidR="00016DC2" w:rsidRPr="00016DC2">
        <w:rPr>
          <w:rFonts w:ascii="Times New Roman" w:eastAsia="等线" w:hAnsi="Times New Roman"/>
          <w:szCs w:val="24"/>
          <w:lang w:eastAsia="zh-CN"/>
        </w:rPr>
        <w:t xml:space="preserve"> </w:t>
      </w:r>
      <w:r w:rsidR="00630C60" w:rsidRPr="00016DC2">
        <w:rPr>
          <w:rFonts w:ascii="Times New Roman" w:eastAsia="等线" w:hAnsi="Times New Roman"/>
          <w:szCs w:val="24"/>
          <w:lang w:eastAsia="zh-CN"/>
        </w:rPr>
        <w:t>ha</w:t>
      </w:r>
      <w:r w:rsidR="00630C60">
        <w:rPr>
          <w:rFonts w:ascii="Times New Roman" w:eastAsia="等线" w:hAnsi="Times New Roman"/>
          <w:szCs w:val="24"/>
          <w:lang w:eastAsia="zh-CN"/>
        </w:rPr>
        <w:t>s</w:t>
      </w:r>
      <w:r w:rsidR="00680D3A" w:rsidRPr="00016DC2">
        <w:rPr>
          <w:rFonts w:ascii="Times New Roman" w:eastAsia="等线" w:hAnsi="Times New Roman"/>
          <w:szCs w:val="24"/>
          <w:lang w:eastAsia="zh-CN"/>
        </w:rPr>
        <w:t xml:space="preserve"> </w:t>
      </w:r>
      <w:r w:rsidR="00016DC2" w:rsidRPr="00016DC2">
        <w:rPr>
          <w:rFonts w:ascii="Times New Roman" w:eastAsia="等线" w:hAnsi="Times New Roman"/>
          <w:szCs w:val="24"/>
          <w:lang w:eastAsia="zh-CN"/>
        </w:rPr>
        <w:t xml:space="preserve">primarily focused on organic molecules, drug-like compounds, and biological ligands. Early studies in this area, particularly in the 1990s and 2000s, were largely based on </w:t>
      </w:r>
      <w:r w:rsidR="00903D63">
        <w:rPr>
          <w:rFonts w:ascii="Times New Roman" w:eastAsia="等线" w:hAnsi="Times New Roman" w:hint="eastAsia"/>
          <w:szCs w:val="24"/>
          <w:lang w:eastAsia="zh-CN"/>
        </w:rPr>
        <w:t>3D</w:t>
      </w:r>
      <w:r w:rsidR="00016DC2" w:rsidRPr="00016DC2">
        <w:rPr>
          <w:rFonts w:ascii="Times New Roman" w:eastAsia="等线" w:hAnsi="Times New Roman"/>
          <w:szCs w:val="24"/>
          <w:lang w:eastAsia="zh-CN"/>
        </w:rPr>
        <w:t xml:space="preserve"> structural information and heuristic chemical perception</w:t>
      </w:r>
      <w:r w:rsidR="00E74B5E">
        <w:rPr>
          <w:rFonts w:ascii="Times New Roman" w:eastAsia="等线" w:hAnsi="Times New Roman" w:hint="eastAsia"/>
          <w:szCs w:val="24"/>
          <w:lang w:eastAsia="zh-CN"/>
        </w:rPr>
        <w:t xml:space="preserve"> to </w:t>
      </w:r>
      <w:r w:rsidR="00016DC2" w:rsidRPr="00016DC2">
        <w:rPr>
          <w:rFonts w:ascii="Times New Roman" w:eastAsia="等线" w:hAnsi="Times New Roman"/>
          <w:szCs w:val="24"/>
          <w:lang w:eastAsia="zh-CN"/>
        </w:rPr>
        <w:t>infer bond characteristics</w:t>
      </w:r>
      <w:r w:rsidR="00EC2A61">
        <w:rPr>
          <w:rFonts w:ascii="Times New Roman" w:eastAsia="等线" w:hAnsi="Times New Roman" w:hint="eastAsia"/>
          <w:szCs w:val="24"/>
          <w:lang w:eastAsia="zh-CN"/>
        </w:rPr>
        <w:t>.</w:t>
      </w:r>
      <w:r w:rsidR="00016DC2" w:rsidRPr="00016DC2">
        <w:rPr>
          <w:rFonts w:ascii="Times New Roman" w:eastAsia="等线" w:hAnsi="Times New Roman"/>
          <w:szCs w:val="24"/>
          <w:lang w:eastAsia="zh-CN"/>
        </w:rPr>
        <w:fldChar w:fldCharType="begin"/>
      </w:r>
      <w:r w:rsidR="00012710">
        <w:rPr>
          <w:rFonts w:ascii="Times New Roman" w:eastAsia="等线" w:hAnsi="Times New Roman"/>
          <w:szCs w:val="24"/>
          <w:lang w:eastAsia="zh-CN"/>
        </w:rPr>
        <w:instrText xml:space="preserve"> ADDIN ZOTERO_ITEM CSL_CITATION {"citationID":"QM4x69KG","properties":{"unsorted":false,"formattedCitation":"\\super 24\\uc0\\u8211{}28\\nosupersub{}","plainCitation":"24–28","noteIndex":0},"citationItems":[{"id":4175,"uris":["http://zotero.org/users/6452374/items/VC5PX4D6"],"itemData":{"id":4175,"type":"article-journal","container-title":"Journal of Chemical Information and Computer Sciences","DOI":"10.1021/ci00067a017","ISSN":"0095-2338","issue":"3","journalAbbreviation":"J. Chem. Inf. Comput. Sci.","page":"316-324","publisher":"American Chemical Society","source":"ACS Publications","title":"Automated conformational analysis and structure generation: algorithms for molecular perception","title-short":"Automated conformational analysis and structure generation","volume":"30","author":[{"family":"Leach","given":"Andrew R."},{"family":"Dolata","given":"Daniel P."},{"family":"Prout","given":"Keith"}],"issued":{"date-parts":[["1990",8,1]]}}},{"id":4176,"uris":["http://zotero.org/users/6452374/items/P3B9PMAI"],"itemData":{"id":4176,"type":"article-journal","abstract":"A method is presented for the derivation of hybridization states and connectivity within molecules from the atomic numbers and coordinates of heavy atoms. The algorithm utilizes bond length data from studies of the Cambridge Structural Database (Allen et al., J. Chem. Soc. Perkin Trans. II, S1, (1987)). The program, IDATM, is useful for processing input to hydrogen-adding routines and molecular mechanics programs, as it minimizes the amount of manual preprocessing required. IDATM has been tested on a range of crystallographically determined structures, including poorly determined structures, with a successful assignment of hybridization for over 99% of the atoms in the set.","container-title":"Journal of Computational Chemistry","DOI":"10.1002/jcc.540120716","ISSN":"1096-987X","issue":"7","language":"fr","license":"Copyright © 1991 John Wiley &amp; Sons, Inc.","note":"_eprint: https://onlinelibrary.wiley.com/doi/pdf/10.1002/jcc.540120716","page":"891-898","source":"Wiley Online Library","title":"Determination of molecular topology and atomic hybridization states from heavy atom coordinates","volume":"12","author":[{"family":"Meng","given":"Elaine C."},{"family":"Lewis","given":"Richard A."}],"issued":{"date-parts":[["1991"]]}}},{"id":4180,"uris":["http://zotero.org/users/6452374/items/75AQEZPP"],"itemData":{"id":4180,"type":"article-journal","container-title":"Journal of Chemical Information and Computer Sciences","DOI":"10.1021/ci00009a001","ISSN":"0095-2338","issue":"5","journalAbbreviation":"J. Chem. Inf. Comput. Sci.","page":"401-406","publisher":"American Chemical Society","source":"ACS Publications","title":"Automatic assignment of chemical connectivity to organic molecules in the Cambridge Structural Database","volume":"32","author":[{"family":"Baber","given":"Jon C."},{"family":"Hodgkin","given":"Edward E."}],"issued":{"date-parts":[["1992",9,1]]}}},{"id":4181,"uris":["http://zotero.org/users/6452374/items/FAJ5CPCF"],"itemData":{"id":4181,"type":"article-journal","abstract":"In order to facilitate the assignment of bond orders that are needed for the force-field calculation of 3D structures based on crystallographic data, we have developed a program which generates bond orders automatically. The algorithm is based on characteristic ranges for bond lengths, bond angles and torsion angles, and these ranges can be easily changed by the user in order to adapt the routine to special classes of compounds. Most of the assignments for covalent bonds are based exclusively on the bond length ranges. A check for planarity of ring systems is necessary in order to assign aromatic systems. Incorrect assignments may occur for delocalized and heteroaromatic systems.","container-title":"Analytica Chimica Acta","DOI":"10.1016/0003-2670(92)85034-4","ISSN":"0003-2670","issue":"2","journalAbbreviation":"Analytica Chimica Acta","page":"283-289","source":"ScienceDirect","title":"Automatic assignment of bond orders based on the analysis of the internal coordinates of molecular structures","volume":"265","author":[{"family":"Lang","given":"Elke"},{"family":"Lieth","given":"Claus-Wilhelm","non-dropping-particle":"von der"},{"family":"Förster","given":"Thomas"}],"issued":{"date-parts":[["1992",8,14]]}}},{"id":4183,"uris":["http://zotero.org/users/6452374/items/ZLRQWC58"],"itemData":{"id":4183,"type":"article-journal","abstract":"A method for assigning hybridization states and bond orders to protein ligands from the Brookhaven Protein Databank1 is presented. The assignment procedure is based on the recognition of simple chemical groups and on an analysis of bond length and bond angle data. Special care was taken on the proper handling of aromatic heterocyclic ring systems which are frequently found in small molecule ligands. Hybridization states and bond orders are assigned with a success rate significantly higher than what has been reported for previously published algorithms. The main application of BALI is to identify protein ligands in the Brookhaven Protein Databank and to add information about bond and atom types with a minimum amount of manual intervention.","container-title":"Journal of Chemical Information and Computer Sciences","DOI":"10.1021/ci9603487","ISSN":"0095-2338","issue":"4","journalAbbreviation":"J. Chem. Inf. Comput. Sci.","page":"774-778","publisher":"American Chemical Society","source":"ACS Publications","title":"BALI:  Automatic Assignment of Bond and Atom Types for Protein Ligands in the Brookhaven Protein Databank","title-short":"BALI","volume":"37","author":[{"family":"Hendlich","given":"M."},{"family":"Rippmann","given":"F."},{"family":"Barnickel","given":"G."}],"issued":{"date-parts":[["1997",7,1]]}}}],"schema":"https://github.com/citation-style-language/schema/raw/master/csl-citation.json"} </w:instrText>
      </w:r>
      <w:r w:rsidR="00016DC2" w:rsidRPr="00016DC2">
        <w:rPr>
          <w:rFonts w:ascii="Times New Roman" w:eastAsia="等线" w:hAnsi="Times New Roman"/>
          <w:szCs w:val="24"/>
          <w:lang w:eastAsia="zh-CN"/>
        </w:rPr>
        <w:fldChar w:fldCharType="separate"/>
      </w:r>
      <w:r w:rsidR="00012710" w:rsidRPr="00012710">
        <w:rPr>
          <w:rFonts w:ascii="Times New Roman" w:hAnsi="Times New Roman"/>
          <w:sz w:val="22"/>
          <w:vertAlign w:val="superscript"/>
        </w:rPr>
        <w:t>24–28</w:t>
      </w:r>
      <w:r w:rsidR="00016DC2" w:rsidRPr="00016DC2">
        <w:rPr>
          <w:rFonts w:ascii="Times New Roman" w:eastAsia="等线" w:hAnsi="Times New Roman"/>
          <w:szCs w:val="24"/>
          <w:lang w:eastAsia="zh-CN"/>
        </w:rPr>
        <w:fldChar w:fldCharType="end"/>
      </w:r>
      <w:r w:rsidR="00016DC2" w:rsidRPr="00016DC2">
        <w:rPr>
          <w:rFonts w:ascii="Times New Roman" w:eastAsia="等线" w:hAnsi="Times New Roman"/>
          <w:szCs w:val="24"/>
          <w:lang w:eastAsia="zh-CN"/>
        </w:rPr>
        <w:t xml:space="preserve"> </w:t>
      </w:r>
      <w:r w:rsidR="00C12270" w:rsidRPr="00C12270">
        <w:rPr>
          <w:rFonts w:ascii="Times New Roman" w:eastAsia="等线" w:hAnsi="Times New Roman"/>
          <w:szCs w:val="24"/>
          <w:lang w:eastAsia="zh-CN"/>
        </w:rPr>
        <w:t>A major methodological shift occurred with the introduction of optimization-based formulations.</w:t>
      </w:r>
      <w:r w:rsidR="00C12270">
        <w:rPr>
          <w:rFonts w:ascii="Times New Roman" w:eastAsia="等线" w:hAnsi="Times New Roman"/>
          <w:szCs w:val="24"/>
          <w:lang w:eastAsia="zh-CN"/>
        </w:rPr>
        <w:t xml:space="preserve"> </w:t>
      </w:r>
      <w:r w:rsidR="00E56EF6" w:rsidRPr="00E56EF6">
        <w:rPr>
          <w:rFonts w:ascii="Times New Roman" w:eastAsia="等线" w:hAnsi="Times New Roman"/>
          <w:szCs w:val="24"/>
          <w:lang w:eastAsia="zh-CN"/>
        </w:rPr>
        <w:t xml:space="preserve">Early </w:t>
      </w:r>
      <w:r w:rsidR="0010254C" w:rsidRPr="0010254C">
        <w:rPr>
          <w:rFonts w:ascii="Times New Roman" w:eastAsia="等线" w:hAnsi="Times New Roman"/>
          <w:szCs w:val="24"/>
          <w:highlight w:val="yellow"/>
          <w:lang w:eastAsia="zh-CN"/>
        </w:rPr>
        <w:t xml:space="preserve">integer linear programming </w:t>
      </w:r>
      <w:r w:rsidR="0010254C" w:rsidRPr="0010254C">
        <w:rPr>
          <w:rFonts w:ascii="Times New Roman" w:eastAsia="等线" w:hAnsi="Times New Roman" w:hint="eastAsia"/>
          <w:szCs w:val="24"/>
          <w:highlight w:val="yellow"/>
          <w:lang w:eastAsia="zh-CN"/>
        </w:rPr>
        <w:t>(</w:t>
      </w:r>
      <w:r w:rsidR="00E56EF6" w:rsidRPr="0010254C">
        <w:rPr>
          <w:rFonts w:ascii="Times New Roman" w:eastAsia="等线" w:hAnsi="Times New Roman"/>
          <w:szCs w:val="24"/>
          <w:highlight w:val="yellow"/>
          <w:lang w:eastAsia="zh-CN"/>
        </w:rPr>
        <w:t>ILP</w:t>
      </w:r>
      <w:r w:rsidR="0010254C" w:rsidRPr="0010254C">
        <w:rPr>
          <w:rFonts w:ascii="Times New Roman" w:eastAsia="等线" w:hAnsi="Times New Roman" w:hint="eastAsia"/>
          <w:szCs w:val="24"/>
          <w:highlight w:val="yellow"/>
          <w:lang w:eastAsia="zh-CN"/>
        </w:rPr>
        <w:t>)</w:t>
      </w:r>
      <w:r w:rsidR="00E56EF6" w:rsidRPr="00E56EF6">
        <w:rPr>
          <w:rFonts w:ascii="Times New Roman" w:eastAsia="等线" w:hAnsi="Times New Roman"/>
          <w:szCs w:val="24"/>
          <w:lang w:eastAsia="zh-CN"/>
        </w:rPr>
        <w:t xml:space="preserve">-based formulations </w:t>
      </w:r>
      <w:r w:rsidR="00F51D00">
        <w:rPr>
          <w:rFonts w:ascii="Times New Roman" w:eastAsia="等线" w:hAnsi="Times New Roman" w:hint="eastAsia"/>
          <w:szCs w:val="24"/>
          <w:lang w:eastAsia="zh-CN"/>
        </w:rPr>
        <w:t xml:space="preserve">were introduced </w:t>
      </w:r>
      <w:r w:rsidR="00E56EF6" w:rsidRPr="00E56EF6">
        <w:rPr>
          <w:rFonts w:ascii="Times New Roman" w:eastAsia="等线" w:hAnsi="Times New Roman"/>
          <w:szCs w:val="24"/>
          <w:lang w:eastAsia="zh-CN"/>
        </w:rPr>
        <w:t>for bond-order assignment</w:t>
      </w:r>
      <w:r w:rsidR="00D758CF">
        <w:rPr>
          <w:rFonts w:ascii="Times New Roman" w:eastAsia="等线" w:hAnsi="Times New Roman" w:hint="eastAsia"/>
          <w:szCs w:val="24"/>
          <w:lang w:eastAsia="zh-CN"/>
        </w:rPr>
        <w:t>,</w:t>
      </w:r>
      <w:r w:rsidR="00F85EE8" w:rsidRPr="00016DC2">
        <w:rPr>
          <w:rFonts w:ascii="Times New Roman" w:eastAsia="等线" w:hAnsi="Times New Roman"/>
          <w:szCs w:val="24"/>
          <w:lang w:eastAsia="zh-CN"/>
        </w:rPr>
        <w:fldChar w:fldCharType="begin"/>
      </w:r>
      <w:r w:rsidR="00012710">
        <w:rPr>
          <w:rFonts w:ascii="Times New Roman" w:eastAsia="等线" w:hAnsi="Times New Roman"/>
          <w:szCs w:val="24"/>
          <w:lang w:eastAsia="zh-CN"/>
        </w:rPr>
        <w:instrText xml:space="preserve"> ADDIN ZOTERO_ITEM CSL_CITATION {"citationID":"bEsf5Qwe","properties":{"unsorted":false,"formattedCitation":"\\super 29,30\\nosupersub{}","plainCitation":"29,30","noteIndex":0},"citationItems":[{"id":4225,"uris":["http://zotero.org/users/6452374/items/MKSMUGK4"],"itemData":{"id":4225,"type":"article-journal","abstract":"Bulletin (New Series) of the American Mathematical Society","container-title":"Bulletin of the American Mathematical Society","ISSN":"0002-9904, 1936-881X","issue":"5","language":"en","page":"275-278","publisher":"American Mathematical Society","source":"Project Euclid","title":"Outline of an algorithm for integer solutions to linear programs","volume":"64","author":[{"family":"Gomory","given":"Ralph E."}],"issued":{"date-parts":[["1958",9]]}}},{"id":4184,"uris":["http://zotero.org/users/6452374/items/3Y2CNQVZ"],"itemData":{"id":4184,"type":"article-journal","abstract":"We describe a method based on linear programming, for deducing the correct bond orders in small molecules, which only needs the sigma bonds connectivity and atom symbols as input. The procedure checks whether the current structure can be written as a valid Lewis structure by assigning double and triple bonds by translating the octet equations into an integer linear program that is solved by an external solver. The procedure was intensively tested on some ligands from the protein data bank as well as some other exotic molecules, for which first the hydrogen topology is generated by a standard procedure from literature. The most stable Lewis structure is retained for which hydrogen coordinates are generated.","container-title":"Journal of Chemical Information and Modeling","DOI":"10.1021/ci049645z","ISSN":"1549-9596","issue":"5","journalAbbreviation":"J. Chem. Inf. Model.","page":"1267-1274","publisher":"American Chemical Society","source":"ACS Publications","title":"Correct Bond Order Assignment in a Molecular Framework Using Integer Linear Programming with Application to Molecules Where Only Non-Hydrogen Atom Coordinates Are Available","volume":"45","author":[{"family":"Froeyen","given":"Matheus"},{"family":"Herdewijn","given":"Piet"}],"issued":{"date-parts":[["2005",9,1]]}}}],"schema":"https://github.com/citation-style-language/schema/raw/master/csl-citation.json"} </w:instrText>
      </w:r>
      <w:r w:rsidR="00F85EE8" w:rsidRPr="00016DC2">
        <w:rPr>
          <w:rFonts w:ascii="Times New Roman" w:eastAsia="等线" w:hAnsi="Times New Roman"/>
          <w:szCs w:val="24"/>
          <w:lang w:eastAsia="zh-CN"/>
        </w:rPr>
        <w:fldChar w:fldCharType="separate"/>
      </w:r>
      <w:r w:rsidR="00012710" w:rsidRPr="00012710">
        <w:rPr>
          <w:rFonts w:ascii="Times New Roman" w:hAnsi="Times New Roman"/>
          <w:sz w:val="22"/>
          <w:vertAlign w:val="superscript"/>
        </w:rPr>
        <w:t>29,30</w:t>
      </w:r>
      <w:r w:rsidR="00F85EE8" w:rsidRPr="00016DC2">
        <w:rPr>
          <w:rFonts w:ascii="Times New Roman" w:eastAsia="等线" w:hAnsi="Times New Roman"/>
          <w:szCs w:val="24"/>
          <w:lang w:eastAsia="zh-CN"/>
        </w:rPr>
        <w:fldChar w:fldCharType="end"/>
      </w:r>
      <w:r w:rsidR="00D758CF" w:rsidRPr="00D758CF">
        <w:rPr>
          <w:rFonts w:ascii="Times New Roman" w:eastAsia="等线" w:hAnsi="Times New Roman"/>
          <w:szCs w:val="24"/>
          <w:lang w:eastAsia="zh-CN"/>
        </w:rPr>
        <w:t xml:space="preserve"> followed by additional exact solution strategies,</w:t>
      </w:r>
      <w:r w:rsidR="00E56EF6" w:rsidRPr="00E56EF6">
        <w:rPr>
          <w:rFonts w:ascii="Times New Roman" w:eastAsia="等线" w:hAnsi="Times New Roman"/>
          <w:szCs w:val="24"/>
          <w:lang w:eastAsia="zh-CN"/>
        </w:rPr>
        <w:t xml:space="preserve"> including A* search and fixed-parameter tractable methods.</w:t>
      </w:r>
      <w:r w:rsidR="00016DC2" w:rsidRPr="00016DC2">
        <w:rPr>
          <w:rFonts w:ascii="Times New Roman" w:eastAsia="等线" w:hAnsi="Times New Roman"/>
          <w:szCs w:val="24"/>
          <w:lang w:eastAsia="zh-CN"/>
        </w:rPr>
        <w:fldChar w:fldCharType="begin"/>
      </w:r>
      <w:r w:rsidR="00012710">
        <w:rPr>
          <w:rFonts w:ascii="Times New Roman" w:eastAsia="等线" w:hAnsi="Times New Roman"/>
          <w:szCs w:val="24"/>
          <w:lang w:eastAsia="zh-CN"/>
        </w:rPr>
        <w:instrText xml:space="preserve"> ADDIN ZOTERO_ITEM CSL_CITATION {"citationID":"olEumZpd","properties":{"unsorted":false,"formattedCitation":"\\super 31\\uc0\\u8211{}34\\nosupersub{}","plainCitation":"31–34","noteIndex":0},"citationItems":[{"id":4189,"uris":["http://zotero.org/users/6452374/items/YDVSRG5I"],"itemData":{"id":4189,"type":"article-journal","abstract":"Bond orders and formal charges are fundamental chemical descriptors. In cheminformatic applications it is necessary to be able to assign these properties to a given molecular structure automatically, given minimal input information. Here we describe a method for determining the bond order and formal charge assignments from only the atom types and connectivity. Our method utilises a graph theoretical description of electron positions. Each electron position assignment is scored according to lookup tables of atomic and bond dissociation energies derived from quantum chemical calculations. We tested three different optimisation methods—local optimisation, an A* pathfinding method, and an FPT optimisation method utilising tree decompositions—for finding the best electron position assignment, from which the bond orders and formal charges are extracted. We show that our method can assign bond orders and formal charges at a high degree of accuracy across a wide range of molecules from two different databases, and that the FPT algorithm provides the best combination of speed and accuracy.","container-title":"Journal of Cheminformatics","DOI":"10.1186/s13321-019-0340-0","ISSN":"1758-2946","issue":"1","journalAbbreviation":"J Cheminform","language":"en","page":"18","source":"Springer Link","title":"Automated simultaneous assignment of bond orders and formal charges","volume":"11","author":[{"family":"Welsh","given":"Ivan D."},{"family":"Allison","given":"Jane R."}],"issued":{"date-parts":[["2019",3,6]]}}},{"id":4187,"uris":["http://zotero.org/users/6452374/items/BD56BTAP"],"itemData":{"id":4187,"type":"article-journal","abstract":"Motivation: Numerous applications in Computational Biology process molecular structures and hence strongly rely not only on correct atomic coordinates but also on correct bond order information. For proteins and nucleic acids, bond orders can be easily deduced but this does not hold for other types of molecules like ligands. For ligands, bond order information is not always provided in molecular databases and thus a variety of approaches tackling this problem have been developed. In this work, we extend an ansatz proposed by Wang et al. that assigns connectivity-based penalty scores and tries to heuristically approximate its optimum. In this work, we present three efficient and exact solvers for the problem replacing the heuristic approximation scheme of the original approach: an A*, an ILP and an fixed-parameter approach (FPT) approach.Results: We implemented and evaluated the original implementation, our A*, ILP and FPT formulation on the MMFF94 validation suite and the KEGG Drug database. We show the benefit of computing exact solutions of the penalty minimization problem and the additional gain when computing all optimal (or even suboptimal) solutions. We close with a detailed comparison of our methods.Availability: The A* and ILP solution are integrated into the open-source C++ LGPL library BALL and the molecular visualization and modelling tool BALLView and can be downloaded from our homepage www.ball-project.org. The FPT implementation can be downloaded from http://bio.informatik.uni-jena.de/software/.Contact:  anna.dehof@bioinf.uni-sb.deSupplementary information:  Supplementary data are available at Bioinformatics online.","container-title":"Bioinformatics","DOI":"10.1093/bioinformatics/btq718","ISSN":"1367-4803","issue":"5","journalAbbreviation":"Bioinformatics","page":"619-625","source":"Silverchair","title":"Automated bond order assignment as an optimization problem","volume":"27","author":[{"family":"Dehof","given":"Anna Katharina"},{"family":"Rurainski","given":"Alexander"},{"family":"Bui","given":"Quang Bao Anh"},{"family":"Böcker","given":"Sebastian"},{"family":"Lenhof","given":"Hans-Peter"},{"family":"Hildebrandt","given":"Andreas"}],"issued":{"date-parts":[["2011",3,1]]}}},{"id":4223,"uris":["http://zotero.org/users/6452374/items/S725DEJX"],"itemData":{"id":4223,"type":"article-journal","abstract":"Although the problem of determining the minimum cost path through a graph arises naturally in a number of interesting applications, there has been no underlying theory to guide the development of efficient search procedures. Moreover, there is no adequate conceptual framework within which the various ad hoc search strategies proposed to date can be compared. This paper describes how heuristic information from the problem domain can be incorporated into a formal mathematical theory of graph searching and demonstrates an optimality property of a class of search strategies.","container-title":"IEEE Transactions on Systems Science and Cybernetics","DOI":"10.1109/TSSC.1968.300136","ISSN":"2168-2887","issue":"2","page":"100-107","source":"IEEE Xplore","title":"A Formal Basis for the Heuristic Determination of Minimum Cost Paths","volume":"4","author":[{"family":"Hart","given":"Peter E."},{"family":"Nilsson","given":"Nils J."},{"family":"Raphael","given":"Bertram"}],"issued":{"date-parts":[["1968",7]]}}},{"id":4227,"uris":["http://zotero.org/users/6452374/items/CDPF7HSS"],"itemData":{"id":4227,"type":"book","collection-title":"Monographs in Computer Science","DOI":"10.1007/978-1-4612-0515-9","ISBN":"978-1-4612-6798-0","license":"http://www.springer.com/tdm","publisher":"Springer","publisher-place":"New York, NY","source":"DOI.org (Crossref)","title":"Parameterized Complexity","URL":"http://link.springer.com/10.1007/978-1-4612-0515-9","author":[{"family":"Downey","given":"R. G."},{"family":"Fellows","given":"M. R."}],"collection-editor":[{"family":"Gries","given":"David"},{"family":"Schneider","given":"Fred B."}],"accessed":{"date-parts":[["2026",5,25]]},"issued":{"date-parts":[["1999"]]}}}],"schema":"https://github.com/citation-style-language/schema/raw/master/csl-citation.json"} </w:instrText>
      </w:r>
      <w:r w:rsidR="00016DC2" w:rsidRPr="00016DC2">
        <w:rPr>
          <w:rFonts w:ascii="Times New Roman" w:eastAsia="等线" w:hAnsi="Times New Roman"/>
          <w:szCs w:val="24"/>
          <w:lang w:eastAsia="zh-CN"/>
        </w:rPr>
        <w:fldChar w:fldCharType="separate"/>
      </w:r>
      <w:r w:rsidR="00012710" w:rsidRPr="00012710">
        <w:rPr>
          <w:rFonts w:ascii="Times New Roman" w:hAnsi="Times New Roman"/>
          <w:sz w:val="22"/>
          <w:vertAlign w:val="superscript"/>
        </w:rPr>
        <w:t>31–34</w:t>
      </w:r>
      <w:r w:rsidR="00016DC2" w:rsidRPr="00016DC2">
        <w:rPr>
          <w:rFonts w:ascii="Times New Roman" w:eastAsia="等线" w:hAnsi="Times New Roman"/>
          <w:szCs w:val="24"/>
          <w:lang w:eastAsia="zh-CN"/>
        </w:rPr>
        <w:fldChar w:fldCharType="end"/>
      </w:r>
      <w:r w:rsidR="00016DC2" w:rsidRPr="00016DC2">
        <w:rPr>
          <w:rFonts w:ascii="Times New Roman" w:eastAsia="等线" w:hAnsi="Times New Roman"/>
          <w:szCs w:val="24"/>
          <w:lang w:eastAsia="zh-CN"/>
        </w:rPr>
        <w:t xml:space="preserve"> </w:t>
      </w:r>
      <w:r w:rsidR="00C961C1" w:rsidRPr="00C961C1">
        <w:rPr>
          <w:rFonts w:ascii="Times New Roman" w:eastAsia="等线" w:hAnsi="Times New Roman"/>
          <w:szCs w:val="24"/>
          <w:lang w:eastAsia="zh-CN"/>
        </w:rPr>
        <w:t xml:space="preserve">Despite these methodological </w:t>
      </w:r>
      <w:r w:rsidR="00C961C1" w:rsidRPr="00C961C1">
        <w:rPr>
          <w:rFonts w:ascii="Times New Roman" w:eastAsia="等线" w:hAnsi="Times New Roman"/>
          <w:szCs w:val="24"/>
          <w:lang w:eastAsia="zh-CN"/>
        </w:rPr>
        <w:lastRenderedPageBreak/>
        <w:t xml:space="preserve">advances, </w:t>
      </w:r>
      <w:r w:rsidR="005675D4">
        <w:rPr>
          <w:rFonts w:ascii="Times New Roman" w:eastAsia="等线" w:hAnsi="Times New Roman" w:hint="eastAsia"/>
          <w:szCs w:val="24"/>
          <w:lang w:eastAsia="zh-CN"/>
        </w:rPr>
        <w:t>t</w:t>
      </w:r>
      <w:r w:rsidR="00C961C1" w:rsidRPr="00C961C1">
        <w:rPr>
          <w:rFonts w:ascii="Times New Roman" w:eastAsia="等线" w:hAnsi="Times New Roman"/>
          <w:szCs w:val="24"/>
          <w:lang w:eastAsia="zh-CN"/>
        </w:rPr>
        <w:t>heir</w:t>
      </w:r>
      <w:r w:rsidR="00016DC2" w:rsidRPr="00016DC2">
        <w:rPr>
          <w:rFonts w:ascii="Times New Roman" w:eastAsia="等线" w:hAnsi="Times New Roman"/>
          <w:szCs w:val="24"/>
          <w:lang w:eastAsia="zh-CN"/>
        </w:rPr>
        <w:t xml:space="preserve"> underlying valence models, scoring schemes, and search spaces are </w:t>
      </w:r>
      <w:r w:rsidR="00C961C1" w:rsidRPr="00C961C1">
        <w:rPr>
          <w:rFonts w:ascii="Times New Roman" w:eastAsia="等线" w:hAnsi="Times New Roman"/>
          <w:szCs w:val="24"/>
          <w:lang w:eastAsia="zh-CN"/>
        </w:rPr>
        <w:t>all designed around the assumptions of main-group chemistry, limiting their applicability to</w:t>
      </w:r>
      <w:r w:rsidR="008D63BC">
        <w:rPr>
          <w:rFonts w:ascii="Times New Roman" w:eastAsia="等线" w:hAnsi="Times New Roman" w:hint="eastAsia"/>
          <w:szCs w:val="24"/>
          <w:lang w:eastAsia="zh-CN"/>
        </w:rPr>
        <w:t xml:space="preserve"> TMCs</w:t>
      </w:r>
      <w:r w:rsidR="00C961C1" w:rsidRPr="00C961C1">
        <w:rPr>
          <w:rFonts w:ascii="Times New Roman" w:eastAsia="等线" w:hAnsi="Times New Roman"/>
          <w:szCs w:val="24"/>
          <w:lang w:eastAsia="zh-CN"/>
        </w:rPr>
        <w:t>.</w:t>
      </w:r>
      <w:r w:rsidR="00016DC2" w:rsidRPr="00016DC2">
        <w:rPr>
          <w:rFonts w:ascii="Times New Roman" w:eastAsia="等线" w:hAnsi="Times New Roman"/>
          <w:szCs w:val="24"/>
          <w:lang w:eastAsia="zh-CN"/>
        </w:rPr>
        <w:fldChar w:fldCharType="begin"/>
      </w:r>
      <w:r w:rsidR="00012710">
        <w:rPr>
          <w:rFonts w:ascii="Times New Roman" w:eastAsia="等线" w:hAnsi="Times New Roman"/>
          <w:szCs w:val="24"/>
          <w:lang w:eastAsia="zh-CN"/>
        </w:rPr>
        <w:instrText xml:space="preserve"> ADDIN ZOTERO_ITEM CSL_CITATION {"citationID":"YK7NBvVn","properties":{"unsorted":false,"formattedCitation":"\\super 31,32\\nosupersub{}","plainCitation":"31,32","noteIndex":0},"citationItems":[{"id":4187,"uris":["http://zotero.org/users/6452374/items/BD56BTAP"],"itemData":{"id":4187,"type":"article-journal","abstract":"Motivation: Numerous applications in Computational Biology process molecular structures and hence strongly rely not only on correct atomic coordinates but also on correct bond order information. For proteins and nucleic acids, bond orders can be easily deduced but this does not hold for other types of molecules like ligands. For ligands, bond order information is not always provided in molecular databases and thus a variety of approaches tackling this problem have been developed. In this work, we extend an ansatz proposed by Wang et al. that assigns connectivity-based penalty scores and tries to heuristically approximate its optimum. In this work, we present three efficient and exact solvers for the problem replacing the heuristic approximation scheme of the original approach: an A*, an ILP and an fixed-parameter approach (FPT) approach.Results: We implemented and evaluated the original implementation, our A*, ILP and FPT formulation on the MMFF94 validation suite and the KEGG Drug database. We show the benefit of computing exact solutions of the penalty minimization problem and the additional gain when computing all optimal (or even suboptimal) solutions. We close with a detailed comparison of our methods.Availability: The A* and ILP solution are integrated into the open-source C++ LGPL library BALL and the molecular visualization and modelling tool BALLView and can be downloaded from our homepage www.ball-project.org. The FPT implementation can be downloaded from http://bio.informatik.uni-jena.de/software/.Contact:  anna.dehof@bioinf.uni-sb.deSupplementary information:  Supplementary data are available at Bioinformatics online.","container-title":"Bioinformatics","DOI":"10.1093/bioinformatics/btq718","ISSN":"1367-4803","issue":"5","journalAbbreviation":"Bioinformatics","page":"619-625","source":"Silverchair","title":"Automated bond order assignment as an optimization problem","volume":"27","author":[{"family":"Dehof","given":"Anna Katharina"},{"family":"Rurainski","given":"Alexander"},{"family":"Bui","given":"Quang Bao Anh"},{"family":"Böcker","given":"Sebastian"},{"family":"Lenhof","given":"Hans-Peter"},{"family":"Hildebrandt","given":"Andreas"}],"issued":{"date-parts":[["2011",3,1]]}}},{"id":4189,"uris":["http://zotero.org/users/6452374/items/YDVSRG5I"],"itemData":{"id":4189,"type":"article-journal","abstract":"Bond orders and formal charges are fundamental chemical descriptors. In cheminformatic applications it is necessary to be able to assign these properties to a given molecular structure automatically, given minimal input information. Here we describe a method for determining the bond order and formal charge assignments from only the atom types and connectivity. Our method utilises a graph theoretical description of electron positions. Each electron position assignment is scored according to lookup tables of atomic and bond dissociation energies derived from quantum chemical calculations. We tested three different optimisation methods—local optimisation, an A* pathfinding method, and an FPT optimisation method utilising tree decompositions—for finding the best electron position assignment, from which the bond orders and formal charges are extracted. We show that our method can assign bond orders and formal charges at a high degree of accuracy across a wide range of molecules from two different databases, and that the FPT algorithm provides the best combination of speed and accuracy.","container-title":"Journal of Cheminformatics","DOI":"10.1186/s13321-019-0340-0","ISSN":"1758-2946","issue":"1","journalAbbreviation":"J Cheminform","language":"en","page":"18","source":"Springer Link","title":"Automated simultaneous assignment of bond orders and formal charges","volume":"11","author":[{"family":"Welsh","given":"Ivan D."},{"family":"Allison","given":"Jane R."}],"issued":{"date-parts":[["2019",3,6]]}}}],"schema":"https://github.com/citation-style-language/schema/raw/master/csl-citation.json"} </w:instrText>
      </w:r>
      <w:r w:rsidR="00016DC2" w:rsidRPr="00016DC2">
        <w:rPr>
          <w:rFonts w:ascii="Times New Roman" w:eastAsia="等线" w:hAnsi="Times New Roman"/>
          <w:szCs w:val="24"/>
          <w:lang w:eastAsia="zh-CN"/>
        </w:rPr>
        <w:fldChar w:fldCharType="separate"/>
      </w:r>
      <w:r w:rsidR="00012710" w:rsidRPr="00012710">
        <w:rPr>
          <w:rFonts w:ascii="Times New Roman" w:hAnsi="Times New Roman"/>
          <w:sz w:val="22"/>
          <w:vertAlign w:val="superscript"/>
        </w:rPr>
        <w:t>31,32</w:t>
      </w:r>
      <w:r w:rsidR="00016DC2" w:rsidRPr="00016DC2">
        <w:rPr>
          <w:rFonts w:ascii="Times New Roman" w:eastAsia="等线" w:hAnsi="Times New Roman"/>
          <w:szCs w:val="24"/>
          <w:lang w:eastAsia="zh-CN"/>
        </w:rPr>
        <w:fldChar w:fldCharType="end"/>
      </w:r>
      <w:r w:rsidR="00016DC2" w:rsidRPr="00016DC2">
        <w:rPr>
          <w:rFonts w:ascii="Times New Roman" w:eastAsia="等线" w:hAnsi="Times New Roman"/>
          <w:szCs w:val="24"/>
          <w:lang w:eastAsia="zh-CN"/>
        </w:rPr>
        <w:t xml:space="preserve"> </w:t>
      </w:r>
      <w:r w:rsidR="00C961C1" w:rsidRPr="00C961C1">
        <w:rPr>
          <w:rFonts w:ascii="Times New Roman" w:eastAsia="等线" w:hAnsi="Times New Roman"/>
          <w:szCs w:val="24"/>
          <w:lang w:eastAsia="zh-CN"/>
        </w:rPr>
        <w:t>Similarly,</w:t>
      </w:r>
      <w:r w:rsidR="00016DC2" w:rsidRPr="00016DC2">
        <w:rPr>
          <w:rFonts w:ascii="Times New Roman" w:eastAsia="等线" w:hAnsi="Times New Roman"/>
          <w:szCs w:val="24"/>
          <w:lang w:eastAsia="zh-CN"/>
        </w:rPr>
        <w:t xml:space="preserve"> widely used open-source </w:t>
      </w:r>
      <w:r w:rsidR="00C961C1" w:rsidRPr="00C961C1">
        <w:rPr>
          <w:rFonts w:ascii="Times New Roman" w:eastAsia="等线" w:hAnsi="Times New Roman"/>
          <w:szCs w:val="24"/>
          <w:lang w:eastAsia="zh-CN"/>
        </w:rPr>
        <w:t>cheminformatics</w:t>
      </w:r>
      <w:r w:rsidR="00C961C1">
        <w:rPr>
          <w:rFonts w:ascii="Times New Roman" w:eastAsia="等线" w:hAnsi="Times New Roman"/>
          <w:szCs w:val="24"/>
          <w:lang w:eastAsia="zh-CN"/>
        </w:rPr>
        <w:t xml:space="preserve"> </w:t>
      </w:r>
      <w:r w:rsidR="00016DC2" w:rsidRPr="00016DC2">
        <w:rPr>
          <w:rFonts w:ascii="Times New Roman" w:eastAsia="等线" w:hAnsi="Times New Roman"/>
          <w:szCs w:val="24"/>
          <w:lang w:eastAsia="zh-CN"/>
        </w:rPr>
        <w:t>toolkits such as RDKit</w:t>
      </w:r>
      <w:r w:rsidR="00016DC2" w:rsidRPr="00016DC2">
        <w:rPr>
          <w:rFonts w:ascii="Times New Roman" w:eastAsia="等线" w:hAnsi="Times New Roman"/>
          <w:szCs w:val="24"/>
          <w:lang w:eastAsia="zh-CN"/>
        </w:rPr>
        <w:fldChar w:fldCharType="begin"/>
      </w:r>
      <w:r w:rsidR="00012710">
        <w:rPr>
          <w:rFonts w:ascii="Times New Roman" w:eastAsia="等线" w:hAnsi="Times New Roman"/>
          <w:szCs w:val="24"/>
          <w:lang w:eastAsia="zh-CN"/>
        </w:rPr>
        <w:instrText xml:space="preserve"> ADDIN ZOTERO_ITEM CSL_CITATION {"citationID":"OqMBb502","properties":{"unsorted":false,"formattedCitation":"\\super 35\\nosupersub{}","plainCitation":"35","noteIndex":0},"citationItems":[{"id":4233,"uris":["http://zotero.org/users/6452374/items/39AG6KFA"],"itemData":{"id":4233,"type":"webpage","title":"The RDKit Documentation — The RDKit 2026.03.2 documentation","URL":"https://www.rdkit.org/docs/index.html","accessed":{"date-parts":[["2026",5,26]]}}}],"schema":"https://github.com/citation-style-language/schema/raw/master/csl-citation.json"} </w:instrText>
      </w:r>
      <w:r w:rsidR="00016DC2" w:rsidRPr="00016DC2">
        <w:rPr>
          <w:rFonts w:ascii="Times New Roman" w:eastAsia="等线" w:hAnsi="Times New Roman"/>
          <w:szCs w:val="24"/>
          <w:lang w:eastAsia="zh-CN"/>
        </w:rPr>
        <w:fldChar w:fldCharType="separate"/>
      </w:r>
      <w:r w:rsidR="00012710" w:rsidRPr="00012710">
        <w:rPr>
          <w:rFonts w:ascii="Times New Roman" w:hAnsi="Times New Roman"/>
          <w:vertAlign w:val="superscript"/>
        </w:rPr>
        <w:t>35</w:t>
      </w:r>
      <w:r w:rsidR="00016DC2" w:rsidRPr="00016DC2">
        <w:rPr>
          <w:rFonts w:ascii="Times New Roman" w:eastAsia="等线" w:hAnsi="Times New Roman"/>
          <w:szCs w:val="24"/>
          <w:lang w:eastAsia="zh-CN"/>
        </w:rPr>
        <w:fldChar w:fldCharType="end"/>
      </w:r>
      <w:r w:rsidR="00016DC2" w:rsidRPr="00016DC2">
        <w:rPr>
          <w:rFonts w:ascii="Times New Roman" w:eastAsia="等线" w:hAnsi="Times New Roman"/>
          <w:szCs w:val="24"/>
          <w:lang w:eastAsia="zh-CN"/>
        </w:rPr>
        <w:t xml:space="preserve"> and Open Babel</w:t>
      </w:r>
      <w:r w:rsidR="00016DC2" w:rsidRPr="00016DC2">
        <w:rPr>
          <w:rFonts w:ascii="Times New Roman" w:eastAsia="等线" w:hAnsi="Times New Roman"/>
          <w:szCs w:val="24"/>
          <w:lang w:eastAsia="zh-CN"/>
        </w:rPr>
        <w:fldChar w:fldCharType="begin"/>
      </w:r>
      <w:r w:rsidR="00012710">
        <w:rPr>
          <w:rFonts w:ascii="Times New Roman" w:eastAsia="等线" w:hAnsi="Times New Roman"/>
          <w:szCs w:val="24"/>
          <w:lang w:eastAsia="zh-CN"/>
        </w:rPr>
        <w:instrText xml:space="preserve"> ADDIN ZOTERO_ITEM CSL_CITATION {"citationID":"Ytg1BmCc","properties":{"unsorted":false,"formattedCitation":"\\super 36\\nosupersub{}","plainCitation":"36","noteIndex":0},"citationItems":[{"id":4237,"uris":["http://zotero.org/users/6452374/items/EHWS4FNW"],"itemData":{"id":4237,"type":"article-journal","abstract":"A frequent problem in computational modeling is the interconversion of chemical structures between different formats. While standard interchange formats exist (for example, Chemical Markup Language) and de facto standards have arisen (for example, SMILES format), the need to interconvert formats is a continuing problem due to the multitude of different application areas for chemistry data, differences in the data stored by different formats (0D versus 3D, for example), and competition between software along with a lack of vendor-neutral formats.","container-title":"Journal of Cheminformatics","DOI":"10.1186/1758-2946-3-33","ISSN":"1758-2946","issue":"1","journalAbbreviation":"J Cheminform","language":"en","page":"33","source":"Springer Link","title":"Open Babel: An open chemical toolbox","title-short":"Open Babel","volume":"3","author":[{"family":"O'Boyle","given":"Noel M."},{"family":"Banck","given":"Michael"},{"family":"James","given":"Craig A."},{"family":"Morley","given":"Chris"},{"family":"Vandermeersch","given":"Tim"},{"family":"Hutchison","given":"Geoffrey R."}],"issued":{"date-parts":[["2011",10,7]]}}}],"schema":"https://github.com/citation-style-language/schema/raw/master/csl-citation.json"} </w:instrText>
      </w:r>
      <w:r w:rsidR="00016DC2" w:rsidRPr="00016DC2">
        <w:rPr>
          <w:rFonts w:ascii="Times New Roman" w:eastAsia="等线" w:hAnsi="Times New Roman"/>
          <w:szCs w:val="24"/>
          <w:lang w:eastAsia="zh-CN"/>
        </w:rPr>
        <w:fldChar w:fldCharType="separate"/>
      </w:r>
      <w:r w:rsidR="00012710" w:rsidRPr="00012710">
        <w:rPr>
          <w:rFonts w:ascii="Times New Roman" w:hAnsi="Times New Roman"/>
          <w:vertAlign w:val="superscript"/>
        </w:rPr>
        <w:t>36</w:t>
      </w:r>
      <w:r w:rsidR="00016DC2" w:rsidRPr="00016DC2">
        <w:rPr>
          <w:rFonts w:ascii="Times New Roman" w:eastAsia="等线" w:hAnsi="Times New Roman"/>
          <w:szCs w:val="24"/>
          <w:lang w:eastAsia="zh-CN"/>
        </w:rPr>
        <w:fldChar w:fldCharType="end"/>
      </w:r>
      <w:r w:rsidR="00016DC2" w:rsidRPr="00016DC2">
        <w:rPr>
          <w:rFonts w:ascii="Times New Roman" w:eastAsia="等线" w:hAnsi="Times New Roman"/>
          <w:szCs w:val="24"/>
          <w:lang w:eastAsia="zh-CN"/>
        </w:rPr>
        <w:t xml:space="preserve"> rely </w:t>
      </w:r>
      <w:r w:rsidR="00C961C1" w:rsidRPr="00C961C1">
        <w:rPr>
          <w:rFonts w:ascii="Times New Roman" w:eastAsia="等线" w:hAnsi="Times New Roman"/>
          <w:szCs w:val="24"/>
          <w:lang w:eastAsia="zh-CN"/>
        </w:rPr>
        <w:t>primarily</w:t>
      </w:r>
      <w:r w:rsidR="00016DC2" w:rsidRPr="00016DC2">
        <w:rPr>
          <w:rFonts w:ascii="Times New Roman" w:eastAsia="等线" w:hAnsi="Times New Roman"/>
          <w:szCs w:val="24"/>
          <w:lang w:eastAsia="zh-CN"/>
        </w:rPr>
        <w:t xml:space="preserve"> on rule-based valence models, aromaticity perception schemes, and related heuristic chemical perception procedures for assigning or refining bond types. </w:t>
      </w:r>
      <w:r w:rsidR="00D670AB" w:rsidRPr="00D670AB">
        <w:rPr>
          <w:rFonts w:ascii="Times New Roman" w:eastAsia="等线" w:hAnsi="Times New Roman"/>
          <w:szCs w:val="24"/>
          <w:highlight w:val="yellow"/>
          <w:lang w:eastAsia="zh-CN"/>
        </w:rPr>
        <w:t>Although these toolkits are well developed for the manipulation and perception of organic molecules, their direct application to transition-metal complexes remains limited by the more diverse and less localized bonding patterns in metal-containing systems. Representative challenges include reliable perception of metal–ligand connecti</w:t>
      </w:r>
      <w:r w:rsidR="00D670AB" w:rsidRPr="00FD56A2">
        <w:rPr>
          <w:rFonts w:ascii="Times New Roman" w:eastAsia="等线" w:hAnsi="Times New Roman"/>
          <w:szCs w:val="24"/>
          <w:highlight w:val="yellow"/>
          <w:lang w:eastAsia="zh-CN"/>
        </w:rPr>
        <w:t xml:space="preserve">vity, </w:t>
      </w:r>
      <w:r w:rsidR="00FD56A2" w:rsidRPr="00FD56A2">
        <w:rPr>
          <w:rFonts w:ascii="Times New Roman" w:eastAsia="等线" w:hAnsi="Times New Roman"/>
          <w:szCs w:val="24"/>
          <w:highlight w:val="yellow"/>
          <w:lang w:eastAsia="zh-CN"/>
        </w:rPr>
        <w:t>assignment of metal oxidation states,</w:t>
      </w:r>
      <w:r w:rsidR="00FD56A2" w:rsidRPr="00FD56A2">
        <w:rPr>
          <w:rFonts w:ascii="Times New Roman" w:eastAsia="等线" w:hAnsi="Times New Roman" w:hint="eastAsia"/>
          <w:szCs w:val="24"/>
          <w:highlight w:val="yellow"/>
          <w:lang w:eastAsia="zh-CN"/>
        </w:rPr>
        <w:t xml:space="preserve"> </w:t>
      </w:r>
      <w:r w:rsidR="00D670AB" w:rsidRPr="00FD56A2">
        <w:rPr>
          <w:rFonts w:ascii="Times New Roman" w:eastAsia="等线" w:hAnsi="Times New Roman"/>
          <w:szCs w:val="24"/>
          <w:highlight w:val="yellow"/>
          <w:lang w:eastAsia="zh-CN"/>
        </w:rPr>
        <w:t>exp</w:t>
      </w:r>
      <w:r w:rsidR="00D670AB" w:rsidRPr="00D670AB">
        <w:rPr>
          <w:rFonts w:ascii="Times New Roman" w:eastAsia="等线" w:hAnsi="Times New Roman"/>
          <w:szCs w:val="24"/>
          <w:highlight w:val="yellow"/>
          <w:lang w:eastAsia="zh-CN"/>
        </w:rPr>
        <w:t xml:space="preserve">licit distinction between coordination bonds and covalent metal–ligand interactions, coherent treatment of multihapto </w:t>
      </w:r>
      <m:oMath>
        <m:r>
          <w:rPr>
            <w:rFonts w:ascii="Cambria Math" w:eastAsia="等线" w:hAnsi="Cambria Math"/>
            <w:szCs w:val="24"/>
            <w:highlight w:val="yellow"/>
            <w:lang w:eastAsia="zh-CN"/>
          </w:rPr>
          <m:t>η</m:t>
        </m:r>
      </m:oMath>
      <w:r w:rsidR="00D670AB" w:rsidRPr="00D670AB">
        <w:rPr>
          <w:rFonts w:ascii="Times New Roman" w:eastAsia="等线" w:hAnsi="Times New Roman"/>
          <w:szCs w:val="24"/>
          <w:highlight w:val="yellow"/>
          <w:lang w:eastAsia="zh-CN"/>
        </w:rPr>
        <w:t xml:space="preserve">-coordinated </w:t>
      </w:r>
      <m:oMath>
        <m:r>
          <w:rPr>
            <w:rFonts w:ascii="Cambria Math" w:eastAsia="等线" w:hAnsi="Cambria Math"/>
            <w:szCs w:val="24"/>
            <w:highlight w:val="yellow"/>
            <w:lang w:eastAsia="zh-CN"/>
          </w:rPr>
          <m:t>π</m:t>
        </m:r>
      </m:oMath>
      <w:r w:rsidR="00D670AB" w:rsidRPr="00D670AB">
        <w:rPr>
          <w:rFonts w:ascii="Times New Roman" w:eastAsia="等线" w:hAnsi="Times New Roman"/>
          <w:szCs w:val="24"/>
          <w:highlight w:val="yellow"/>
          <w:lang w:eastAsia="zh-CN"/>
        </w:rPr>
        <w:t>-ligands, and chemically meaningful representation of metal–carbene and other multiple-bonding motifs. For TMCs, comparable general-purpose and systematically validated methods are therefore still lacking.</w:t>
      </w:r>
    </w:p>
    <w:p w14:paraId="590F170C" w14:textId="59991110" w:rsidR="002C32C0" w:rsidRPr="00016DC2" w:rsidRDefault="002C32C0" w:rsidP="00016DC2">
      <w:pPr>
        <w:spacing w:before="180" w:after="240" w:line="480" w:lineRule="auto"/>
        <w:jc w:val="lowKashida"/>
        <w:rPr>
          <w:rFonts w:ascii="Times New Roman" w:eastAsia="等线" w:hAnsi="Times New Roman"/>
          <w:szCs w:val="24"/>
          <w:lang w:eastAsia="zh-CN"/>
        </w:rPr>
      </w:pPr>
      <w:r w:rsidRPr="00813942">
        <w:rPr>
          <w:rFonts w:ascii="Times New Roman" w:eastAsia="等线" w:hAnsi="Times New Roman"/>
          <w:szCs w:val="24"/>
          <w:highlight w:val="yellow"/>
          <w:lang w:eastAsia="zh-CN"/>
        </w:rPr>
        <w:t>Recent cheminformatics and machine-learning efforts have increasingly expanded the accessible chemical space of transition-metal, inorganic, and organometallic compounds. Large-scale TMC data sets derived from experimentally resolved crystal structures, such as tmQM,</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{"citationID":"1iJeXEfe","properties":{"unsorted":false,"formattedCitation":"\\super 37\\nosupersub{}","plainCitation":"37","noteIndex":0},"citationItems":[{"id":3994,"uris":["http://zotero.org/users/6452374/items/RLJCXJKS"],"itemData":{"id":3994,"type":"article-journal","abstract":"We report the transition metal quantum mechanics (tmQM) data set, which contains the geometries and properties of a large transition metal–organic compound space. tmQM comprises 86,665 mononuclear complexes extracted from the Cambridge Structural Database, including Werner, bioinorganic, and organometallic complexes based on a large variety of organic ligands and 30 transition metals (the 3d, 4d, and 5d from groups 3 to 12). All complexes are closed-shell, with a formal charge in the range {+1, 0, −1}e. The tmQM data set provides the Cartesian coordinates of all metal complexes optimized at the GFN2-xTB level, and their molecular size, stoichiometry, and metal node degree. The quantum properties were computed at the DFT(TPSSh-D3BJ/def2-SVP) level and include the electronic and dispersion energies, highest occupied molecular orbital (HOMO) and lowest unoccupied molecular orbital (LUMO) energies, HOMO/LUMO gap, dipole moment, and natural charge of the metal center; GFN2-xTB polarizabilities are also provided. Pairwise representations showed the low correlation between these properties, providing nearly continuous maps with unusual regions of the chemical space, for example, complexes combining large polarizabilities with wide HOMO/LUMO gaps and complexes combining low-energy HOMO orbitals with electron-rich metal centers. The tmQM data set can be exploited in the data-driven discovery of new metal complexes, including predictive models based on machine learning. These models may have a strong impact on the fields in which transition metal chemistry plays a key role, for example, catalysis, organic synthesis, and materials science. tmQM is an open data set that can be downloaded free of charge from https://github.com/bbskjelstad/tmqm.","container-title":"Journal of Chemical Information and Modeling","DOI":"10.1021/acs.jcim.0c01041","ISSN":"1549-9596","issue":"12","journalAbbreviation":"J. Chem. Inf. Model.","page":"6135-6146","publisher":"American Chemical Society","source":"ACS Publications","title":"tmQM Dataset—Quantum Geometries and Properties of 86k Transition Metal Complexes","volume":"60","author":[{"family":"Balcells","given":"David"},{"family":"Skjelstad","given":"Bastian Bjerkem"}],"issued":{"date-parts":[["2020",12,28]]}}}],"schema":"https://github.com/citation-style-language/schema/raw/master/csl-citation.json"}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37</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tmQMg,</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{"citationID":"RSKaELmi","properties":{"unsorted":false,"formattedCitation":"\\super 38\\nosupersub{}","plainCitation":"38","noteIndex":0},"citationItems":[{"id":3984,"uris":["http://zotero.org/users/6452374/items/EKYED6BE"],"itemData":{"id":3984,"type":"article-journal","abstract":"Machine learning can make a strong contribution to accelerating the discovery of transition metal complexes (TMC). These compounds will play a key role in the development of new technologies for which there is an urgent need, including the production of green hydrogen from renewable sources. Despite the recent developments in machine learning for drug discovery and organic chemistry in general, the application of these methods to TMCs remains challenged by their higher complexity and the limited availability of large datasets. In this work, we report a representation for deep graph learning on TMCs – the natural quantum graph (NatQG), which leverages the electronic structure data available from natural bond orbital (NBO) analysis. This data was used to define both the topology and the information expressed by the NatQG graphs. At the topology level, two different NatQG flavors were developed: u-NatQG, with undirected edges, and d-NatQG, with edg</w:instrText>
      </w:r>
      <w:r w:rsidR="000B5C88" w:rsidRPr="00813942">
        <w:rPr>
          <w:rFonts w:ascii="Times New Roman" w:eastAsia="等线" w:hAnsi="Times New Roman" w:hint="eastAsia"/>
          <w:szCs w:val="24"/>
          <w:highlight w:val="yellow"/>
          <w:lang w:eastAsia="zh-CN"/>
        </w:rPr>
        <w:instrText xml:space="preserve">es directed along donor </w:instrText>
      </w:r>
      <w:r w:rsidR="000B5C88" w:rsidRPr="00813942">
        <w:rPr>
          <w:rFonts w:ascii="Times New Roman" w:eastAsia="等线" w:hAnsi="Times New Roman" w:hint="eastAsia"/>
          <w:szCs w:val="24"/>
          <w:highlight w:val="yellow"/>
          <w:lang w:eastAsia="zh-CN"/>
        </w:rPr>
        <w:instrText>→</w:instrText>
      </w:r>
      <w:r w:rsidR="000B5C88" w:rsidRPr="00813942">
        <w:rPr>
          <w:rFonts w:ascii="Times New Roman" w:eastAsia="等线" w:hAnsi="Times New Roman" w:hint="eastAsia"/>
          <w:szCs w:val="24"/>
          <w:highlight w:val="yellow"/>
          <w:lang w:eastAsia="zh-CN"/>
        </w:rPr>
        <w:instrText xml:space="preserve"> acceptor orbital interactions. At the information level, the node and edge attribute vectors of both graphs contain NBO data, including natural charges and bond orders. The NatQG graphs were used to develop graph neural networks </w:instrText>
      </w:r>
      <w:r w:rsidR="000B5C88" w:rsidRPr="00813942">
        <w:rPr>
          <w:rFonts w:ascii="Times New Roman" w:eastAsia="等线" w:hAnsi="Times New Roman"/>
          <w:szCs w:val="24"/>
          <w:highlight w:val="yellow"/>
          <w:lang w:eastAsia="zh-CN"/>
        </w:rPr>
        <w:instrText xml:space="preserve">(GNNs) for the prediction of the quantum properties underlying the structure and reactivity of TMCs (e.g. HOMO–LUMO gap and polarizability). These models surpassed baselines based on traditional descriptors and performed at a level similar to, or higher than, state-of-the-art GNNs based on radial cutoffs. The results showed that the electronic structure information encoded by the models has a stronger impact on its accuracy than the geometric information. With the aim of benchmarking the GNNs, we also developed the transition metal quantum mechanics graph dataset (tmQMg), which provides the geometries, properties, and NatQG graphs of 60k TMCs.","container-title":"Digital Discovery","DOI":"10.1039/D2DD00129B","ISSN":"2635-098X","issue":"3","journalAbbreviation":"Digital Discovery","language":"en","page":"618-633","publisher":"RSC","source":"pubs.rsc.org","title":"Deep learning metal complex properties with natural quantum graphs","volume":"2","author":[{"family":"Kneiding","given":"Hannes"},{"family":"Lukin","given":"Ruslan"},{"family":"Lang","given":"Lucas"},{"family":"Reine","given":"Simen"},{"family":"Pedersen","given":"Thomas Bondo"},{"family":"Bin","given":"Riccardo De"},{"family":"Balcells","given":"David"}],"issued":{"date-parts":[["2023",6,12]]}}}],"schema":"https://github.com/citation-style-language/schema/raw/master/csl-citation.json"}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38</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and BOS-TMC,</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{"citationID":"bj3PwV5r","properties":{"unsorted":false,"formattedCitation":"\\super 39\\nosupersub{}","plainCitation":"39","noteIndex":0},"citationItems":[{"id":4309,"uris":["http://zotero.org/users/6452374/items/GSYMNGL8"],"itemData":{"id":4309,"type":"article-journal","abstract":"We present the Boston Open-Shell Transition Metal Complex\n(BOS-TMC)\ndata set, a set of density functional theory (DFT) properties for 159k experimentally characterized mononuclear transition metal complexes (TMCs) in multiple spin states with a range of formal charges derived from the Cambridge Structural Database (CSD). To curate this set, we carried out an iterative procedure to confidently assign the overall TMC charge. From this information, we then obtained properties in up to three spin states, i.e., low-, intermediate-, and high-spin for 3d metals and low- and intermediate-spin for 4d and 5d metals, depending on compatibility with the metal electron configuration, for a total of 343.8k TMC/spin combinations. At odds with prior sets, we preserved experimental heavy atom coordinates in these structures during optimization. We report all properties using PBE0/def2-TZVP single-point energies for these structures. We introduce a scheme for computing metal-spin-dependent atomization energies, which we report for each TMC. Alongside electronic energies, we report up to seven additional properties, including HOMO and LUMO levels, HOMO–LUMO gap, atomic partial charges, dipole moments, atomization energies, and spin-splitting energies for a total of over 2.9 M TMC-associated properties. For a representative subset of over 10k complexes chosen based on size, we evaluate the sensitivity of computed properties to exchange–correlation (xc) functional choice from a set of\n12 xc functionals spanning multiple rungs of “Jacob’s\nladder,” highlighting hotspots of TMC space that have the greatest uncertainty with respect to xc choice. In comparison to prior experimentally derived  TMC data sets, BOS-TMC is both larger and more diverse in terms of charge and spin configurations and, as a result, more diverse in its range of properties. This data set is expected to provide a high-fidelity foundation for machine learning model development, DFT benchmarking, and exploration of transition metal chemistry.","container-title":"Journal of Chemical Information and Modeling","DOI":"10.1021/acs.jcim.6c01792","ISSN":"1549-9596","journalAbbreviation":"J. Chem. Inf. Model.","source":"Silverchair","title":"BOS-TMC Data Set: DFT Properties of 159k Experimentally Characterized Transition Metal Complexes Spanning Multiple Charge and Spin States","title-short":"BOS-TMC Data Set","URL":"https://doi.org/10.1021/acs.jcim.6c01792","author":[{"family":"Garrison","given":"Aaron G."},{"family":"Toney","given":"Jacob W."},{"family":"Nikolaeva","given":"Tatiana"},{"family":"St Michel","given":"Roland G."},{"family":"Stein","given":"Christopher J."},{"family":"Kulik","given":"Heather J."}],"accessed":{"date-parts":[["2026",8,27]]},"issued":{"date-parts":[["2026",8,18]]}}}],"schema":"https://github.com/citation-style-language/schema/raw/master/csl-citation.json"}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39</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have provided curated three-dimensional geometries, quantum-chemical properties, and benchmarks for data-driven modeling. Beyond experimentally derived structures, automated generation platforms such as molSimplify</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{"citationID":"EmsWVpr9","properties":{"unsorted":false,"formattedCitation":"\\super 40,41\\nosupersub{}","plainCitation":"40,41","noteIndex":0},"citationItems":[{"id":3990,"uris":["http://zotero.org/users/6452374/items/5BMNBILR"],"itemData":{"id":3990,"type":"article-journal","abstract":"We present an automated, open source toolkit for the first-principles screening and discovery of new inorganic molecules and intermolecular complexes. Challenges remain in the automatic generation of candidate inorganic molecule structures due to the high variability in coordination and bonding, which we overcome through a divide-and-conquer tactic that flexibly combines force-field preoptimization of organic fragments with alignment to first-principles-trained metal-ligand distances. Exploration of chemical space is enabled through random generation of ligands and intermolecular complexes from large chemical databases. We validate the generated structures with the root mean squared (RMS) gradients evaluated from density functional theory (DFT), which are around 0.02 Ha/au across a large 150 molecule test set. Comparison of molSimplify results to full optimization with the universal force field reveals that RMS DFT gradients are improved by 40%. Seamless generation of input files, preparation and execution of electronic structure calculations, and post-processing for each generated structure aids interpretation of underlying chemical and energetic trends. © 2016 Wiley Periodicals, Inc.","container-title":"Journal of Computational Chemistry","DOI":"10.1002/jcc.24437","ISSN":"1096-987X","issue":"22","language":"en","license":"© 2016 Wiley Periodicals, Inc.","note":"_eprint: https://onlinelibrary.wiley.com/doi/pdf/10.1002/jcc.24437","page":"2106-2117","source":"Wiley Online Library","title":"molSimplify: A toolkit for automating discovery in inorganic chemistry","title-short":"molSimplify","volume":"37","author":[{"family":"Ioannidis","given":"Efthymios I."},{"family":"Gani","given":"Terry Z. H."},{"family":"Kulik","given":"Heather J."}],"issued":{"date-parts":[["2016"]]}}},{"id":4064,"uris":["http://zotero.org/users/6452374/items/DQHNTIVY"],"itemData":{"id":4064,"type":"article-journal","abstract":"We provide an overview of core molSimplify code functionality and recent updates that enhance its capabilities for automated molecular and materials modeling. We describe the mol3D and atom3D classes, which store atomic and bonding information for a wide range of functions, including reading, modifying, and characterizing molecular geometries from common file formats. Enhancements to decoration and substructure addition functions enable the systematic derivatization of template molecules. We introduce a new mol2D class that enables graph-based uniqueness checks and substructure identification. Most importantly, we introduce improvements to transition metal complex (TMC) generation that eliminate steric clashes and enable structure building with ligands of higher denticity. Integration with machine learning models that predict coordinating atom identities enables truly high-throughput, de novo TMC generation. We describe applications of molSimplify outside of isolated TMCs, including extensions to periodic systems (e.g., metal–organic frameworks) and to metalloenzymes through the protein3D class. We demonstrate our improved combined structure prediction and generation workflow by generating structures of a database of experimentally characterized Ir complexes from only the SMILES strings of their respective ligands. We envision that recent enhancements will make the code easily extendable to other periodic materials, such as covalent organic frameworks and zeolites, or to multimetallic TMCs.","container-title":"Journal of Chemical Information and Modeling","DOI":"10.1021/acs.jcim.5c02733","ISSN":"1549-9596","issue":"5","journalAbbreviation":"J. Chem. Inf. Model.","page":"2753-2767","publisher":"American Chemical Society","source":"ACS Publications","title":"molSimplify 2.0: Improved Structure Generation for Automating Discovery in Inorganic Molecular and Reticular Chemistry","title-short":"molSimplify 2.0","volume":"66","author":[{"family":"Terrones","given":"Gianmarco G."},{"family":"St. Michel","given":"Roland G."},{"family":"Toney","given":"Jacob W."},{"family":"Ball","given":"Akash K."},{"family":"Wang","given":"Yiran"},{"family":"Garrison","given":"Aaron G."},{"family":"Nandy","given":"Aditya"},{"family":"Meyer","given":"Ralf"},{"family":"Edholm","given":"Freya"},{"family":"Oh","given":"Changhwan"},{"family":"Pujet","given":"Sebastian G."},{"family":"Chu","given":"Daniel B. K."},{"family":"Muhammetgulyyev","given":"Davut"},{"family":"Kulik","given":"Heather J."}],"issued":{"date-parts":[["2026",3,9]]}}}],"schema":"https://github.com/citation-style-language/schema/raw/master/csl-citation.json"}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40,41</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and Architector</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{"citationID":"exNLp7iR","properties":{"unsorted":false,"formattedCitation":"\\super 42\\nosupersub{}","plainCitation":"42","noteIndex":0},"citationItems":[{"id":3991,"uris":["http://zotero.org/users/6452374/items/A5UIPB5G"],"itemData":{"id":3991,"type":"article-journal","abstract":"Rare-earth and actinide complexes are critical for a wealth of clean-energy applications. Three-dimensional (3D) structural generation and prediction for these organometallic systems remains a challenge, limiting opportunities for computational chemical discovery. Here, we introduce Architector, a high-throughput in-silico synthesis code for s-, p-, d-, and f-block mononuclear organometallic complexes capable of capturing nearly the full diversity of the known experimental chemical space. Beyond known chemical space, Architector performs in-silico design of new complexes including any chemically accessible metal-ligand combinations. Architector leverages metal-center symmetry, interatomic force fields, and tight binding methods to build many possible 3D conformers from minimal 2D inputs including metal oxidation and spin state. Over a set of more than 6,000 x-ray diffraction (XRD)-determined complexes spanning the periodic table, we demonstrate quantitative agreement between Architector-predicted and experimentally observed structures. Further, we demonstrate out-of-the box conformer generation and energetic rankings of non-minimum energy conformers produced from Architector, which are critical for exploring potential energy surfaces and training force fields. Overall, Architector represents a transformative step towards cross-periodic table computational design of metal complex chemistry.","container-title":"Nature Communications","DOI":"10.1038/s41467-023-38169-2","ISSN":"2041-1723","issue":"1","journalAbbreviation":"Nat Commun","language":"en","license":"2023 This is a U.S. Government work and not under copyright protection in the US; foreign copyright protection may apply","page":"2786","publisher":"Nature Publishing Group","source":"www.nature.com","title":"Architector for high-throughput cross-periodic table 3D complex building","volume":"14","author":[{"family":"Taylor","given":"Michael G."},{"family":"Burrill","given":"Daniel J."},{"family":"Janssen","given":"Jan"},{"family":"Batista","given":"Enrique R."},{"family":"Perez","given":"Danny"},{"family":"Yang","given":"Ping"}],"issued":{"date-parts":[["2023",5,15]]}}}],"schema":"https://github.com/citation-style-language/schema/raw/master/csl-citation.json"}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42</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have enabled broader exploration of inorganic and organometallic structure space from metal, ligand, oxidation-state, and coordination-geometry specifications, supporting larger-scale generated resources such as OMol25.</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{"citationID":"0KofeXHm","properties":{"unsorted":false,"formattedCitation":"\\super 43\\nosupersub{}","plainCitation":"43","noteIndex":0},"citationItems":[{"id":3987,"uris":["http://zotero.org/users/6452374/items/D2GJMVV4"],"itemData":{"id":3987,"type":"article","abstract":"Machine learning (ML) models hold the promise of transforming atomic simulations by delivering quantum chemical accuracy at a fraction of the computational cost. Realization of this potential would enable high-throughout, high-accuracy molecular screening campaigns to explore vast regions of chemical space and facilitate ab initio simulations at sizes and time scales that were previously inaccessible. However, a fundamental challenge to creating ML models that perform well across molecular chemistry is the lack of comprehensive data for training. Despite substantial efforts in data generation, no large-scale molecular dataset exists that combines broad chemical diversity with a high level of accuracy. To address this gap, Meta FAIR introduces Open Molecules 2025 (OMol25), a large-scale dataset composed of more than 100 million density functional theory (DFT) calculations at the $ω$B97M-V/def2-TZVPD level of theory, representing billions of CPU core-hours of compute. OMol25 uniquely blends elemental, chemical, and structural diversity including: 83 elements, a wide-range of intra- and intermolecular interactions, explicit solvation, variable charge/spin, conformers, and reactive structures. There are ~83M unique molecular systems in OMol25 covering small molecules, biomolecules, metal complexes, and electrolytes, including structures obtained from existing datasets. OMol25 also greatly expands on the size of systems typically included in DFT datasets, with systems of up to 350 atoms. In addition to the public release of the data, we provide baseline models and a comprehensive set of model evaluations to encourage community engagement in developing the next-generation ML models for molecular chemistry.","DOI":"10.48550/arXiv.2505.08762","note":"arXiv:2505.08762 [physics]","number":"arXiv:2505.08762","publisher":"arXiv","source":"arXiv.org","title":"The Open Molecules 2025 (OMol25) Dataset, Evaluations, and Models","URL":"http://arxiv.org/abs/2505.08762","author":[{"family":"Levine","given":"Daniel S."},{"family":"Shuaibi","given":"Muhammed"},{"family":"Spotte-Smith","given":"Evan Walter Clark"},{"family":"Taylor","given":"Michael G."},{"family":"Hasyim","given":"Muhammad R."},{"family":"Michel","given":"Kyle"},{"family":"Batatia","given":"Ilyes"},{"family":"Csányi","given":"Gábor"},{"family":"Dzamba","given":"Misko"},{"family":"Eastman","given":"Peter"},{"family":"Frey","given":"Nathan C."},{"family":"Fu","given":"Xiang"},{"family":"Gharakhanyan","given":"Vahe"},{"family":"Krishnapriyan","given":"Aditi S."},{"family":"Rackers","given":"Joshua A."},{"family":"Raja","given":"Sanjeev"},{"family":"Rizvi","given":"Ammar"},{"family":"Rosen","given":"Andrew S."},{"family":"Ulissi","given":"Zachary"},{"family":"Vargas","given":"Santiago"},{"family":"Zitnick","given":"C. Lawrence"},{"family":"Blau","given":"Samuel M."},{"family":"Wood","given":"Brandon M."}],"accessed":{"date-parts":[["2026",2,26]]},"issued":{"date-parts":[["2025",5,13]]}}}],"schema":"https://github.com/citation-style-language/schema/raw/master/csl-citation.json"}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43</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In parallel, representation-focused studies have developed machine-learning-ready descriptions of metal-containing molecules, including natural quantum graphs,</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{"citationID":"4P2wU89M","properties":{"unsorted":false,"formattedCitation":"\\super 38\\nosupersub{}","plainCitation":"38","noteIndex":0},"citationItems":[{"id":3984,"uris":["http://zotero.org/users/6452374/items/EKYED6BE"],"itemData":{"id":3984,"type":"article-journal","abstract":"Machine learning can make a strong contribution to accelerating the discovery of transition metal complexes (TMC). These compounds will play a key role in the development of new technologies for which there is an urgent need, including the production of green hydrogen from renewable sources. Despite the recent developments in machine learning for drug discovery and organic chemistry in general, the application of these methods to TMCs remains challenged by their higher complexity and the limited availability of large datasets. In this work, we report a representation for deep graph learning on TMCs – the natural quantum graph (NatQG), which leverages the electronic structure data available from natural bond orbital (NBO) analysis. This data was used to define both the topology and the information expressed by the NatQG graphs. At the topology level, two different NatQG flavors were developed: u-NatQG, with undirected edges, and d-NatQG, with edg</w:instrText>
      </w:r>
      <w:r w:rsidR="000B5C88" w:rsidRPr="00813942">
        <w:rPr>
          <w:rFonts w:ascii="Times New Roman" w:eastAsia="等线" w:hAnsi="Times New Roman" w:hint="eastAsia"/>
          <w:szCs w:val="24"/>
          <w:highlight w:val="yellow"/>
          <w:lang w:eastAsia="zh-CN"/>
        </w:rPr>
        <w:instrText xml:space="preserve">es directed along donor </w:instrText>
      </w:r>
      <w:r w:rsidR="000B5C88" w:rsidRPr="00813942">
        <w:rPr>
          <w:rFonts w:ascii="Times New Roman" w:eastAsia="等线" w:hAnsi="Times New Roman" w:hint="eastAsia"/>
          <w:szCs w:val="24"/>
          <w:highlight w:val="yellow"/>
          <w:lang w:eastAsia="zh-CN"/>
        </w:rPr>
        <w:instrText>→</w:instrText>
      </w:r>
      <w:r w:rsidR="000B5C88" w:rsidRPr="00813942">
        <w:rPr>
          <w:rFonts w:ascii="Times New Roman" w:eastAsia="等线" w:hAnsi="Times New Roman" w:hint="eastAsia"/>
          <w:szCs w:val="24"/>
          <w:highlight w:val="yellow"/>
          <w:lang w:eastAsia="zh-CN"/>
        </w:rPr>
        <w:instrText xml:space="preserve"> acceptor orbital interactions. At the information level, the node and edge attribute vectors of both graphs contain NBO data, including natural charges and bond orders. The NatQG graphs were used to develop graph neural networks </w:instrText>
      </w:r>
      <w:r w:rsidR="000B5C88" w:rsidRPr="00813942">
        <w:rPr>
          <w:rFonts w:ascii="Times New Roman" w:eastAsia="等线" w:hAnsi="Times New Roman"/>
          <w:szCs w:val="24"/>
          <w:highlight w:val="yellow"/>
          <w:lang w:eastAsia="zh-CN"/>
        </w:rPr>
        <w:instrText xml:space="preserve">(GNNs) for the prediction of the quantum properties underlying the structure and reactivity of TMCs (e.g. HOMO–LUMO gap and polarizability). These models surpassed baselines based on traditional descriptors and performed at a level similar to, or higher than, state-of-the-art GNNs based on radial cutoffs. The results showed that the electronic structure information encoded by the models has a stronger impact on its accuracy than the geometric information. With the aim of benchmarking the GNNs, we also developed the transition metal quantum mechanics graph dataset (tmQMg), which provides the geometries, properties, and NatQG graphs of 60k TMCs.","container-title":"Digital Discovery","DOI":"10.1039/D2DD00129B","ISSN":"2635-098X","issue":"3","journalAbbreviation":"Digital Discovery","language":"en","page":"618-633","publisher":"RSC","source":"pubs.rsc.org","title":"Deep learning metal complex properties with natural quantum graphs","volume":"2","author":[{"family":"Kneiding","given":"Hannes"},{"family":"Lukin","given":"Ruslan"},{"family":"Lang","given":"Lucas"},{"family":"Reine","given":"Simen"},{"family":"Pedersen","given":"Thomas Bondo"},{"family":"Bin","given":"Riccardo De"},{"family":"Balcells","given":"David"}],"issued":{"date-parts":[["2023",6,12]]}}}],"schema":"https://github.com/citation-style-language/schema/raw/master/csl-citation.json"}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38</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knowledge-graph </w:t>
      </w:r>
      <w:r w:rsidRPr="00813942">
        <w:rPr>
          <w:rFonts w:ascii="Times New Roman" w:eastAsia="等线" w:hAnsi="Times New Roman"/>
          <w:szCs w:val="24"/>
          <w:highlight w:val="yellow"/>
          <w:lang w:eastAsia="zh-CN"/>
        </w:rPr>
        <w:lastRenderedPageBreak/>
        <w:t>representations,</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{"citationID":"yQPj4cw0","properties":{"unsorted":false,"formattedCitation":"\\super 44\\nosupersub{}","plainCitation":"44","noteIndex":0},"citationItems":[{"id":4312,"uris":["http://zotero.org/users/6452374/items/J3JEDF5I"],"itemData":{"id":4312,"type":"article-journal","abstract":"Transition metal complexes (TMCs) have wide-ranging practical utility\nin chemistry, with possible applications that range from catalysis to medicinal chemistry. The study of TMCs and their properties is thus a field rich with potential, one in which machine learning and computational approaches can offer a substantial aid. For this reason, appropriate and accessible data sets, collecting a wide range of information, are required in order to facilitate the effective analysis and investigation of such compounds. This paper contributes to the data modeling effort\nvia the introduction of the transition metal quantum mechanics RDF (tmQM-RDF) data set, a knowledge graph constructed using\nthe Resource Description Framework (RDF) vocabulary which collects\nrich and detailed descriptions of approximately 60k TMCs. These descriptions\nare both qualitative and quantitative, encompassing the compositional\nnature of TMCs as well as the entirety of their molecular graphs.\nThe Python package tmqmrdfdata is released\ntogether with the knowledge graph to provide a user-friendly interface.\nAn example of the power of the proposed representation is presented,\nshowcasing how the information available in tmQM-RDF can be exploited\nfor TMC manipulation tasks, achieving promising performance even with\nrelatively simple probabilistic models.","container-title":"Journal of Chemical Information and Modeling","DOI":"10.1021/acs.jcim.6c01281","ISSN":"1549-9596","issue":"13","journalAbbreviation":"J. Chem. Inf. Model.","page":"7524-7538","source":"Silverchair","title":"tmQM-RDF Data Set: A Knowledge Graph Representing Transition Metal Complexes","title-short":"tmQM-RDF Data Set","volume":"66","author":[{"family":"Cibinel","given":"Luca"},{"family":"Linjordet","given":"Trond"},{"family":"Pensar","given":"Johan"},{"family":"Balcells","given":"David"},{"family":"De Bin","given":"Riccardo"},{"family":"Ell","given":"Basil"}],"issued":{"date-parts":[["2026",6,24]]}}}],"schema":"https://github.com/citation-style-language/schema/raw/master/csl-citation.json"}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44</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canonical geometry-aware string formats,</w:t>
      </w:r>
      <w:r w:rsidR="000B5C88" w:rsidRPr="00813942">
        <w:rPr>
          <w:rFonts w:ascii="Times New Roman" w:eastAsia="等线" w:hAnsi="Times New Roman"/>
          <w:szCs w:val="24"/>
          <w:highlight w:val="yellow"/>
          <w:lang w:eastAsia="zh-CN"/>
        </w:rPr>
        <w:fldChar w:fldCharType="begin"/>
      </w:r>
      <w:r w:rsidR="000B5C88" w:rsidRPr="00813942">
        <w:rPr>
          <w:rFonts w:ascii="Times New Roman" w:eastAsia="等线" w:hAnsi="Times New Roman"/>
          <w:szCs w:val="24"/>
          <w:highlight w:val="yellow"/>
          <w:lang w:eastAsia="zh-CN"/>
        </w:rPr>
        <w:instrText xml:space="preserve"> ADDIN ZOTERO_ITEM CSL_CITATION {"citationID":"6kPPm8zw","properties":{"unsorted":false,"formattedCitation":"\\super 45\\nosupersub{}","plainCitation":"45","noteIndex":0},"citationItems":[{"id":3985,"uris":["http://zotero.org/users/6452374/items/BVPJENPU"],"itemData":{"id":3985,"type":"article-journal","abstract":"String-based representations effectively handle organic chemistry but struggle with the topological complexity of transition-metal complexes (TMCs). We introduce Trans-pair Relations Expression (T-REX), a canonical notation that encodes coordination geometry via trans-pair maps. Validating T-REX on the previously published datasets reveals a stark geometric blind spot in experimental data: while our enumeration identifies over 20,000 additional accessible coordination isomers (expanding the topological space by ~200%), the original dataset contained only 72 resolved diastereomeric pairs. Beyond geometric enumeration, T-REX enables massive chemical space exploration through modular ligand substitution; applying this method to a seed set of 658 metal hydrides generates 2.3 million chemically plausible candidates. Finally, we demonstrate that hypergraph neural networks leveraging T-REX topology significantly outperform bond-based baselines on shape-sensitive properties like dipole moment (R² 0.71 vs. 0.52) without requiring 3D coordinates.","container-title":"ChemRxiv","DOI":"10.26434/chemrxiv-2025-7s3gx","issue":"1222","publisher":"ChemRxiv","source":"chemrxiv.org (Atypon)","title":"Taming T-REX: A Canonical Language for Geometry-Aware Generative Design of Transition-Metal Complexes","title-short":"Taming T-REX","URL":"https://chemrxiv.org/doi/10.26434/chemrxiv-2025-7s3gx","volume":"2025","author":[{"family":"Kevlishvili","given":"Ilia"}],"accessed":{"date-parts":[["2026",2,26]]}}}],"schema":"https://github.com/citation-style-language/schema/raw/master/csl-citation.json"} </w:instrText>
      </w:r>
      <w:r w:rsidR="000B5C88" w:rsidRPr="00813942">
        <w:rPr>
          <w:rFonts w:ascii="Times New Roman" w:eastAsia="等线" w:hAnsi="Times New Roman"/>
          <w:szCs w:val="24"/>
          <w:highlight w:val="yellow"/>
          <w:lang w:eastAsia="zh-CN"/>
        </w:rPr>
        <w:fldChar w:fldCharType="separate"/>
      </w:r>
      <w:r w:rsidR="000B5C88" w:rsidRPr="00813942">
        <w:rPr>
          <w:rFonts w:ascii="Times New Roman" w:hAnsi="Times New Roman"/>
          <w:highlight w:val="yellow"/>
          <w:vertAlign w:val="superscript"/>
        </w:rPr>
        <w:t>45</w:t>
      </w:r>
      <w:r w:rsidR="000B5C88" w:rsidRPr="00813942">
        <w:rPr>
          <w:rFonts w:ascii="Times New Roman" w:eastAsia="等线" w:hAnsi="Times New Roman"/>
          <w:szCs w:val="24"/>
          <w:highlight w:val="yellow"/>
          <w:lang w:eastAsia="zh-CN"/>
        </w:rPr>
        <w:fldChar w:fldCharType="end"/>
      </w:r>
      <w:r w:rsidRPr="00813942">
        <w:rPr>
          <w:rFonts w:ascii="Times New Roman" w:eastAsia="等线" w:hAnsi="Times New Roman"/>
          <w:szCs w:val="24"/>
          <w:highlight w:val="yellow"/>
          <w:lang w:eastAsia="zh-CN"/>
        </w:rPr>
        <w:t xml:space="preserve"> and generative representations for inorganic and organometallic chemical space. Together, these advances highlight the need for robust tools that can translate 3D non-organic molecular structures into chemically meaningful, machine-readable forms. TMC-LewisGen addresses this need by generating Lewis-like structures, RDKit-parsable SMILES, and CBC-based bonding reports directly from Cartesian coordinates.</w:t>
      </w:r>
    </w:p>
    <w:p w14:paraId="4DAE5B8A" w14:textId="2AA94E9F" w:rsidR="00016DC2" w:rsidRPr="00016DC2" w:rsidRDefault="00692B10" w:rsidP="00016DC2">
      <w:pPr>
        <w:spacing w:before="180" w:after="240" w:line="480" w:lineRule="auto"/>
        <w:jc w:val="lowKashida"/>
        <w:rPr>
          <w:rFonts w:ascii="Times New Roman" w:eastAsia="等线" w:hAnsi="Times New Roman"/>
          <w:szCs w:val="24"/>
          <w:lang w:eastAsia="zh-CN"/>
        </w:rPr>
      </w:pPr>
      <w:r w:rsidRPr="00692B10">
        <w:rPr>
          <w:rFonts w:ascii="Times New Roman" w:eastAsia="等线" w:hAnsi="Times New Roman"/>
          <w:szCs w:val="24"/>
          <w:lang w:eastAsia="zh-CN"/>
        </w:rPr>
        <w:t>To narrow this gap, we develop TMC-LewisGen, an open-source tool for automatically generating Lewis-like structures of TMCs from Cartesian coordinates and total molecular charge. We use “Lewis-like” because transition-metal and inorganic structures are commonly drawn with simplified bond-line conventions, including lines for covalent bonds and arrows for dative bonds, while explicit lone pairs are often omitted. The</w:t>
      </w:r>
      <w:r w:rsidR="00E7730E">
        <w:rPr>
          <w:rFonts w:ascii="Times New Roman" w:eastAsia="等线" w:hAnsi="Times New Roman"/>
          <w:szCs w:val="24"/>
          <w:lang w:eastAsia="zh-CN"/>
        </w:rPr>
        <w:t xml:space="preserve">se </w:t>
      </w:r>
      <w:r w:rsidR="00E7730E" w:rsidRPr="00692B10">
        <w:rPr>
          <w:rFonts w:ascii="Times New Roman" w:eastAsia="等线" w:hAnsi="Times New Roman"/>
          <w:szCs w:val="24"/>
          <w:lang w:eastAsia="zh-CN"/>
        </w:rPr>
        <w:t>Lewis-like structures</w:t>
      </w:r>
      <w:r w:rsidRPr="00692B10">
        <w:rPr>
          <w:rFonts w:ascii="Times New Roman" w:eastAsia="等线" w:hAnsi="Times New Roman"/>
          <w:szCs w:val="24"/>
          <w:lang w:eastAsia="zh-CN"/>
        </w:rPr>
        <w:t xml:space="preserve"> preserve chemically meaningful valence and bonding patterns while remaining compatible with common lone-pair-implicit representations.</w:t>
      </w:r>
      <w:r w:rsidR="000D3076">
        <w:rPr>
          <w:rFonts w:ascii="Times New Roman" w:eastAsia="等线" w:hAnsi="Times New Roman" w:hint="eastAsia"/>
          <w:szCs w:val="24"/>
          <w:lang w:eastAsia="zh-CN"/>
        </w:rPr>
        <w:t xml:space="preserve"> </w:t>
      </w:r>
      <w:r w:rsidR="000D3076" w:rsidRPr="000D3076">
        <w:rPr>
          <w:rFonts w:ascii="Times New Roman" w:eastAsia="等线" w:hAnsi="Times New Roman"/>
          <w:szCs w:val="24"/>
          <w:lang w:eastAsia="zh-CN"/>
        </w:rPr>
        <w:t xml:space="preserve">Building on prior work that treated bond-order assignment as </w:t>
      </w:r>
      <w:r w:rsidR="00115881">
        <w:rPr>
          <w:rFonts w:ascii="Times New Roman" w:eastAsia="等线" w:hAnsi="Times New Roman" w:hint="eastAsia"/>
          <w:szCs w:val="24"/>
          <w:lang w:eastAsia="zh-CN"/>
        </w:rPr>
        <w:t xml:space="preserve">a </w:t>
      </w:r>
      <w:r w:rsidR="000D3076" w:rsidRPr="000D3076">
        <w:rPr>
          <w:rFonts w:ascii="Times New Roman" w:eastAsia="等线" w:hAnsi="Times New Roman"/>
          <w:szCs w:val="24"/>
          <w:lang w:eastAsia="zh-CN"/>
        </w:rPr>
        <w:t>discrete optimization problem,</w:t>
      </w:r>
      <w:r w:rsidR="00012710" w:rsidRPr="00012710">
        <w:rPr>
          <w:rFonts w:ascii="Times New Roman" w:eastAsia="等线" w:hAnsi="Times New Roman"/>
          <w:szCs w:val="24"/>
          <w:highlight w:val="yellow"/>
          <w:lang w:eastAsia="zh-CN"/>
        </w:rPr>
        <w:fldChar w:fldCharType="begin"/>
      </w:r>
      <w:r w:rsidR="00012710" w:rsidRPr="00012710">
        <w:rPr>
          <w:rFonts w:ascii="Times New Roman" w:eastAsia="等线" w:hAnsi="Times New Roman"/>
          <w:szCs w:val="24"/>
          <w:highlight w:val="yellow"/>
          <w:lang w:eastAsia="zh-CN"/>
        </w:rPr>
        <w:instrText xml:space="preserve"> ADDIN ZOTERO_ITEM CSL_CITATION {"citationID":"eEEdQeuS","properties":{"unsorted":false,"formattedCitation":"\\super 30,32\\nosupersub{}","plainCitation":"30,32","noteIndex":0},"citationItems":[{"id":4184,"uris":["http://zotero.org/users/6452374/items/3Y2CNQVZ"],"itemData":{"id":4184,"type":"article-journal","abstract":"We describe a method based on linear programming, for deducing the correct bond orders in small molecules, which only needs the sigma bonds connectivity and atom symbols as input. The procedure checks whether the current structure can be written as a valid Lewis structure by assigning double and triple bonds by translating the octet equations into an integer linear program that is solved by an external solver. The procedure was intensively tested on some ligands from the protein data bank as well as some other exotic molecules, for which first the hydrogen topology is generated by a standard procedure from literature. The most stable Lewis structure is retained for which hydrogen coordinates are generated.","container-title":"Journal of Chemical Information and Modeling","DOI":"10.1021/ci049645z","ISSN":"1549-9596","issue":"5","journalAbbreviation":"J. Chem. Inf. Model.","page":"1267-1274","publisher":"American Chemical Society","source":"ACS Publications","title":"Correct Bond Order Assignment in a Molecular Framework Using Integer Linear Programming with Application to Molecules Where Only Non-Hydrogen Atom Coordinates Are Available","volume":"45","author":[{"family":"Froeyen","given":"Matheus"},{"family":"Herdewijn","given":"Piet"}],"issued":{"date-parts":[["2005",9,1]]}}},{"id":4187,"uris":["http://zotero.org/users/6452374/items/BD56BTAP"],"itemData":{"id":4187,"type":"article-journal","abstract":"Motivation: Numerous applications in Computational Biology process molecular structures and hence strongly rely not only on correct atomic coordinates but also on correct bond order information. For proteins and nucleic acids, bond orders can be easily deduced but this does not hold for other types of molecules like ligands. For ligands, bond order information is not always provided in molecular databases and thus a variety of approaches tackling this problem have been developed. In this work, we extend an ansatz proposed by Wang et al. that assigns connectivity-based penalty scores and tries to heuristically approximate its optimum. In this work, we present three efficient and exact solvers for the problem replacing the heuristic approximation scheme of the original approach: an A*, an ILP and an fixed-parameter approach (FPT) approach.Results: We implemented and evaluated the original implementation, our A*, ILP and FPT formulation on the MMFF94 validation suite and the KEGG Drug database. We show the benefit of computing exact solutions of the penalty minimization problem and the additional gain when computing all optimal (or even suboptimal) solutions. We close with a detailed comparison of our methods.Availability: The A* and ILP solution are integrated into the open-source C++ LGPL library BALL and the molecular visualization and modelling tool BALLView and can be downloaded from our homepage www.ball-project.org. The FPT implementation can be downloaded from http://bio.informatik.uni-jena.de/software/.Contact:  anna.dehof@bioinf.uni-sb.deSupplementary information:  Supplementary data are available at Bioinformatics online.","container-title":"Bioinformatics","DOI":"10.1093/bioinformatics/btq718","ISSN":"1367-4803","issue":"5","journalAbbreviation":"Bioinformatics","page":"619-625","source":"Silverchair","title":"Automated bond order assignment as an optimization problem","volume":"27","author":[{"family":"Dehof","given":"Anna Katharina"},{"family":"Rurainski","given":"Alexander"},{"family":"Bui","given":"Quang Bao Anh"},{"family":"Böcker","given":"Sebastian"},{"family":"Lenhof","given":"Hans-Peter"},{"family":"Hildebrandt","given":"Andreas"}],"issued":{"date-parts":[["2011",3,1]]}}}],"schema":"https://github.com/citation-style-language/schema/raw/master/csl-citation.json"} </w:instrText>
      </w:r>
      <w:r w:rsidR="00012710" w:rsidRPr="00012710">
        <w:rPr>
          <w:rFonts w:ascii="Times New Roman" w:eastAsia="等线" w:hAnsi="Times New Roman"/>
          <w:szCs w:val="24"/>
          <w:highlight w:val="yellow"/>
          <w:lang w:eastAsia="zh-CN"/>
        </w:rPr>
        <w:fldChar w:fldCharType="separate"/>
      </w:r>
      <w:r w:rsidR="00012710" w:rsidRPr="00012710">
        <w:rPr>
          <w:rFonts w:ascii="Times New Roman" w:hAnsi="Times New Roman"/>
          <w:highlight w:val="yellow"/>
          <w:vertAlign w:val="superscript"/>
        </w:rPr>
        <w:t>30,32</w:t>
      </w:r>
      <w:r w:rsidR="00012710" w:rsidRPr="00012710">
        <w:rPr>
          <w:rFonts w:ascii="Times New Roman" w:eastAsia="等线" w:hAnsi="Times New Roman"/>
          <w:szCs w:val="24"/>
          <w:highlight w:val="yellow"/>
          <w:lang w:eastAsia="zh-CN"/>
        </w:rPr>
        <w:fldChar w:fldCharType="end"/>
      </w:r>
      <w:r w:rsidR="000D3076" w:rsidRPr="000D3076">
        <w:rPr>
          <w:rFonts w:ascii="Times New Roman" w:eastAsia="等线" w:hAnsi="Times New Roman"/>
          <w:szCs w:val="24"/>
          <w:lang w:eastAsia="zh-CN"/>
        </w:rPr>
        <w:t xml:space="preserve"> we employ an ILP formulation tailored to TMCs,</w:t>
      </w:r>
      <w:r w:rsidR="00016DC2" w:rsidRPr="00016DC2">
        <w:rPr>
          <w:rFonts w:ascii="Times New Roman" w:eastAsia="等线" w:hAnsi="Times New Roman"/>
          <w:szCs w:val="24"/>
          <w:lang w:eastAsia="zh-CN"/>
        </w:rPr>
        <w:t xml:space="preserve"> incorporat</w:t>
      </w:r>
      <w:r w:rsidR="000D3076">
        <w:rPr>
          <w:rFonts w:ascii="Times New Roman" w:eastAsia="等线" w:hAnsi="Times New Roman" w:hint="eastAsia"/>
          <w:szCs w:val="24"/>
          <w:lang w:eastAsia="zh-CN"/>
        </w:rPr>
        <w:t>ing</w:t>
      </w:r>
      <w:r w:rsidR="00016DC2" w:rsidRPr="00016DC2">
        <w:rPr>
          <w:rFonts w:ascii="Times New Roman" w:eastAsia="等线" w:hAnsi="Times New Roman"/>
          <w:szCs w:val="24"/>
          <w:lang w:eastAsia="zh-CN"/>
        </w:rPr>
        <w:t xml:space="preserve"> a broad set of chemically informed constraints and objective terms to guide the selection of plausible bonding patterns from the vast candidate bonding space. </w:t>
      </w:r>
      <w:r w:rsidR="00DC4E78" w:rsidRPr="00DC4E78">
        <w:rPr>
          <w:rFonts w:ascii="Times New Roman" w:eastAsia="等线" w:hAnsi="Times New Roman"/>
          <w:szCs w:val="24"/>
          <w:lang w:eastAsia="zh-CN"/>
        </w:rPr>
        <w:t>Beyond generating Lewis</w:t>
      </w:r>
      <w:r w:rsidR="002F6B21">
        <w:rPr>
          <w:rFonts w:ascii="Times New Roman" w:eastAsia="等线" w:hAnsi="Times New Roman" w:hint="eastAsia"/>
          <w:szCs w:val="24"/>
          <w:lang w:eastAsia="zh-CN"/>
        </w:rPr>
        <w:t>-like</w:t>
      </w:r>
      <w:r w:rsidR="00DC4E78" w:rsidRPr="00DC4E78">
        <w:rPr>
          <w:rFonts w:ascii="Times New Roman" w:eastAsia="等线" w:hAnsi="Times New Roman"/>
          <w:szCs w:val="24"/>
          <w:lang w:eastAsia="zh-CN"/>
        </w:rPr>
        <w:t xml:space="preserve"> </w:t>
      </w:r>
      <w:r w:rsidR="00E7730E">
        <w:rPr>
          <w:rFonts w:ascii="Times New Roman" w:eastAsia="等线" w:hAnsi="Times New Roman"/>
          <w:szCs w:val="24"/>
          <w:lang w:eastAsia="zh-CN"/>
        </w:rPr>
        <w:t>structures</w:t>
      </w:r>
      <w:r w:rsidR="00DC4E78" w:rsidRPr="00DC4E78">
        <w:rPr>
          <w:rFonts w:ascii="Times New Roman" w:eastAsia="等线" w:hAnsi="Times New Roman"/>
          <w:szCs w:val="24"/>
          <w:lang w:eastAsia="zh-CN"/>
        </w:rPr>
        <w:t xml:space="preserve">, the method also produces a corresponding SMILES string and an interpretable metal-centered bonding </w:t>
      </w:r>
      <w:r w:rsidR="00E7730E">
        <w:rPr>
          <w:rFonts w:ascii="Times New Roman" w:eastAsia="等线" w:hAnsi="Times New Roman"/>
          <w:szCs w:val="24"/>
          <w:lang w:eastAsia="zh-CN"/>
        </w:rPr>
        <w:t>patterns within</w:t>
      </w:r>
      <w:r w:rsidR="00DC4E78" w:rsidRPr="00DC4E78">
        <w:rPr>
          <w:rFonts w:ascii="Times New Roman" w:eastAsia="等线" w:hAnsi="Times New Roman"/>
          <w:szCs w:val="24"/>
          <w:lang w:eastAsia="zh-CN"/>
        </w:rPr>
        <w:t xml:space="preserve"> the CBC formalism, </w:t>
      </w:r>
      <w:r w:rsidR="002658D4">
        <w:rPr>
          <w:rFonts w:ascii="Times New Roman" w:eastAsia="等线" w:hAnsi="Times New Roman" w:hint="eastAsia"/>
          <w:szCs w:val="24"/>
          <w:lang w:val="en-HK" w:eastAsia="zh-CN"/>
        </w:rPr>
        <w:t>in which</w:t>
      </w:r>
      <w:r w:rsidR="00DC4E78" w:rsidRPr="00DC4E78">
        <w:rPr>
          <w:rFonts w:ascii="Times New Roman" w:eastAsia="等线" w:hAnsi="Times New Roman"/>
          <w:szCs w:val="24"/>
          <w:lang w:val="en-HK" w:eastAsia="zh-CN"/>
        </w:rPr>
        <w:t xml:space="preserve"> ligands are categorized as </w:t>
      </w:r>
      <w:r w:rsidR="00A73925" w:rsidRPr="00A73925">
        <w:rPr>
          <w:rFonts w:ascii="Times New Roman" w:eastAsia="等线" w:hAnsi="Times New Roman" w:hint="eastAsia"/>
          <w:i/>
          <w:iCs/>
          <w:szCs w:val="24"/>
          <w:lang w:val="en-HK" w:eastAsia="zh-CN"/>
        </w:rPr>
        <w:t>L</w:t>
      </w:r>
      <w:r w:rsidR="00950EDB">
        <w:rPr>
          <w:rFonts w:ascii="Times New Roman" w:eastAsia="等线" w:hAnsi="Times New Roman" w:hint="eastAsia"/>
          <w:szCs w:val="24"/>
          <w:lang w:eastAsia="zh-CN"/>
        </w:rPr>
        <w:t>-</w:t>
      </w:r>
      <w:r w:rsidR="00B51208" w:rsidRPr="00B51208">
        <w:rPr>
          <w:rFonts w:ascii="Times New Roman" w:eastAsia="等线" w:hAnsi="Times New Roman"/>
          <w:szCs w:val="24"/>
          <w:lang w:eastAsia="zh-CN"/>
        </w:rPr>
        <w:t xml:space="preserve"> (dative), </w:t>
      </w:r>
      <w:r w:rsidR="00A73925" w:rsidRPr="00A73925">
        <w:rPr>
          <w:rFonts w:ascii="Times New Roman" w:eastAsia="等线" w:hAnsi="Times New Roman" w:hint="eastAsia"/>
          <w:i/>
          <w:iCs/>
          <w:szCs w:val="24"/>
          <w:lang w:eastAsia="zh-CN"/>
        </w:rPr>
        <w:t>X</w:t>
      </w:r>
      <w:r w:rsidR="00B51208" w:rsidRPr="00B51208">
        <w:rPr>
          <w:rFonts w:ascii="Times New Roman" w:eastAsia="等线" w:hAnsi="Times New Roman"/>
          <w:szCs w:val="24"/>
          <w:lang w:eastAsia="zh-CN"/>
        </w:rPr>
        <w:t xml:space="preserve">- (covalent), or </w:t>
      </w:r>
      <w:r w:rsidR="00A73925" w:rsidRPr="00A73925">
        <w:rPr>
          <w:rFonts w:ascii="Times New Roman" w:eastAsia="等线" w:hAnsi="Times New Roman" w:hint="eastAsia"/>
          <w:i/>
          <w:iCs/>
          <w:szCs w:val="24"/>
          <w:lang w:eastAsia="zh-CN"/>
        </w:rPr>
        <w:t>Z</w:t>
      </w:r>
      <w:r w:rsidR="00B51208" w:rsidRPr="00B51208">
        <w:rPr>
          <w:rFonts w:ascii="Times New Roman" w:eastAsia="等线" w:hAnsi="Times New Roman"/>
          <w:szCs w:val="24"/>
          <w:lang w:eastAsia="zh-CN"/>
        </w:rPr>
        <w:t>-</w:t>
      </w:r>
      <w:r w:rsidR="00BE5357">
        <w:rPr>
          <w:rFonts w:ascii="Times New Roman" w:eastAsia="等线" w:hAnsi="Times New Roman" w:hint="eastAsia"/>
          <w:szCs w:val="24"/>
          <w:lang w:eastAsia="zh-CN"/>
        </w:rPr>
        <w:t xml:space="preserve"> </w:t>
      </w:r>
      <w:r w:rsidR="00BE5357" w:rsidRPr="00016DC2">
        <w:rPr>
          <w:rFonts w:ascii="Times New Roman" w:eastAsia="等线" w:hAnsi="Times New Roman"/>
          <w:szCs w:val="24"/>
          <w:lang w:eastAsia="zh-CN"/>
        </w:rPr>
        <w:t>(Lewis-acid)</w:t>
      </w:r>
      <w:r w:rsidR="00BE5357">
        <w:rPr>
          <w:rFonts w:ascii="Times New Roman" w:eastAsia="等线" w:hAnsi="Times New Roman" w:hint="eastAsia"/>
          <w:szCs w:val="24"/>
          <w:lang w:eastAsia="zh-CN"/>
        </w:rPr>
        <w:t xml:space="preserve"> type</w:t>
      </w:r>
      <w:r w:rsidR="00DC4E78" w:rsidRPr="00DC4E78">
        <w:rPr>
          <w:rFonts w:ascii="Times New Roman" w:eastAsia="等线" w:hAnsi="Times New Roman"/>
          <w:szCs w:val="24"/>
          <w:lang w:val="en-HK" w:eastAsia="zh-CN"/>
        </w:rPr>
        <w:t xml:space="preserve"> according to their electron</w:t>
      </w:r>
      <w:r w:rsidR="00DC4E78" w:rsidRPr="00DC4E78">
        <w:rPr>
          <w:rFonts w:ascii="Times New Roman" w:eastAsia="等线" w:hAnsi="Times New Roman"/>
          <w:szCs w:val="24"/>
          <w:lang w:val="en-HK" w:eastAsia="zh-CN"/>
        </w:rPr>
        <w:noBreakHyphen/>
        <w:t xml:space="preserve">donation properties, </w:t>
      </w:r>
      <w:r w:rsidR="00DC4E78" w:rsidRPr="00DC4E78">
        <w:rPr>
          <w:rFonts w:ascii="Times New Roman" w:eastAsia="等线" w:hAnsi="Times New Roman"/>
          <w:szCs w:val="24"/>
          <w:lang w:eastAsia="zh-CN"/>
        </w:rPr>
        <w:t xml:space="preserve">yielding </w:t>
      </w:r>
      <m:oMath>
        <m:sSub>
          <m:sSubPr>
            <m:ctrlPr>
              <w:rPr>
                <w:rFonts w:ascii="Cambria Math" w:eastAsia="等线" w:hAnsi="Cambria Math"/>
                <w:szCs w:val="24"/>
                <w:lang w:eastAsia="zh-CN"/>
              </w:rPr>
            </m:ctrlPr>
          </m:sSubPr>
          <m:e>
            <m:r>
              <w:rPr>
                <w:rFonts w:ascii="Cambria Math" w:eastAsia="等线" w:hAnsi="Cambria Math"/>
                <w:szCs w:val="24"/>
                <w:lang w:eastAsia="zh-CN"/>
              </w:rPr>
              <m:t>L</m:t>
            </m:r>
          </m:e>
          <m:sub>
            <m:r>
              <w:rPr>
                <w:rFonts w:ascii="Cambria Math" w:eastAsia="等线" w:hAnsi="Cambria Math"/>
                <w:szCs w:val="24"/>
                <w:lang w:eastAsia="zh-CN"/>
              </w:rPr>
              <m:t>n</m:t>
            </m:r>
          </m:sub>
        </m:sSub>
        <m:sSub>
          <m:sSubPr>
            <m:ctrlPr>
              <w:rPr>
                <w:rFonts w:ascii="Cambria Math" w:eastAsia="等线" w:hAnsi="Cambria Math"/>
                <w:szCs w:val="24"/>
                <w:lang w:eastAsia="zh-CN"/>
              </w:rPr>
            </m:ctrlPr>
          </m:sSubPr>
          <m:e>
            <m:r>
              <w:rPr>
                <w:rFonts w:ascii="Cambria Math" w:eastAsia="等线" w:hAnsi="Cambria Math"/>
                <w:szCs w:val="24"/>
                <w:lang w:eastAsia="zh-CN"/>
              </w:rPr>
              <m:t>X</m:t>
            </m:r>
          </m:e>
          <m:sub>
            <m:r>
              <w:rPr>
                <w:rFonts w:ascii="Cambria Math" w:eastAsia="等线" w:hAnsi="Cambria Math"/>
                <w:szCs w:val="24"/>
                <w:lang w:eastAsia="zh-CN"/>
              </w:rPr>
              <m:t>m</m:t>
            </m:r>
          </m:sub>
        </m:sSub>
        <m:sSub>
          <m:sSubPr>
            <m:ctrlPr>
              <w:rPr>
                <w:rFonts w:ascii="Cambria Math" w:eastAsia="等线" w:hAnsi="Cambria Math"/>
                <w:szCs w:val="24"/>
                <w:lang w:eastAsia="zh-CN"/>
              </w:rPr>
            </m:ctrlPr>
          </m:sSubPr>
          <m:e>
            <m:r>
              <w:rPr>
                <w:rFonts w:ascii="Cambria Math" w:eastAsia="等线" w:hAnsi="Cambria Math"/>
                <w:szCs w:val="24"/>
                <w:lang w:eastAsia="zh-CN"/>
              </w:rPr>
              <m:t>Z</m:t>
            </m:r>
          </m:e>
          <m:sub>
            <m:r>
              <w:rPr>
                <w:rFonts w:ascii="Cambria Math" w:eastAsia="等线" w:hAnsi="Cambria Math"/>
                <w:szCs w:val="24"/>
                <w:lang w:eastAsia="zh-CN"/>
              </w:rPr>
              <m:t>p</m:t>
            </m:r>
          </m:sub>
        </m:sSub>
      </m:oMath>
      <w:r w:rsidR="00DC4E78" w:rsidRPr="00DC4E78">
        <w:rPr>
          <w:rFonts w:ascii="Times New Roman" w:eastAsia="等线" w:hAnsi="Times New Roman"/>
          <w:szCs w:val="24"/>
          <w:lang w:eastAsia="zh-CN"/>
        </w:rPr>
        <w:t>-type descriptions of ligand environments.</w:t>
      </w:r>
      <w:r w:rsidR="00016DC2" w:rsidRPr="00016DC2">
        <w:rPr>
          <w:rFonts w:ascii="Times New Roman" w:eastAsia="等线" w:hAnsi="Times New Roman"/>
          <w:szCs w:val="24"/>
          <w:lang w:eastAsia="zh-CN"/>
        </w:rPr>
        <w:t xml:space="preserve"> </w:t>
      </w:r>
    </w:p>
    <w:p w14:paraId="501FCADD" w14:textId="6948EF64" w:rsidR="00D063F6" w:rsidRDefault="006B2CDA" w:rsidP="00D063F6">
      <w:pPr>
        <w:pStyle w:val="TAMainText"/>
        <w:spacing w:after="240"/>
        <w:ind w:firstLine="0"/>
        <w:rPr>
          <w:lang w:eastAsia="zh-CN"/>
        </w:rPr>
      </w:pPr>
      <w:r w:rsidRPr="006B2CDA">
        <w:rPr>
          <w:lang w:eastAsia="zh-CN"/>
        </w:rPr>
        <w:t>IMPLEMENTATION</w:t>
      </w:r>
      <w:r w:rsidR="00B07A74">
        <w:rPr>
          <w:rFonts w:hint="eastAsia"/>
          <w:lang w:eastAsia="zh-CN"/>
        </w:rPr>
        <w:t xml:space="preserve"> OVERVIEW</w:t>
      </w:r>
    </w:p>
    <w:p w14:paraId="7CCA8BA5" w14:textId="265CFF8C" w:rsidR="00B5217E" w:rsidRPr="00B5217E" w:rsidRDefault="00B5217E" w:rsidP="00411EA7">
      <w:pPr>
        <w:pStyle w:val="TAMainText"/>
        <w:spacing w:before="180" w:after="240"/>
        <w:ind w:firstLine="0"/>
        <w:rPr>
          <w:lang w:eastAsia="zh-CN"/>
        </w:rPr>
      </w:pPr>
      <w:bookmarkStart w:id="0" w:name="X0c414d435270dbc7bb399baa049e2c9ccd8937c"/>
      <w:r w:rsidRPr="00B5217E">
        <w:rPr>
          <w:lang w:eastAsia="zh-CN"/>
        </w:rPr>
        <w:t>The workflow</w:t>
      </w:r>
      <w:r>
        <w:rPr>
          <w:rFonts w:hint="eastAsia"/>
          <w:lang w:eastAsia="zh-CN"/>
        </w:rPr>
        <w:t xml:space="preserve"> of </w:t>
      </w:r>
      <w:r w:rsidRPr="00B5217E">
        <w:rPr>
          <w:lang w:eastAsia="zh-CN"/>
        </w:rPr>
        <w:t xml:space="preserve">TMC-LewisGen comprises four stages: </w:t>
      </w:r>
      <w:bookmarkEnd w:id="0"/>
      <w:r w:rsidR="009A4F1D" w:rsidRPr="009A4F1D">
        <w:rPr>
          <w:lang w:eastAsia="zh-CN"/>
        </w:rPr>
        <w:t>(1) preprocessing of the input 3D geometry, including construction of the raw connectivity graph and identification of η-</w:t>
      </w:r>
      <w:r w:rsidR="009A4F1D" w:rsidRPr="009A4F1D">
        <w:rPr>
          <w:lang w:eastAsia="zh-CN"/>
        </w:rPr>
        <w:lastRenderedPageBreak/>
        <w:t xml:space="preserve">coordinating fragments and conjugated systems (ligands); (2) definition of the ILP decision variables and hard constraints; (3) assembly of the objective function and solution of the resulting ILP with the COIN-OR Branch-and-Cut solver; and (4) obtaining the optimal Lewis-like </w:t>
      </w:r>
      <w:r w:rsidR="0030696A">
        <w:rPr>
          <w:rFonts w:hint="eastAsia"/>
          <w:lang w:eastAsia="zh-CN"/>
        </w:rPr>
        <w:t xml:space="preserve">structure </w:t>
      </w:r>
      <w:r w:rsidR="009A4F1D" w:rsidRPr="009A4F1D">
        <w:rPr>
          <w:lang w:eastAsia="zh-CN"/>
        </w:rPr>
        <w:t>solution and generating a bonding report for the metal center and ligands.</w:t>
      </w:r>
      <w:r w:rsidR="003709BE">
        <w:rPr>
          <w:rFonts w:hint="eastAsia"/>
          <w:lang w:eastAsia="zh-CN"/>
        </w:rPr>
        <w:t xml:space="preserve"> </w:t>
      </w:r>
      <w:r w:rsidR="004B5D43" w:rsidRPr="00317EE1">
        <w:rPr>
          <w:rFonts w:hint="eastAsia"/>
          <w:highlight w:val="yellow"/>
          <w:lang w:eastAsia="zh-CN"/>
        </w:rPr>
        <w:t xml:space="preserve">It should be </w:t>
      </w:r>
      <w:r w:rsidR="00A5462E" w:rsidRPr="00317EE1">
        <w:rPr>
          <w:rFonts w:hint="eastAsia"/>
          <w:highlight w:val="yellow"/>
          <w:lang w:eastAsia="zh-CN"/>
        </w:rPr>
        <w:t xml:space="preserve">noted that SMILES generated is for </w:t>
      </w:r>
      <w:r w:rsidR="00317EE1" w:rsidRPr="00317EE1">
        <w:rPr>
          <w:rFonts w:hint="eastAsia"/>
          <w:highlight w:val="yellow"/>
          <w:lang w:eastAsia="zh-CN"/>
        </w:rPr>
        <w:t xml:space="preserve">current </w:t>
      </w:r>
      <w:r w:rsidR="00A5462E" w:rsidRPr="00317EE1">
        <w:rPr>
          <w:highlight w:val="yellow"/>
          <w:lang w:eastAsia="zh-CN"/>
        </w:rPr>
        <w:t>Cheminformatics</w:t>
      </w:r>
      <w:r w:rsidR="00317EE1" w:rsidRPr="00317EE1">
        <w:rPr>
          <w:rFonts w:hint="eastAsia"/>
          <w:highlight w:val="yellow"/>
          <w:lang w:eastAsia="zh-CN"/>
        </w:rPr>
        <w:t xml:space="preserve"> toolkits</w:t>
      </w:r>
      <w:r w:rsidR="00A5462E" w:rsidRPr="00317EE1">
        <w:rPr>
          <w:rFonts w:hint="eastAsia"/>
          <w:highlight w:val="yellow"/>
          <w:lang w:eastAsia="zh-CN"/>
        </w:rPr>
        <w:t xml:space="preserve"> </w:t>
      </w:r>
      <w:r w:rsidR="00A5462E" w:rsidRPr="00317EE1">
        <w:rPr>
          <w:highlight w:val="yellow"/>
          <w:lang w:eastAsia="zh-CN"/>
        </w:rPr>
        <w:t>interoperability</w:t>
      </w:r>
      <w:r w:rsidR="00317EE1" w:rsidRPr="00317EE1">
        <w:rPr>
          <w:rFonts w:hint="eastAsia"/>
          <w:highlight w:val="yellow"/>
          <w:lang w:eastAsia="zh-CN"/>
        </w:rPr>
        <w:t xml:space="preserve">, such as </w:t>
      </w:r>
      <w:r w:rsidR="00317EE1" w:rsidRPr="00317EE1">
        <w:rPr>
          <w:highlight w:val="yellow"/>
          <w:lang w:eastAsia="zh-CN"/>
        </w:rPr>
        <w:t>RDKi</w:t>
      </w:r>
      <w:r w:rsidR="00317EE1" w:rsidRPr="00317EE1">
        <w:rPr>
          <w:rFonts w:hint="eastAsia"/>
          <w:highlight w:val="yellow"/>
          <w:lang w:eastAsia="zh-CN"/>
        </w:rPr>
        <w:t>t or Openbabel</w:t>
      </w:r>
      <w:r w:rsidR="00A5462E" w:rsidRPr="00317EE1">
        <w:rPr>
          <w:rFonts w:hint="eastAsia"/>
          <w:highlight w:val="yellow"/>
          <w:lang w:eastAsia="zh-CN"/>
        </w:rPr>
        <w:t xml:space="preserve">, thus it </w:t>
      </w:r>
      <w:r w:rsidR="00317EE1" w:rsidRPr="00317EE1">
        <w:rPr>
          <w:rFonts w:hint="eastAsia"/>
          <w:highlight w:val="yellow"/>
          <w:lang w:eastAsia="zh-CN"/>
        </w:rPr>
        <w:t>doesn</w:t>
      </w:r>
      <w:r w:rsidR="00317EE1" w:rsidRPr="00317EE1">
        <w:rPr>
          <w:highlight w:val="yellow"/>
          <w:lang w:eastAsia="zh-CN"/>
        </w:rPr>
        <w:t>’</w:t>
      </w:r>
      <w:r w:rsidR="00317EE1" w:rsidRPr="00317EE1">
        <w:rPr>
          <w:rFonts w:hint="eastAsia"/>
          <w:highlight w:val="yellow"/>
          <w:lang w:eastAsia="zh-CN"/>
        </w:rPr>
        <w:t xml:space="preserve">t encode the </w:t>
      </w:r>
      <w:r w:rsidR="00317EE1" w:rsidRPr="00317EE1">
        <w:rPr>
          <w:highlight w:val="yellow"/>
          <w:lang w:eastAsia="zh-CN"/>
        </w:rPr>
        <w:t>stereochemical and coordination-geometrical information</w:t>
      </w:r>
      <w:r w:rsidR="00317EE1" w:rsidRPr="00317EE1">
        <w:rPr>
          <w:rFonts w:hint="eastAsia"/>
          <w:highlight w:val="yellow"/>
          <w:lang w:eastAsia="zh-CN"/>
        </w:rPr>
        <w:t xml:space="preserve"> around the </w:t>
      </w:r>
      <w:r w:rsidR="00317EE1">
        <w:rPr>
          <w:rFonts w:hint="eastAsia"/>
          <w:highlight w:val="yellow"/>
          <w:lang w:eastAsia="zh-CN"/>
        </w:rPr>
        <w:t xml:space="preserve">transition </w:t>
      </w:r>
      <w:r w:rsidR="00317EE1" w:rsidRPr="00317EE1">
        <w:rPr>
          <w:rFonts w:hint="eastAsia"/>
          <w:highlight w:val="yellow"/>
          <w:lang w:eastAsia="zh-CN"/>
        </w:rPr>
        <w:t>metal</w:t>
      </w:r>
      <w:r w:rsidR="004B5D43" w:rsidRPr="00317EE1">
        <w:rPr>
          <w:rFonts w:hint="eastAsia"/>
          <w:highlight w:val="yellow"/>
          <w:lang w:eastAsia="zh-CN"/>
        </w:rPr>
        <w:t>.</w:t>
      </w:r>
      <w:r w:rsidR="004B5D43">
        <w:rPr>
          <w:rFonts w:hint="eastAsia"/>
          <w:lang w:eastAsia="zh-CN"/>
        </w:rPr>
        <w:t xml:space="preserve"> </w:t>
      </w:r>
      <w:r w:rsidR="00741621" w:rsidRPr="000461B0">
        <w:rPr>
          <w:highlight w:val="yellow"/>
          <w:lang w:eastAsia="zh-CN"/>
        </w:rPr>
        <w:t>Details of the algorithmic formulation</w:t>
      </w:r>
      <w:r w:rsidR="003709BE" w:rsidRPr="000461B0">
        <w:rPr>
          <w:highlight w:val="yellow"/>
          <w:lang w:eastAsia="zh-CN"/>
        </w:rPr>
        <w:t>, including ILP variable definitions, mathematical constraints, objective-function terms, postprocessing rules, and implementation parameters, a</w:t>
      </w:r>
      <w:r w:rsidR="00106FDC" w:rsidRPr="000461B0">
        <w:rPr>
          <w:rFonts w:hint="eastAsia"/>
          <w:highlight w:val="yellow"/>
          <w:lang w:eastAsia="zh-CN"/>
        </w:rPr>
        <w:t>re</w:t>
      </w:r>
      <w:r w:rsidR="003709BE" w:rsidRPr="000461B0">
        <w:rPr>
          <w:highlight w:val="yellow"/>
          <w:lang w:eastAsia="zh-CN"/>
        </w:rPr>
        <w:t xml:space="preserve"> provided in the Methodology section of the </w:t>
      </w:r>
      <w:r w:rsidR="00E85B5B" w:rsidRPr="000461B0">
        <w:rPr>
          <w:rFonts w:hint="eastAsia"/>
          <w:highlight w:val="yellow"/>
          <w:lang w:eastAsia="zh-CN"/>
        </w:rPr>
        <w:t>SI</w:t>
      </w:r>
      <w:r w:rsidR="003709BE" w:rsidRPr="000461B0">
        <w:rPr>
          <w:highlight w:val="yellow"/>
          <w:lang w:eastAsia="zh-CN"/>
        </w:rPr>
        <w:t>.</w:t>
      </w:r>
    </w:p>
    <w:p w14:paraId="26A2355D" w14:textId="77777777" w:rsidR="00492F02" w:rsidRPr="00653F80" w:rsidRDefault="00492F02" w:rsidP="00492F02">
      <w:pPr>
        <w:pStyle w:val="TAMainText"/>
        <w:spacing w:after="240"/>
        <w:ind w:firstLine="0"/>
        <w:rPr>
          <w:lang w:eastAsia="zh-CN"/>
        </w:rPr>
      </w:pPr>
      <w:r w:rsidRPr="00653F80">
        <w:rPr>
          <w:rFonts w:hint="eastAsia"/>
          <w:lang w:eastAsia="zh-CN"/>
        </w:rPr>
        <w:t>RESULTS AND DISCUSSION</w:t>
      </w:r>
    </w:p>
    <w:p w14:paraId="028D58AA" w14:textId="15A9C8BC" w:rsidR="009E1EF3" w:rsidRDefault="007E6DF2" w:rsidP="00A41F4D">
      <w:pPr>
        <w:widowControl w:val="0"/>
        <w:spacing w:before="180" w:after="240" w:line="480" w:lineRule="auto"/>
        <w:rPr>
          <w:rFonts w:ascii="Times New Roman" w:eastAsia="等线" w:hAnsi="Times New Roman"/>
          <w:szCs w:val="24"/>
          <w:lang w:eastAsia="zh-CN"/>
        </w:rPr>
      </w:pPr>
      <w:r w:rsidRPr="00231288">
        <w:rPr>
          <w:rFonts w:ascii="Times New Roman" w:eastAsia="等线" w:hAnsi="Times New Roman"/>
          <w:b/>
          <w:bCs/>
          <w:szCs w:val="24"/>
          <w:lang w:eastAsia="zh-CN"/>
        </w:rPr>
        <w:t>Algorithm efficiency and chemical consistency</w:t>
      </w:r>
      <w:r w:rsidR="00231288" w:rsidRPr="00231288">
        <w:rPr>
          <w:rFonts w:ascii="Times New Roman" w:eastAsia="等线" w:hAnsi="Times New Roman" w:hint="eastAsia"/>
          <w:b/>
          <w:bCs/>
          <w:szCs w:val="24"/>
          <w:lang w:eastAsia="zh-CN"/>
        </w:rPr>
        <w:t xml:space="preserve">. </w:t>
      </w:r>
      <w:r w:rsidR="001914B9" w:rsidRPr="001914B9">
        <w:rPr>
          <w:rFonts w:ascii="Times New Roman" w:eastAsia="等线" w:hAnsi="Times New Roman"/>
          <w:szCs w:val="24"/>
          <w:lang w:eastAsia="zh-CN"/>
        </w:rPr>
        <w:t xml:space="preserve">We evaluated the computational efficiency and robustness of </w:t>
      </w:r>
      <w:r w:rsidR="00D31ECF" w:rsidRPr="00D31ECF">
        <w:rPr>
          <w:rFonts w:ascii="Times New Roman" w:eastAsia="等线" w:hAnsi="Times New Roman"/>
          <w:szCs w:val="24"/>
          <w:lang w:eastAsia="zh-CN"/>
        </w:rPr>
        <w:t>TMC-LewisGen</w:t>
      </w:r>
      <w:r w:rsidR="001914B9" w:rsidRPr="001914B9">
        <w:rPr>
          <w:rFonts w:ascii="Times New Roman" w:eastAsia="等线" w:hAnsi="Times New Roman"/>
          <w:szCs w:val="24"/>
          <w:lang w:eastAsia="zh-CN"/>
        </w:rPr>
        <w:t xml:space="preserve"> using the tmQMg data</w:t>
      </w:r>
      <w:r w:rsidR="00870FD7">
        <w:rPr>
          <w:rFonts w:ascii="Times New Roman" w:eastAsia="等线" w:hAnsi="Times New Roman" w:hint="eastAsia"/>
          <w:szCs w:val="24"/>
          <w:lang w:eastAsia="zh-CN"/>
        </w:rPr>
        <w:t xml:space="preserve"> </w:t>
      </w:r>
      <w:r w:rsidR="001914B9" w:rsidRPr="001914B9">
        <w:rPr>
          <w:rFonts w:ascii="Times New Roman" w:eastAsia="等线" w:hAnsi="Times New Roman"/>
          <w:szCs w:val="24"/>
          <w:lang w:eastAsia="zh-CN"/>
        </w:rPr>
        <w:t>set.</w:t>
      </w:r>
      <w:r w:rsidR="00EA0A49">
        <w:rPr>
          <w:rFonts w:ascii="Times New Roman" w:eastAsia="等线" w:hAnsi="Times New Roman"/>
          <w:szCs w:val="24"/>
          <w:lang w:eastAsia="zh-CN"/>
        </w:rPr>
        <w:fldChar w:fldCharType="begin"/>
      </w:r>
      <w:r w:rsidR="000B5C88">
        <w:rPr>
          <w:rFonts w:ascii="Times New Roman" w:eastAsia="等线" w:hAnsi="Times New Roman"/>
          <w:szCs w:val="24"/>
          <w:lang w:eastAsia="zh-CN"/>
        </w:rPr>
        <w:instrText xml:space="preserve"> ADDIN ZOTERO_ITEM CSL_CITATION {"citationID":"06EHzTyT","properties":{"unsorted":false,"formattedCitation":"\\super 38\\nosupersub{}","plainCitation":"38","noteIndex":0},"citationItems":[{"id":3984,"uris":["http://zotero.org/users/6452374/items/EKYED6BE"],"itemData":{"id":3984,"type":"article-journal","abstract":"Machine learning can make a strong contribution to accelerating the discovery of transition metal complexes (TMC). These compounds will play a key role in the development of new technologies for which there is an urgent need, including the production of green hydrogen from renewable sources. Despite the recent developments in machine learning for drug discovery and organic chemistry in general, the application of these methods to TMCs remains challenged by their higher complexity and the limited availability of large datasets. In this work, we report a representation for deep graph learning on TMCs – the natural quantum graph (NatQG), which leverages the electronic structure data available from natural bond orbital (NBO) analysis. This data was used to define both the topology and the information expressed by the NatQG graphs. At the topology level, two different NatQG flavors were developed: u-NatQG, with undirected edges, and d-NatQG, with edg</w:instrText>
      </w:r>
      <w:r w:rsidR="000B5C88">
        <w:rPr>
          <w:rFonts w:ascii="Times New Roman" w:eastAsia="等线" w:hAnsi="Times New Roman" w:hint="eastAsia"/>
          <w:szCs w:val="24"/>
          <w:lang w:eastAsia="zh-CN"/>
        </w:rPr>
        <w:instrText xml:space="preserve">es directed along donor </w:instrText>
      </w:r>
      <w:r w:rsidR="000B5C88">
        <w:rPr>
          <w:rFonts w:ascii="Times New Roman" w:eastAsia="等线" w:hAnsi="Times New Roman" w:hint="eastAsia"/>
          <w:szCs w:val="24"/>
          <w:lang w:eastAsia="zh-CN"/>
        </w:rPr>
        <w:instrText>→</w:instrText>
      </w:r>
      <w:r w:rsidR="000B5C88">
        <w:rPr>
          <w:rFonts w:ascii="Times New Roman" w:eastAsia="等线" w:hAnsi="Times New Roman" w:hint="eastAsia"/>
          <w:szCs w:val="24"/>
          <w:lang w:eastAsia="zh-CN"/>
        </w:rPr>
        <w:instrText xml:space="preserve"> acceptor orbital interactions. At the information level, the node and edge attribute vectors of both graphs contain NBO data, including natural charges and bond orders. The NatQG graphs were used to develop graph neural networks </w:instrText>
      </w:r>
      <w:r w:rsidR="000B5C88">
        <w:rPr>
          <w:rFonts w:ascii="Times New Roman" w:eastAsia="等线" w:hAnsi="Times New Roman"/>
          <w:szCs w:val="24"/>
          <w:lang w:eastAsia="zh-CN"/>
        </w:rPr>
        <w:instrText xml:space="preserve">(GNNs) for the prediction of the quantum properties underlying the structure and reactivity of TMCs (e.g. HOMO–LUMO gap and polarizability). These models surpassed baselines based on traditional descriptors and performed at a level similar to, or higher than, state-of-the-art GNNs based on radial cutoffs. The results showed that the electronic structure information encoded by the models has a stronger impact on its accuracy than the geometric information. With the aim of benchmarking the GNNs, we also developed the transition metal quantum mechanics graph dataset (tmQMg), which provides the geometries, properties, and NatQG graphs of 60k TMCs.","container-title":"Digital Discovery","DOI":"10.1039/D2DD00129B","ISSN":"2635-098X","issue":"3","journalAbbreviation":"Digital Discovery","language":"en","page":"618-633","publisher":"RSC","source":"pubs.rsc.org","title":"Deep learning metal complex properties with natural quantum graphs","volume":"2","author":[{"family":"Kneiding","given":"Hannes"},{"family":"Lukin","given":"Ruslan"},{"family":"Lang","given":"Lucas"},{"family":"Reine","given":"Simen"},{"family":"Pedersen","given":"Thomas Bondo"},{"family":"Bin","given":"Riccardo De"},{"family":"Balcells","given":"David"}],"issued":{"date-parts":[["2023",6,12]]}}}],"schema":"https://github.com/citation-style-language/schema/raw/master/csl-citation.json"} </w:instrText>
      </w:r>
      <w:r w:rsidR="00EA0A49">
        <w:rPr>
          <w:rFonts w:ascii="Times New Roman" w:eastAsia="等线" w:hAnsi="Times New Roman"/>
          <w:szCs w:val="24"/>
          <w:lang w:eastAsia="zh-CN"/>
        </w:rPr>
        <w:fldChar w:fldCharType="separate"/>
      </w:r>
      <w:r w:rsidR="000B5C88" w:rsidRPr="000B5C88">
        <w:rPr>
          <w:rFonts w:ascii="Times New Roman" w:hAnsi="Times New Roman"/>
          <w:vertAlign w:val="superscript"/>
        </w:rPr>
        <w:t>38</w:t>
      </w:r>
      <w:r w:rsidR="00EA0A49">
        <w:rPr>
          <w:rFonts w:ascii="Times New Roman" w:eastAsia="等线" w:hAnsi="Times New Roman"/>
          <w:szCs w:val="24"/>
          <w:lang w:eastAsia="zh-CN"/>
        </w:rPr>
        <w:fldChar w:fldCharType="end"/>
      </w:r>
      <w:r w:rsidR="001914B9" w:rsidRPr="001914B9">
        <w:rPr>
          <w:rFonts w:ascii="Times New Roman" w:eastAsia="等线" w:hAnsi="Times New Roman"/>
          <w:szCs w:val="24"/>
          <w:lang w:eastAsia="zh-CN"/>
        </w:rPr>
        <w:t xml:space="preserve"> </w:t>
      </w:r>
      <w:r w:rsidR="00935A48" w:rsidRPr="00266521">
        <w:rPr>
          <w:rFonts w:ascii="Times New Roman" w:eastAsia="等线" w:hAnsi="Times New Roman"/>
          <w:szCs w:val="24"/>
          <w:highlight w:val="yellow"/>
          <w:lang w:eastAsia="zh-CN"/>
        </w:rPr>
        <w:t>tmQMg is a large-scale transition-metal-complex database derived from the Cambridge Structural Database (CSD), containing 60</w:t>
      </w:r>
      <w:r w:rsidR="006E1CB6">
        <w:rPr>
          <w:rFonts w:ascii="Times New Roman" w:eastAsia="等线" w:hAnsi="Times New Roman" w:hint="eastAsia"/>
          <w:szCs w:val="24"/>
          <w:highlight w:val="yellow"/>
          <w:lang w:eastAsia="zh-CN"/>
        </w:rPr>
        <w:t>k</w:t>
      </w:r>
      <w:r w:rsidR="00935A48" w:rsidRPr="00266521">
        <w:rPr>
          <w:rFonts w:ascii="Times New Roman" w:eastAsia="等线" w:hAnsi="Times New Roman"/>
          <w:szCs w:val="24"/>
          <w:highlight w:val="yellow"/>
          <w:lang w:eastAsia="zh-CN"/>
        </w:rPr>
        <w:t xml:space="preserve"> complexes spanning the 3d, 4d, and 5d transition-metal series. The data set was constructed from 3D-resolved, non-polymeric, non-disordered CSD structures with a single metal center, after removing co-crystallized molecules such as solvent. These structures were then processed by DFT geometry optimization, frequency and thermochemistry calculations, and single-point energy/NBO calculations, with failed calculations excluded.</w:t>
      </w:r>
      <w:r w:rsidR="00935A48">
        <w:rPr>
          <w:rFonts w:ascii="Times New Roman" w:eastAsia="等线" w:hAnsi="Times New Roman" w:hint="eastAsia"/>
          <w:szCs w:val="24"/>
          <w:lang w:eastAsia="zh-CN"/>
        </w:rPr>
        <w:t xml:space="preserve"> </w:t>
      </w:r>
      <w:r w:rsidR="001914B9" w:rsidRPr="001914B9">
        <w:rPr>
          <w:rFonts w:ascii="Times New Roman" w:eastAsia="等线" w:hAnsi="Times New Roman"/>
          <w:szCs w:val="24"/>
          <w:lang w:eastAsia="zh-CN"/>
        </w:rPr>
        <w:t>Prior to benchmarking, 5</w:t>
      </w:r>
      <w:r w:rsidR="000C649F">
        <w:rPr>
          <w:rFonts w:ascii="Times New Roman" w:eastAsia="等线" w:hAnsi="Times New Roman" w:hint="eastAsia"/>
          <w:szCs w:val="24"/>
          <w:lang w:eastAsia="zh-CN"/>
        </w:rPr>
        <w:t>1</w:t>
      </w:r>
      <w:r w:rsidR="001914B9" w:rsidRPr="001914B9">
        <w:rPr>
          <w:rFonts w:ascii="Times New Roman" w:eastAsia="等线" w:hAnsi="Times New Roman"/>
          <w:szCs w:val="24"/>
          <w:lang w:eastAsia="zh-CN"/>
        </w:rPr>
        <w:t xml:space="preserve"> complexes with evident structural issues, including missing hydrogen atoms and unreasonable geometric distortions, and 1,067 boron-cluster-containing complexes</w:t>
      </w:r>
      <w:r w:rsidR="00225D83">
        <w:rPr>
          <w:rFonts w:ascii="Times New Roman" w:eastAsia="等线" w:hAnsi="Times New Roman"/>
          <w:szCs w:val="24"/>
          <w:lang w:eastAsia="zh-CN"/>
        </w:rPr>
        <w:t>, which typically contain multicenter B</w:t>
      </w:r>
      <w:r w:rsidR="00870FD7" w:rsidRPr="00957439">
        <w:rPr>
          <w:rStyle w:val="aff2"/>
          <w:rFonts w:ascii="Times New Roman" w:hAnsi="Times New Roman"/>
          <w:b w:val="0"/>
          <w:bCs w:val="0"/>
          <w:color w:val="000000"/>
        </w:rPr>
        <w:t>–</w:t>
      </w:r>
      <w:r w:rsidR="00225D83">
        <w:rPr>
          <w:rFonts w:ascii="Times New Roman" w:eastAsia="等线" w:hAnsi="Times New Roman"/>
          <w:szCs w:val="24"/>
          <w:lang w:eastAsia="zh-CN"/>
        </w:rPr>
        <w:t>B bonds</w:t>
      </w:r>
      <w:r w:rsidR="001914B9" w:rsidRPr="001914B9">
        <w:rPr>
          <w:rFonts w:ascii="Times New Roman" w:eastAsia="等线" w:hAnsi="Times New Roman"/>
          <w:szCs w:val="24"/>
          <w:lang w:eastAsia="zh-CN"/>
        </w:rPr>
        <w:t xml:space="preserve"> </w:t>
      </w:r>
      <w:r w:rsidR="00225D83">
        <w:rPr>
          <w:rFonts w:ascii="Times New Roman" w:eastAsia="等线" w:hAnsi="Times New Roman"/>
          <w:szCs w:val="24"/>
          <w:lang w:eastAsia="zh-CN"/>
        </w:rPr>
        <w:t>that cannot be ad</w:t>
      </w:r>
      <w:r w:rsidR="007F2316">
        <w:rPr>
          <w:rFonts w:ascii="Times New Roman" w:eastAsia="等线" w:hAnsi="Times New Roman"/>
          <w:szCs w:val="24"/>
          <w:lang w:eastAsia="zh-CN"/>
        </w:rPr>
        <w:t>equately represented by conventional Lewi</w:t>
      </w:r>
      <w:r w:rsidR="00FB24E6">
        <w:rPr>
          <w:rFonts w:ascii="Times New Roman" w:eastAsia="等线" w:hAnsi="Times New Roman"/>
          <w:szCs w:val="24"/>
          <w:lang w:eastAsia="zh-CN"/>
        </w:rPr>
        <w:t>s</w:t>
      </w:r>
      <w:r w:rsidR="007F2316">
        <w:rPr>
          <w:rFonts w:ascii="Times New Roman" w:eastAsia="等线" w:hAnsi="Times New Roman"/>
          <w:szCs w:val="24"/>
          <w:lang w:eastAsia="zh-CN"/>
        </w:rPr>
        <w:t xml:space="preserve"> structures</w:t>
      </w:r>
      <w:r w:rsidR="00225D83">
        <w:rPr>
          <w:rFonts w:ascii="Times New Roman" w:eastAsia="等线" w:hAnsi="Times New Roman"/>
          <w:szCs w:val="24"/>
          <w:lang w:eastAsia="zh-CN"/>
        </w:rPr>
        <w:t xml:space="preserve"> </w:t>
      </w:r>
      <w:r w:rsidR="007F2316">
        <w:rPr>
          <w:rFonts w:ascii="Times New Roman" w:eastAsia="等线" w:hAnsi="Times New Roman"/>
          <w:szCs w:val="24"/>
          <w:lang w:eastAsia="zh-CN"/>
        </w:rPr>
        <w:t xml:space="preserve">and </w:t>
      </w:r>
      <w:r w:rsidR="00225D83">
        <w:rPr>
          <w:rFonts w:ascii="Times New Roman" w:eastAsia="等线" w:hAnsi="Times New Roman"/>
          <w:szCs w:val="24"/>
          <w:lang w:eastAsia="zh-CN"/>
        </w:rPr>
        <w:t>are not consider</w:t>
      </w:r>
      <w:r w:rsidR="007F2316">
        <w:rPr>
          <w:rFonts w:ascii="Times New Roman" w:eastAsia="等线" w:hAnsi="Times New Roman"/>
          <w:szCs w:val="24"/>
          <w:lang w:eastAsia="zh-CN"/>
        </w:rPr>
        <w:t>ed</w:t>
      </w:r>
      <w:r w:rsidR="00225D83">
        <w:rPr>
          <w:rFonts w:ascii="Times New Roman" w:eastAsia="等线" w:hAnsi="Times New Roman"/>
          <w:szCs w:val="24"/>
          <w:lang w:eastAsia="zh-CN"/>
        </w:rPr>
        <w:t xml:space="preserve"> in this work, </w:t>
      </w:r>
      <w:r w:rsidR="001914B9" w:rsidRPr="001914B9">
        <w:rPr>
          <w:rFonts w:ascii="Times New Roman" w:eastAsia="等线" w:hAnsi="Times New Roman"/>
          <w:szCs w:val="24"/>
          <w:lang w:eastAsia="zh-CN"/>
        </w:rPr>
        <w:t xml:space="preserve">were removed, resulting in a benchmark set of 59,596 transition-metal complexes. Figure </w:t>
      </w:r>
      <w:r w:rsidR="00886D90">
        <w:rPr>
          <w:rFonts w:ascii="Times New Roman" w:eastAsia="等线" w:hAnsi="Times New Roman" w:hint="eastAsia"/>
          <w:szCs w:val="24"/>
          <w:lang w:eastAsia="zh-CN"/>
        </w:rPr>
        <w:t>S</w:t>
      </w:r>
      <w:r w:rsidR="00C90DE2">
        <w:rPr>
          <w:rFonts w:ascii="Times New Roman" w:eastAsia="等线" w:hAnsi="Times New Roman" w:hint="eastAsia"/>
          <w:szCs w:val="24"/>
          <w:lang w:eastAsia="zh-CN"/>
        </w:rPr>
        <w:t>1</w:t>
      </w:r>
      <w:r w:rsidR="001914B9" w:rsidRPr="001914B9">
        <w:rPr>
          <w:rFonts w:ascii="Times New Roman" w:eastAsia="等线" w:hAnsi="Times New Roman"/>
          <w:szCs w:val="24"/>
          <w:lang w:eastAsia="zh-CN"/>
        </w:rPr>
        <w:t xml:space="preserve"> reports the distribution of ILP execution times over all benchmark cases, </w:t>
      </w:r>
      <w:r w:rsidR="001914B9" w:rsidRPr="001914B9">
        <w:rPr>
          <w:rFonts w:ascii="Times New Roman" w:eastAsia="等线" w:hAnsi="Times New Roman"/>
          <w:szCs w:val="24"/>
          <w:lang w:eastAsia="zh-CN"/>
        </w:rPr>
        <w:lastRenderedPageBreak/>
        <w:t xml:space="preserve">including both successful and failed instances. </w:t>
      </w:r>
      <w:r w:rsidR="00705BFD" w:rsidRPr="00705BFD">
        <w:rPr>
          <w:rFonts w:ascii="Times New Roman" w:eastAsia="等线" w:hAnsi="Times New Roman"/>
          <w:szCs w:val="24"/>
          <w:lang w:eastAsia="zh-CN"/>
        </w:rPr>
        <w:t>The ILP step was completed in less than one second for</w:t>
      </w:r>
      <w:r w:rsidR="001914B9" w:rsidRPr="001914B9">
        <w:rPr>
          <w:rFonts w:ascii="Times New Roman" w:eastAsia="等线" w:hAnsi="Times New Roman"/>
          <w:szCs w:val="24"/>
          <w:lang w:eastAsia="zh-CN"/>
        </w:rPr>
        <w:t xml:space="preserve"> most complexes, with a mean execution time of 0.126 s and a median execution time of 0.091 s. Overall, 50 cases failed in the complete workflow, giving a failure rate of 0.08%.</w:t>
      </w:r>
      <w:r w:rsidR="00462DE1">
        <w:rPr>
          <w:rFonts w:ascii="Times New Roman" w:eastAsia="等线" w:hAnsi="Times New Roman" w:hint="eastAsia"/>
          <w:szCs w:val="24"/>
          <w:lang w:eastAsia="zh-CN"/>
        </w:rPr>
        <w:t xml:space="preserve"> </w:t>
      </w:r>
      <w:r w:rsidR="002F412D">
        <w:rPr>
          <w:rFonts w:ascii="Times New Roman" w:eastAsia="等线" w:hAnsi="Times New Roman" w:hint="eastAsia"/>
          <w:szCs w:val="24"/>
          <w:lang w:eastAsia="zh-CN"/>
        </w:rPr>
        <w:t>M</w:t>
      </w:r>
      <w:r w:rsidR="009E1EF3" w:rsidRPr="009E1EF3">
        <w:rPr>
          <w:rFonts w:ascii="Times New Roman" w:eastAsia="等线" w:hAnsi="Times New Roman"/>
          <w:szCs w:val="24"/>
          <w:lang w:eastAsia="zh-CN"/>
        </w:rPr>
        <w:t>anual examination showed that the 22 infeasible ILP cases mainly arose from distance-based graph-construction errors, including spurious metal coordination, incorrect B–B bonds, or missed η-coordinated carbon atoms. The 28 invalid-SMILES cases occurred after feasible ILP solutions and were concentrated in boron-containing heterocycles, where assigned B formal charges were incompatible with the standard valence model.</w:t>
      </w:r>
      <w:r w:rsidR="009F5D6F">
        <w:rPr>
          <w:rFonts w:ascii="Times New Roman" w:eastAsia="等线" w:hAnsi="Times New Roman" w:hint="eastAsia"/>
          <w:szCs w:val="24"/>
          <w:lang w:eastAsia="zh-CN"/>
        </w:rPr>
        <w:t xml:space="preserve"> </w:t>
      </w:r>
      <w:r w:rsidR="009F5D6F" w:rsidRPr="009F5D6F">
        <w:rPr>
          <w:rFonts w:ascii="Times New Roman" w:eastAsia="等线" w:hAnsi="Times New Roman"/>
          <w:szCs w:val="24"/>
          <w:lang w:eastAsia="zh-CN"/>
        </w:rPr>
        <w:t>The corresponding failure-mode analysis is shown in Table S1.</w:t>
      </w:r>
    </w:p>
    <w:p w14:paraId="08D12F59" w14:textId="3962135B" w:rsidR="00B83889" w:rsidRPr="00B83889" w:rsidRDefault="00D16E0A" w:rsidP="00B83889">
      <w:pPr>
        <w:spacing w:before="180" w:after="0" w:line="480" w:lineRule="auto"/>
        <w:rPr>
          <w:rFonts w:ascii="Times New Roman" w:eastAsia="宋体" w:hAnsi="Times New Roman"/>
          <w:color w:val="000000"/>
          <w:szCs w:val="24"/>
          <w:lang w:eastAsia="zh-CN"/>
        </w:rPr>
      </w:pPr>
      <w:r w:rsidRPr="00D16E0A">
        <w:rPr>
          <w:rFonts w:ascii="Times New Roman" w:eastAsia="宋体" w:hAnsi="Times New Roman"/>
          <w:color w:val="000000"/>
          <w:szCs w:val="24"/>
          <w:lang w:eastAsia="zh-CN"/>
        </w:rPr>
        <w:t xml:space="preserve">Beyond computational efficiency and failure statistics, we further evaluated the </w:t>
      </w:r>
      <w:r w:rsidR="00A66502" w:rsidRPr="00A66502">
        <w:rPr>
          <w:rFonts w:ascii="Times New Roman" w:eastAsia="宋体" w:hAnsi="Times New Roman"/>
          <w:color w:val="000000"/>
          <w:szCs w:val="24"/>
          <w:lang w:eastAsia="zh-CN"/>
        </w:rPr>
        <w:t>chemical consistency</w:t>
      </w:r>
      <w:r w:rsidR="00A66502">
        <w:rPr>
          <w:rFonts w:ascii="Times New Roman" w:eastAsia="宋体" w:hAnsi="Times New Roman" w:hint="eastAsia"/>
          <w:color w:val="000000"/>
          <w:szCs w:val="24"/>
          <w:lang w:eastAsia="zh-CN"/>
        </w:rPr>
        <w:t xml:space="preserve"> </w:t>
      </w:r>
      <w:r w:rsidRPr="00D16E0A">
        <w:rPr>
          <w:rFonts w:ascii="Times New Roman" w:eastAsia="宋体" w:hAnsi="Times New Roman"/>
          <w:color w:val="000000"/>
          <w:szCs w:val="24"/>
          <w:lang w:eastAsia="zh-CN"/>
        </w:rPr>
        <w:t>of the CBC assignments</w:t>
      </w:r>
      <w:r w:rsidR="00A66502">
        <w:rPr>
          <w:rFonts w:ascii="Times New Roman" w:eastAsia="宋体" w:hAnsi="Times New Roman" w:hint="eastAsia"/>
          <w:color w:val="000000"/>
          <w:szCs w:val="24"/>
          <w:lang w:eastAsia="zh-CN"/>
        </w:rPr>
        <w:t xml:space="preserve"> </w:t>
      </w:r>
      <w:r w:rsidR="00A66502" w:rsidRPr="00A66502">
        <w:rPr>
          <w:rFonts w:ascii="Times New Roman" w:eastAsia="宋体" w:hAnsi="Times New Roman"/>
          <w:color w:val="000000"/>
          <w:szCs w:val="24"/>
          <w:lang w:eastAsia="zh-CN"/>
        </w:rPr>
        <w:t>derived from the generated Lewis structures</w:t>
      </w:r>
      <w:r w:rsidRPr="00D16E0A">
        <w:rPr>
          <w:rFonts w:ascii="Times New Roman" w:eastAsia="宋体" w:hAnsi="Times New Roman"/>
          <w:color w:val="000000"/>
          <w:szCs w:val="24"/>
          <w:lang w:eastAsia="zh-CN"/>
        </w:rPr>
        <w:t xml:space="preserve"> by examining whether the resulting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n</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m</m:t>
            </m:r>
          </m:sub>
        </m:sSub>
        <m:r>
          <w:rPr>
            <w:rFonts w:ascii="Cambria Math" w:eastAsia="宋体" w:hAnsi="Cambria Math"/>
            <w:szCs w:val="24"/>
            <w:lang w:eastAsia="zh-CN"/>
          </w:rPr>
          <m:t xml:space="preserve"> </m:t>
        </m:r>
      </m:oMath>
      <w:r w:rsidRPr="00D16E0A">
        <w:rPr>
          <w:rFonts w:ascii="Times New Roman" w:eastAsia="宋体" w:hAnsi="Times New Roman"/>
          <w:color w:val="000000"/>
          <w:szCs w:val="24"/>
          <w:lang w:eastAsia="zh-CN"/>
        </w:rPr>
        <w:t xml:space="preserve">distributions reproduce established organometallic trends. For a complex assigned as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n</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m</m:t>
            </m:r>
          </m:sub>
        </m:sSub>
      </m:oMath>
      <w:r w:rsidRPr="00D16E0A">
        <w:rPr>
          <w:rFonts w:ascii="Times New Roman" w:eastAsia="宋体" w:hAnsi="Times New Roman"/>
          <w:color w:val="000000"/>
          <w:szCs w:val="24"/>
          <w:lang w:eastAsia="zh-CN"/>
        </w:rPr>
        <w:t xml:space="preserve">, the ligand bond number, </w:t>
      </w:r>
      <m:oMath>
        <m:r>
          <m:rPr>
            <m:sty m:val="p"/>
          </m:rPr>
          <w:rPr>
            <w:rFonts w:ascii="Cambria Math" w:eastAsia="宋体" w:hAnsi="Cambria Math"/>
            <w:szCs w:val="24"/>
            <w:lang w:eastAsia="zh-CN"/>
          </w:rPr>
          <m:t>L.B.N.</m:t>
        </m:r>
      </m:oMath>
      <w:r w:rsidRPr="00D16E0A">
        <w:rPr>
          <w:rFonts w:ascii="Times New Roman" w:eastAsia="宋体" w:hAnsi="Times New Roman"/>
          <w:color w:val="000000"/>
          <w:szCs w:val="24"/>
          <w:lang w:eastAsia="zh-CN"/>
        </w:rPr>
        <w:t>, is defined as the total number of ligand fragments bound to the metal,</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B83889" w14:paraId="6EFFDE68" w14:textId="77777777" w:rsidTr="00012510">
        <w:trPr>
          <w:jc w:val="center"/>
        </w:trPr>
        <w:tc>
          <w:tcPr>
            <w:tcW w:w="1134" w:type="dxa"/>
          </w:tcPr>
          <w:p w14:paraId="5C1226B2" w14:textId="77777777" w:rsidR="00B83889" w:rsidRDefault="00B83889" w:rsidP="00012510">
            <w:pPr>
              <w:spacing w:before="180" w:after="240"/>
              <w:rPr>
                <w:rFonts w:ascii="Times New Roman" w:eastAsia="等线" w:hAnsi="Times New Roman"/>
                <w:szCs w:val="24"/>
                <w:lang w:eastAsia="zh-CN"/>
              </w:rPr>
            </w:pPr>
          </w:p>
        </w:tc>
        <w:tc>
          <w:tcPr>
            <w:tcW w:w="6803" w:type="dxa"/>
            <w:vAlign w:val="center"/>
          </w:tcPr>
          <w:p w14:paraId="3F6371CD" w14:textId="51B2B32E" w:rsidR="00B83889" w:rsidRPr="008F66AA" w:rsidRDefault="00B83889" w:rsidP="00012510">
            <w:pPr>
              <w:spacing w:after="0"/>
              <w:rPr>
                <w:rFonts w:ascii="Cambria Math" w:eastAsia="等线" w:hAnsi="Cambria Math"/>
                <w:i/>
                <w:szCs w:val="24"/>
                <w:lang w:eastAsia="zh-CN"/>
              </w:rPr>
            </w:pPr>
            <m:oMathPara>
              <m:oMath>
                <m:r>
                  <w:rPr>
                    <w:rFonts w:ascii="Cambria Math" w:eastAsia="等线" w:hAnsi="Cambria Math"/>
                    <w:szCs w:val="24"/>
                    <w:lang w:eastAsia="zh-CN"/>
                  </w:rPr>
                  <m:t>L.B.N.=n+m.</m:t>
                </m:r>
              </m:oMath>
            </m:oMathPara>
          </w:p>
        </w:tc>
        <w:tc>
          <w:tcPr>
            <w:tcW w:w="1134" w:type="dxa"/>
          </w:tcPr>
          <w:p w14:paraId="651197F7" w14:textId="054AC078" w:rsidR="00B83889" w:rsidRDefault="00B83889" w:rsidP="00012510">
            <w:pPr>
              <w:spacing w:before="180" w:after="240"/>
              <w:jc w:val="right"/>
              <w:rPr>
                <w:rFonts w:ascii="Times New Roman" w:eastAsia="等线" w:hAnsi="Times New Roman"/>
                <w:szCs w:val="24"/>
                <w:lang w:eastAsia="zh-CN"/>
              </w:rPr>
            </w:pPr>
            <w:r>
              <w:rPr>
                <w:rFonts w:ascii="Times New Roman" w:eastAsia="等线" w:hAnsi="Times New Roman" w:hint="eastAsia"/>
                <w:szCs w:val="24"/>
                <w:lang w:eastAsia="zh-CN"/>
              </w:rPr>
              <w:t>(</w:t>
            </w:r>
            <w:r w:rsidR="00D554D5">
              <w:rPr>
                <w:rFonts w:ascii="Times New Roman" w:eastAsia="等线" w:hAnsi="Times New Roman" w:hint="eastAsia"/>
                <w:szCs w:val="24"/>
                <w:lang w:eastAsia="zh-CN"/>
              </w:rPr>
              <w:t>1</w:t>
            </w:r>
            <w:r>
              <w:rPr>
                <w:rFonts w:ascii="Times New Roman" w:eastAsia="等线" w:hAnsi="Times New Roman" w:hint="eastAsia"/>
                <w:szCs w:val="24"/>
                <w:lang w:eastAsia="zh-CN"/>
              </w:rPr>
              <w:t>)</w:t>
            </w:r>
          </w:p>
        </w:tc>
      </w:tr>
    </w:tbl>
    <w:p w14:paraId="0BD6107F" w14:textId="0893CF84" w:rsidR="004F6489" w:rsidRPr="004F6489" w:rsidRDefault="00D16E0A" w:rsidP="004F6489">
      <w:pPr>
        <w:spacing w:before="180" w:after="0" w:line="480" w:lineRule="auto"/>
        <w:rPr>
          <w:rFonts w:ascii="Times New Roman" w:eastAsia="宋体" w:hAnsi="Times New Roman"/>
          <w:color w:val="000000"/>
          <w:szCs w:val="24"/>
          <w:lang w:eastAsia="zh-CN"/>
        </w:rPr>
      </w:pPr>
      <w:r w:rsidRPr="00D16E0A">
        <w:rPr>
          <w:rFonts w:ascii="Times New Roman" w:eastAsia="宋体" w:hAnsi="Times New Roman"/>
          <w:color w:val="000000"/>
          <w:szCs w:val="24"/>
          <w:lang w:eastAsia="zh-CN"/>
        </w:rPr>
        <w:t xml:space="preserve">The valency number, </w:t>
      </w:r>
      <m:oMath>
        <m:r>
          <m:rPr>
            <m:sty m:val="p"/>
          </m:rPr>
          <w:rPr>
            <w:rFonts w:ascii="Cambria Math" w:eastAsia="宋体" w:hAnsi="Cambria Math"/>
            <w:szCs w:val="24"/>
            <w:lang w:eastAsia="zh-CN"/>
          </w:rPr>
          <m:t>V.N.</m:t>
        </m:r>
      </m:oMath>
      <w:r w:rsidRPr="00D16E0A">
        <w:rPr>
          <w:rFonts w:ascii="Times New Roman" w:eastAsia="宋体" w:hAnsi="Times New Roman"/>
          <w:color w:val="000000"/>
          <w:szCs w:val="24"/>
          <w:lang w:eastAsia="zh-CN"/>
        </w:rPr>
        <w:t xml:space="preserve">, corresponds to the number of </w:t>
      </w:r>
      <w:r w:rsidRPr="00C5197D">
        <w:rPr>
          <w:rFonts w:ascii="Times New Roman" w:eastAsia="宋体" w:hAnsi="Times New Roman"/>
          <w:i/>
          <w:iCs/>
          <w:color w:val="000000"/>
          <w:szCs w:val="24"/>
          <w:lang w:eastAsia="zh-CN"/>
        </w:rPr>
        <w:t>X</w:t>
      </w:r>
      <w:r w:rsidRPr="00D16E0A">
        <w:rPr>
          <w:rFonts w:ascii="Times New Roman" w:eastAsia="宋体" w:hAnsi="Times New Roman"/>
          <w:color w:val="000000"/>
          <w:szCs w:val="24"/>
          <w:lang w:eastAsia="zh-CN"/>
        </w:rPr>
        <w:t>-type ligands,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4F6489" w14:paraId="1F50393F" w14:textId="77777777" w:rsidTr="00012510">
        <w:trPr>
          <w:jc w:val="center"/>
        </w:trPr>
        <w:tc>
          <w:tcPr>
            <w:tcW w:w="1134" w:type="dxa"/>
          </w:tcPr>
          <w:p w14:paraId="2E437E20" w14:textId="77777777" w:rsidR="004F6489" w:rsidRDefault="004F6489" w:rsidP="00012510">
            <w:pPr>
              <w:spacing w:before="180" w:after="240"/>
              <w:rPr>
                <w:rFonts w:ascii="Times New Roman" w:eastAsia="等线" w:hAnsi="Times New Roman"/>
                <w:szCs w:val="24"/>
                <w:lang w:eastAsia="zh-CN"/>
              </w:rPr>
            </w:pPr>
          </w:p>
        </w:tc>
        <w:tc>
          <w:tcPr>
            <w:tcW w:w="6803" w:type="dxa"/>
            <w:vAlign w:val="center"/>
          </w:tcPr>
          <w:p w14:paraId="6E4A6EFC" w14:textId="4E9B3AA0" w:rsidR="004F6489" w:rsidRPr="008F66AA" w:rsidRDefault="004F6489" w:rsidP="00012510">
            <w:pPr>
              <w:spacing w:after="0"/>
              <w:rPr>
                <w:rFonts w:ascii="Cambria Math" w:eastAsia="等线" w:hAnsi="Cambria Math"/>
                <w:i/>
                <w:szCs w:val="24"/>
                <w:lang w:eastAsia="zh-CN"/>
              </w:rPr>
            </w:pPr>
            <m:oMathPara>
              <m:oMath>
                <m:r>
                  <w:rPr>
                    <w:rFonts w:ascii="Cambria Math" w:eastAsia="等线" w:hAnsi="Cambria Math"/>
                    <w:szCs w:val="24"/>
                    <w:lang w:eastAsia="zh-CN"/>
                  </w:rPr>
                  <m:t>V.N.=m.</m:t>
                </m:r>
              </m:oMath>
            </m:oMathPara>
          </w:p>
        </w:tc>
        <w:tc>
          <w:tcPr>
            <w:tcW w:w="1134" w:type="dxa"/>
          </w:tcPr>
          <w:p w14:paraId="38909FD3" w14:textId="1BED4836" w:rsidR="004F6489" w:rsidRDefault="004F6489" w:rsidP="00012510">
            <w:pPr>
              <w:spacing w:before="180" w:after="240"/>
              <w:jc w:val="right"/>
              <w:rPr>
                <w:rFonts w:ascii="Times New Roman" w:eastAsia="等线" w:hAnsi="Times New Roman"/>
                <w:szCs w:val="24"/>
                <w:lang w:eastAsia="zh-CN"/>
              </w:rPr>
            </w:pPr>
            <w:r>
              <w:rPr>
                <w:rFonts w:ascii="Times New Roman" w:eastAsia="等线" w:hAnsi="Times New Roman" w:hint="eastAsia"/>
                <w:szCs w:val="24"/>
                <w:lang w:eastAsia="zh-CN"/>
              </w:rPr>
              <w:t>(</w:t>
            </w:r>
            <w:r w:rsidR="00D554D5">
              <w:rPr>
                <w:rFonts w:ascii="Times New Roman" w:eastAsia="等线" w:hAnsi="Times New Roman" w:hint="eastAsia"/>
                <w:szCs w:val="24"/>
                <w:lang w:eastAsia="zh-CN"/>
              </w:rPr>
              <w:t>2</w:t>
            </w:r>
            <w:r>
              <w:rPr>
                <w:rFonts w:ascii="Times New Roman" w:eastAsia="等线" w:hAnsi="Times New Roman" w:hint="eastAsia"/>
                <w:szCs w:val="24"/>
                <w:lang w:eastAsia="zh-CN"/>
              </w:rPr>
              <w:t>)</w:t>
            </w:r>
          </w:p>
        </w:tc>
      </w:tr>
    </w:tbl>
    <w:p w14:paraId="75B71D19" w14:textId="6F64B441" w:rsidR="006B326F" w:rsidRPr="006B326F" w:rsidRDefault="00D16E0A" w:rsidP="006B326F">
      <w:pPr>
        <w:spacing w:before="180" w:after="0" w:line="480" w:lineRule="auto"/>
        <w:rPr>
          <w:rFonts w:ascii="Times New Roman" w:eastAsia="宋体" w:hAnsi="Times New Roman"/>
          <w:color w:val="000000"/>
          <w:szCs w:val="24"/>
          <w:lang w:eastAsia="zh-CN"/>
        </w:rPr>
      </w:pPr>
      <w:r w:rsidRPr="00D16E0A">
        <w:rPr>
          <w:rFonts w:ascii="Times New Roman" w:eastAsia="宋体" w:hAnsi="Times New Roman"/>
          <w:color w:val="000000"/>
          <w:szCs w:val="24"/>
          <w:lang w:eastAsia="zh-CN"/>
        </w:rPr>
        <w:t xml:space="preserve">The electron number, </w:t>
      </w:r>
      <m:oMath>
        <m:r>
          <m:rPr>
            <m:sty m:val="p"/>
          </m:rPr>
          <w:rPr>
            <w:rFonts w:ascii="Cambria Math" w:eastAsia="宋体" w:hAnsi="Cambria Math"/>
            <w:szCs w:val="24"/>
            <w:lang w:eastAsia="zh-CN"/>
          </w:rPr>
          <m:t>E.N.</m:t>
        </m:r>
      </m:oMath>
      <w:r w:rsidRPr="00D16E0A">
        <w:rPr>
          <w:rFonts w:ascii="Times New Roman" w:eastAsia="宋体" w:hAnsi="Times New Roman"/>
          <w:color w:val="000000"/>
          <w:szCs w:val="24"/>
          <w:lang w:eastAsia="zh-CN"/>
        </w:rPr>
        <w:t>, is calculated as the sum of the metal group number and the electrons donated by the ligands,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6B326F" w14:paraId="222F7345" w14:textId="77777777" w:rsidTr="00012510">
        <w:trPr>
          <w:jc w:val="center"/>
        </w:trPr>
        <w:tc>
          <w:tcPr>
            <w:tcW w:w="1134" w:type="dxa"/>
          </w:tcPr>
          <w:p w14:paraId="0CE446F0" w14:textId="77777777" w:rsidR="006B326F" w:rsidRDefault="006B326F" w:rsidP="00012510">
            <w:pPr>
              <w:spacing w:before="180" w:after="240"/>
              <w:rPr>
                <w:rFonts w:ascii="Times New Roman" w:eastAsia="等线" w:hAnsi="Times New Roman"/>
                <w:szCs w:val="24"/>
                <w:lang w:eastAsia="zh-CN"/>
              </w:rPr>
            </w:pPr>
          </w:p>
        </w:tc>
        <w:tc>
          <w:tcPr>
            <w:tcW w:w="6803" w:type="dxa"/>
            <w:vAlign w:val="center"/>
          </w:tcPr>
          <w:p w14:paraId="2C822C98" w14:textId="5FFFB236" w:rsidR="006B326F" w:rsidRPr="008F66AA" w:rsidRDefault="006B326F" w:rsidP="00012510">
            <w:pPr>
              <w:spacing w:after="0"/>
              <w:rPr>
                <w:rFonts w:ascii="Cambria Math" w:eastAsia="等线" w:hAnsi="Cambria Math"/>
                <w:i/>
                <w:szCs w:val="24"/>
                <w:lang w:eastAsia="zh-CN"/>
              </w:rPr>
            </w:pPr>
            <m:oMathPara>
              <m:oMath>
                <m:r>
                  <w:rPr>
                    <w:rFonts w:ascii="Cambria Math" w:eastAsia="等线" w:hAnsi="Cambria Math"/>
                    <w:szCs w:val="24"/>
                    <w:lang w:eastAsia="zh-CN"/>
                  </w:rPr>
                  <m:t>E.N.=</m:t>
                </m:r>
                <m:sSub>
                  <m:sSubPr>
                    <m:ctrlPr>
                      <w:rPr>
                        <w:rFonts w:ascii="Cambria Math" w:eastAsia="等线" w:hAnsi="Cambria Math"/>
                        <w:i/>
                        <w:szCs w:val="24"/>
                        <w:lang w:eastAsia="zh-CN"/>
                      </w:rPr>
                    </m:ctrlPr>
                  </m:sSubPr>
                  <m:e>
                    <m:r>
                      <w:rPr>
                        <w:rFonts w:ascii="Cambria Math" w:eastAsia="等线" w:hAnsi="Cambria Math"/>
                        <w:szCs w:val="24"/>
                        <w:lang w:eastAsia="zh-CN"/>
                      </w:rPr>
                      <m:t>g</m:t>
                    </m:r>
                  </m:e>
                  <m:sub>
                    <m:r>
                      <w:rPr>
                        <w:rFonts w:ascii="Cambria Math" w:eastAsia="等线" w:hAnsi="Cambria Math"/>
                        <w:szCs w:val="24"/>
                        <w:lang w:eastAsia="zh-CN"/>
                      </w:rPr>
                      <m:t>M</m:t>
                    </m:r>
                  </m:sub>
                </m:sSub>
                <m:r>
                  <w:rPr>
                    <w:rFonts w:ascii="Cambria Math" w:eastAsia="等线" w:hAnsi="Cambria Math"/>
                    <w:szCs w:val="24"/>
                    <w:lang w:eastAsia="zh-CN"/>
                  </w:rPr>
                  <m:t>+2n+m-q,</m:t>
                </m:r>
              </m:oMath>
            </m:oMathPara>
          </w:p>
        </w:tc>
        <w:tc>
          <w:tcPr>
            <w:tcW w:w="1134" w:type="dxa"/>
          </w:tcPr>
          <w:p w14:paraId="18F5A108" w14:textId="5E3DCE79" w:rsidR="006B326F" w:rsidRDefault="006B326F" w:rsidP="00012510">
            <w:pPr>
              <w:spacing w:before="180" w:after="240"/>
              <w:jc w:val="right"/>
              <w:rPr>
                <w:rFonts w:ascii="Times New Roman" w:eastAsia="等线" w:hAnsi="Times New Roman"/>
                <w:szCs w:val="24"/>
                <w:lang w:eastAsia="zh-CN"/>
              </w:rPr>
            </w:pPr>
            <w:r>
              <w:rPr>
                <w:rFonts w:ascii="Times New Roman" w:eastAsia="等线" w:hAnsi="Times New Roman" w:hint="eastAsia"/>
                <w:szCs w:val="24"/>
                <w:lang w:eastAsia="zh-CN"/>
              </w:rPr>
              <w:t>(</w:t>
            </w:r>
            <w:r w:rsidR="00D554D5">
              <w:rPr>
                <w:rFonts w:ascii="Times New Roman" w:eastAsia="等线" w:hAnsi="Times New Roman" w:hint="eastAsia"/>
                <w:szCs w:val="24"/>
                <w:lang w:eastAsia="zh-CN"/>
              </w:rPr>
              <w:t>3</w:t>
            </w:r>
            <w:r>
              <w:rPr>
                <w:rFonts w:ascii="Times New Roman" w:eastAsia="等线" w:hAnsi="Times New Roman" w:hint="eastAsia"/>
                <w:szCs w:val="24"/>
                <w:lang w:eastAsia="zh-CN"/>
              </w:rPr>
              <w:t>)</w:t>
            </w:r>
          </w:p>
        </w:tc>
      </w:tr>
    </w:tbl>
    <w:p w14:paraId="1CA00031" w14:textId="74A4EA22" w:rsidR="00D16E0A" w:rsidRPr="00A66502" w:rsidRDefault="00D16E0A" w:rsidP="00A66502">
      <w:pPr>
        <w:spacing w:before="180" w:after="240" w:line="480" w:lineRule="auto"/>
        <w:rPr>
          <w:rFonts w:ascii="宋体" w:eastAsia="宋体" w:hAnsi="宋体" w:cs="宋体" w:hint="eastAsia"/>
          <w:color w:val="000000"/>
          <w:szCs w:val="24"/>
          <w:lang w:eastAsia="zh-CN"/>
        </w:rPr>
      </w:pPr>
      <w:r w:rsidRPr="00D16E0A">
        <w:rPr>
          <w:rFonts w:ascii="Times New Roman" w:eastAsia="宋体" w:hAnsi="Times New Roman"/>
          <w:color w:val="000000"/>
          <w:szCs w:val="24"/>
          <w:lang w:eastAsia="zh-CN"/>
        </w:rPr>
        <w:lastRenderedPageBreak/>
        <w:t xml:space="preserve">where </w:t>
      </w:r>
      <m:oMath>
        <m:sSub>
          <m:sSubPr>
            <m:ctrlPr>
              <w:rPr>
                <w:rFonts w:ascii="Cambria Math" w:eastAsia="宋体" w:hAnsi="Cambria Math"/>
                <w:szCs w:val="24"/>
                <w:lang w:eastAsia="zh-CN"/>
              </w:rPr>
            </m:ctrlPr>
          </m:sSubPr>
          <m:e>
            <m:r>
              <w:rPr>
                <w:rFonts w:ascii="Cambria Math" w:eastAsia="宋体" w:hAnsi="Cambria Math"/>
                <w:szCs w:val="24"/>
                <w:lang w:eastAsia="zh-CN"/>
              </w:rPr>
              <m:t>g</m:t>
            </m:r>
          </m:e>
          <m:sub>
            <m:r>
              <m:rPr>
                <m:sty m:val="p"/>
              </m:rPr>
              <w:rPr>
                <w:rFonts w:ascii="Cambria Math" w:eastAsia="宋体" w:hAnsi="Cambria Math"/>
                <w:szCs w:val="24"/>
                <w:lang w:eastAsia="zh-CN"/>
              </w:rPr>
              <m:t>M</m:t>
            </m:r>
          </m:sub>
        </m:sSub>
        <m:r>
          <w:rPr>
            <w:rFonts w:ascii="Cambria Math" w:eastAsia="宋体" w:hAnsi="Cambria Math"/>
            <w:szCs w:val="24"/>
            <w:lang w:eastAsia="zh-CN"/>
          </w:rPr>
          <m:t xml:space="preserve"> </m:t>
        </m:r>
      </m:oMath>
      <w:r w:rsidRPr="00D16E0A">
        <w:rPr>
          <w:rFonts w:ascii="Times New Roman" w:eastAsia="宋体" w:hAnsi="Times New Roman"/>
          <w:color w:val="000000"/>
          <w:szCs w:val="24"/>
          <w:lang w:eastAsia="zh-CN"/>
        </w:rPr>
        <w:t xml:space="preserve">is the group number of the metal center </w:t>
      </w:r>
      <m:oMath>
        <m:r>
          <w:rPr>
            <w:rFonts w:ascii="Cambria Math" w:eastAsia="宋体" w:hAnsi="Cambria Math"/>
            <w:szCs w:val="24"/>
            <w:lang w:eastAsia="zh-CN"/>
          </w:rPr>
          <m:t>M</m:t>
        </m:r>
      </m:oMath>
      <w:r w:rsidR="00A66502">
        <w:rPr>
          <w:rFonts w:ascii="Times New Roman" w:eastAsia="宋体" w:hAnsi="Times New Roman" w:hint="eastAsia"/>
          <w:szCs w:val="24"/>
          <w:lang w:eastAsia="zh-CN"/>
        </w:rPr>
        <w:t>,</w:t>
      </w:r>
      <w:r w:rsidR="00A66502" w:rsidRPr="00A66502">
        <w:rPr>
          <w:rFonts w:ascii="宋体" w:eastAsia="宋体" w:hAnsi="宋体" w:cs="宋体"/>
          <w:color w:val="000000"/>
          <w:szCs w:val="24"/>
          <w:lang w:eastAsia="zh-CN"/>
        </w:rPr>
        <w:t xml:space="preserve"> </w:t>
      </w:r>
      <w:r w:rsidR="00A66502" w:rsidRPr="00A66502">
        <w:rPr>
          <w:rFonts w:ascii="Times New Roman" w:eastAsia="宋体" w:hAnsi="Times New Roman"/>
          <w:color w:val="000000"/>
          <w:szCs w:val="24"/>
          <w:lang w:eastAsia="zh-CN"/>
        </w:rPr>
        <w:t xml:space="preserve">and </w:t>
      </w:r>
      <m:oMath>
        <m:r>
          <w:rPr>
            <w:rFonts w:ascii="Cambria Math" w:eastAsia="宋体" w:hAnsi="Cambria Math"/>
            <w:szCs w:val="24"/>
            <w:lang w:eastAsia="zh-CN"/>
          </w:rPr>
          <m:t xml:space="preserve">q </m:t>
        </m:r>
      </m:oMath>
      <w:r w:rsidR="00A66502" w:rsidRPr="00A66502">
        <w:rPr>
          <w:rFonts w:ascii="Times New Roman" w:eastAsia="宋体" w:hAnsi="Times New Roman"/>
          <w:color w:val="000000"/>
          <w:szCs w:val="24"/>
          <w:lang w:eastAsia="zh-CN"/>
        </w:rPr>
        <w:t>is the total charge of the complex.</w:t>
      </w:r>
      <w:r w:rsidR="00E17904">
        <w:rPr>
          <w:rFonts w:ascii="Times New Roman" w:eastAsia="宋体" w:hAnsi="Times New Roman" w:hint="eastAsia"/>
          <w:color w:val="000000"/>
          <w:szCs w:val="24"/>
          <w:lang w:eastAsia="zh-CN"/>
        </w:rPr>
        <w:t xml:space="preserve"> </w:t>
      </w:r>
      <w:r w:rsidRPr="00D16E0A">
        <w:rPr>
          <w:rFonts w:ascii="Times New Roman" w:eastAsia="宋体" w:hAnsi="Times New Roman"/>
          <w:color w:val="000000"/>
          <w:szCs w:val="24"/>
          <w:lang w:eastAsia="zh-CN"/>
        </w:rPr>
        <w:t xml:space="preserve">For Group-6 metals such as Cr, Mo, and W, </w:t>
      </w:r>
      <m:oMath>
        <m:sSub>
          <m:sSubPr>
            <m:ctrlPr>
              <w:rPr>
                <w:rFonts w:ascii="Cambria Math" w:eastAsia="宋体" w:hAnsi="Cambria Math"/>
                <w:szCs w:val="24"/>
                <w:lang w:eastAsia="zh-CN"/>
              </w:rPr>
            </m:ctrlPr>
          </m:sSubPr>
          <m:e>
            <m:r>
              <w:rPr>
                <w:rFonts w:ascii="Cambria Math" w:eastAsia="宋体" w:hAnsi="Cambria Math"/>
                <w:szCs w:val="24"/>
                <w:lang w:eastAsia="zh-CN"/>
              </w:rPr>
              <m:t>g</m:t>
            </m:r>
          </m:e>
          <m:sub>
            <m:r>
              <m:rPr>
                <m:sty m:val="p"/>
              </m:rPr>
              <w:rPr>
                <w:rFonts w:ascii="Cambria Math" w:eastAsia="宋体" w:hAnsi="Cambria Math"/>
                <w:szCs w:val="24"/>
                <w:lang w:eastAsia="zh-CN"/>
              </w:rPr>
              <m:t>M</m:t>
            </m:r>
          </m:sub>
        </m:sSub>
      </m:oMath>
      <w:r w:rsidR="00D458A0">
        <w:rPr>
          <w:rFonts w:ascii="Times New Roman" w:eastAsia="宋体" w:hAnsi="Times New Roman" w:hint="eastAsia"/>
          <w:szCs w:val="24"/>
          <w:lang w:eastAsia="zh-CN"/>
        </w:rPr>
        <w:t xml:space="preserve"> = 6</w:t>
      </w:r>
      <w:r w:rsidRPr="00D16E0A">
        <w:rPr>
          <w:rFonts w:ascii="Times New Roman" w:eastAsia="宋体" w:hAnsi="Times New Roman"/>
          <w:color w:val="000000"/>
          <w:szCs w:val="24"/>
          <w:lang w:eastAsia="zh-CN"/>
        </w:rPr>
        <w:t>.</w:t>
      </w:r>
    </w:p>
    <w:p w14:paraId="6B3C3A4A" w14:textId="0B4D09CA" w:rsidR="00D16E0A" w:rsidRDefault="00D16E0A" w:rsidP="00D16E0A">
      <w:pPr>
        <w:spacing w:before="180" w:after="240" w:line="480" w:lineRule="auto"/>
        <w:rPr>
          <w:rFonts w:ascii="Times New Roman" w:eastAsia="宋体" w:hAnsi="Times New Roman"/>
          <w:color w:val="000000"/>
          <w:szCs w:val="24"/>
          <w:lang w:eastAsia="zh-CN"/>
        </w:rPr>
      </w:pPr>
      <w:r w:rsidRPr="00D16E0A">
        <w:rPr>
          <w:rFonts w:ascii="Times New Roman" w:eastAsia="宋体" w:hAnsi="Times New Roman"/>
          <w:color w:val="000000"/>
          <w:szCs w:val="24"/>
          <w:lang w:eastAsia="zh-CN"/>
        </w:rPr>
        <w:t xml:space="preserve">Inspired by Green’s classical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n</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m</m:t>
            </m:r>
          </m:sub>
        </m:sSub>
        <m:r>
          <w:rPr>
            <w:rFonts w:ascii="Cambria Math" w:eastAsia="宋体" w:hAnsi="Cambria Math"/>
            <w:szCs w:val="24"/>
            <w:lang w:eastAsia="zh-CN"/>
          </w:rPr>
          <m:t xml:space="preserve"> </m:t>
        </m:r>
      </m:oMath>
      <w:r w:rsidRPr="00D16E0A">
        <w:rPr>
          <w:rFonts w:ascii="Times New Roman" w:eastAsia="宋体" w:hAnsi="Times New Roman"/>
          <w:color w:val="000000"/>
          <w:szCs w:val="24"/>
          <w:lang w:eastAsia="zh-CN"/>
        </w:rPr>
        <w:t>analysis,</w:t>
      </w:r>
      <w:r w:rsidR="00EA0A49">
        <w:rPr>
          <w:rFonts w:ascii="Times New Roman" w:eastAsia="宋体" w:hAnsi="Times New Roman"/>
          <w:color w:val="000000"/>
          <w:szCs w:val="24"/>
          <w:lang w:eastAsia="zh-CN"/>
        </w:rPr>
        <w:fldChar w:fldCharType="begin"/>
      </w:r>
      <w:r w:rsidR="006F11EA">
        <w:rPr>
          <w:rFonts w:ascii="Times New Roman" w:eastAsia="宋体" w:hAnsi="Times New Roman"/>
          <w:color w:val="000000"/>
          <w:szCs w:val="24"/>
          <w:lang w:eastAsia="zh-CN"/>
        </w:rPr>
        <w:instrText xml:space="preserve"> ADDIN ZOTERO_ITEM CSL_CITATION {"citationID":"4SmARtJS","properties":{"unsorted":false,"formattedCitation":"\\super 4\\nosupersub{}","plainCitation":"4","noteIndex":0},"citationItems":[{"id":4195,"uris":["http://zotero.org/users/6452374/items/GYKN5CYX"],"itemData":{"id":4195,"type":"article-journal","abstract":"A new approach to the classification of covalent compounds of the transition metals is presented. The classification introduces the concepts of valency number and ligand bond number as alternatives to the concepts of formal oxidation state and coordination number. Population density maps (MLX plots) which represent the covalent compounds of an element as a function of all the known ligands are exemplified for chromium; molybdenum and tungsten; and nickel, palladium and platinum. These plots are used to identify the major characteristic chemical properties of the elements including reactivity trends and reaction mechanisms.","container-title":"Journal of Organometallic Chemistry","DOI":"10.1016/0022-328X(95)00508-N","ISSN":"0022-328X","issue":"1","journalAbbreviation":"Journal of Organometallic Chemistry","page":"127-148","source":"ScienceDirect","title":"A new approach to the formal classification of covalent compounds of the elements","volume":"500","author":[{"family":"Green","given":"M. L. H."}],"issued":{"date-parts":[["1995",9,20]]}}}],"schema":"https://github.com/citation-style-language/schema/raw/master/csl-citation.json"} </w:instrText>
      </w:r>
      <w:r w:rsidR="00EA0A49">
        <w:rPr>
          <w:rFonts w:ascii="Times New Roman" w:eastAsia="宋体" w:hAnsi="Times New Roman"/>
          <w:color w:val="000000"/>
          <w:szCs w:val="24"/>
          <w:lang w:eastAsia="zh-CN"/>
        </w:rPr>
        <w:fldChar w:fldCharType="separate"/>
      </w:r>
      <w:r w:rsidR="00EA0A49" w:rsidRPr="00EA0A49">
        <w:rPr>
          <w:rFonts w:ascii="Times New Roman" w:hAnsi="Times New Roman"/>
          <w:vertAlign w:val="superscript"/>
        </w:rPr>
        <w:t>4</w:t>
      </w:r>
      <w:r w:rsidR="00EA0A49">
        <w:rPr>
          <w:rFonts w:ascii="Times New Roman" w:eastAsia="宋体" w:hAnsi="Times New Roman"/>
          <w:color w:val="000000"/>
          <w:szCs w:val="24"/>
          <w:lang w:eastAsia="zh-CN"/>
        </w:rPr>
        <w:fldChar w:fldCharType="end"/>
      </w:r>
      <w:r w:rsidRPr="00D16E0A">
        <w:rPr>
          <w:rFonts w:ascii="Times New Roman" w:eastAsia="宋体" w:hAnsi="Times New Roman"/>
          <w:color w:val="000000"/>
          <w:szCs w:val="24"/>
          <w:lang w:eastAsia="zh-CN"/>
        </w:rPr>
        <w:t xml:space="preserve"> we constructed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n</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m</m:t>
            </m:r>
          </m:sub>
        </m:sSub>
        <m:r>
          <w:rPr>
            <w:rFonts w:ascii="Cambria Math" w:eastAsia="宋体" w:hAnsi="Cambria Math"/>
            <w:szCs w:val="24"/>
            <w:lang w:eastAsia="zh-CN"/>
          </w:rPr>
          <m:t xml:space="preserve"> </m:t>
        </m:r>
      </m:oMath>
      <w:r w:rsidRPr="00D16E0A">
        <w:rPr>
          <w:rFonts w:ascii="Times New Roman" w:eastAsia="宋体" w:hAnsi="Times New Roman"/>
          <w:color w:val="000000"/>
          <w:szCs w:val="24"/>
          <w:lang w:eastAsia="zh-CN"/>
        </w:rPr>
        <w:t>distribution maps for the Group-6 elements Cr, Mo, and W in the tmQMg data</w:t>
      </w:r>
      <w:r w:rsidR="004E7C08">
        <w:rPr>
          <w:rFonts w:ascii="Times New Roman" w:eastAsia="宋体" w:hAnsi="Times New Roman" w:hint="eastAsia"/>
          <w:color w:val="000000"/>
          <w:szCs w:val="24"/>
          <w:lang w:eastAsia="zh-CN"/>
        </w:rPr>
        <w:t xml:space="preserve"> </w:t>
      </w:r>
      <w:r w:rsidRPr="00D16E0A">
        <w:rPr>
          <w:rFonts w:ascii="Times New Roman" w:eastAsia="宋体" w:hAnsi="Times New Roman"/>
          <w:color w:val="000000"/>
          <w:szCs w:val="24"/>
          <w:lang w:eastAsia="zh-CN"/>
        </w:rPr>
        <w:t xml:space="preserve">set (Figure </w:t>
      </w:r>
      <w:r w:rsidR="00B07A74">
        <w:rPr>
          <w:rFonts w:ascii="Times New Roman" w:eastAsia="宋体" w:hAnsi="Times New Roman" w:hint="eastAsia"/>
          <w:color w:val="000000"/>
          <w:szCs w:val="24"/>
          <w:lang w:eastAsia="zh-CN"/>
        </w:rPr>
        <w:t>1</w:t>
      </w:r>
      <w:r w:rsidRPr="00D16E0A">
        <w:rPr>
          <w:rFonts w:ascii="Times New Roman" w:eastAsia="宋体" w:hAnsi="Times New Roman"/>
          <w:color w:val="000000"/>
          <w:szCs w:val="24"/>
          <w:lang w:eastAsia="zh-CN"/>
        </w:rPr>
        <w:t xml:space="preserve">). Several qualitative trends can be extracted from these maps: (i) </w:t>
      </w:r>
      <w:r w:rsidR="007F2316">
        <w:rPr>
          <w:rFonts w:ascii="Times New Roman" w:eastAsia="宋体" w:hAnsi="Times New Roman"/>
          <w:color w:val="000000"/>
          <w:szCs w:val="24"/>
          <w:lang w:eastAsia="zh-CN"/>
        </w:rPr>
        <w:t xml:space="preserve">complexes of </w:t>
      </w:r>
      <w:r w:rsidRPr="00D16E0A">
        <w:rPr>
          <w:rFonts w:ascii="Times New Roman" w:eastAsia="宋体" w:hAnsi="Times New Roman"/>
          <w:color w:val="000000"/>
          <w:szCs w:val="24"/>
          <w:lang w:eastAsia="zh-CN"/>
        </w:rPr>
        <w:t xml:space="preserve">all three metals show </w:t>
      </w:r>
      <w:r w:rsidR="007F2316">
        <w:rPr>
          <w:rFonts w:ascii="Times New Roman" w:eastAsia="宋体" w:hAnsi="Times New Roman"/>
          <w:color w:val="000000"/>
          <w:szCs w:val="24"/>
          <w:lang w:eastAsia="zh-CN"/>
        </w:rPr>
        <w:t xml:space="preserve">a pronounced preference for </w:t>
      </w:r>
      <w:r w:rsidRPr="00D16E0A">
        <w:rPr>
          <w:rFonts w:ascii="Times New Roman" w:eastAsia="宋体" w:hAnsi="Times New Roman"/>
          <w:color w:val="000000"/>
          <w:szCs w:val="24"/>
          <w:lang w:eastAsia="zh-CN"/>
        </w:rPr>
        <w:t xml:space="preserve">18-electron </w:t>
      </w:r>
      <w:r w:rsidR="007F2316">
        <w:rPr>
          <w:rFonts w:ascii="Times New Roman" w:eastAsia="宋体" w:hAnsi="Times New Roman"/>
          <w:color w:val="000000"/>
          <w:szCs w:val="24"/>
          <w:lang w:eastAsia="zh-CN"/>
        </w:rPr>
        <w:t>configurations</w:t>
      </w:r>
      <w:r w:rsidRPr="00D16E0A">
        <w:rPr>
          <w:rFonts w:ascii="Times New Roman" w:eastAsia="宋体" w:hAnsi="Times New Roman"/>
          <w:color w:val="000000"/>
          <w:szCs w:val="24"/>
          <w:lang w:eastAsia="zh-CN"/>
        </w:rPr>
        <w:t xml:space="preserve">, especially in the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 xml:space="preserve">6 </m:t>
            </m:r>
          </m:sub>
        </m:sSub>
      </m:oMath>
      <w:r w:rsidRPr="00D16E0A">
        <w:rPr>
          <w:rFonts w:ascii="Times New Roman" w:eastAsia="宋体" w:hAnsi="Times New Roman"/>
          <w:color w:val="000000"/>
          <w:szCs w:val="24"/>
          <w:lang w:eastAsia="zh-CN"/>
        </w:rPr>
        <w:t xml:space="preserve">class, for which </w:t>
      </w:r>
      <m:oMath>
        <m:r>
          <m:rPr>
            <m:sty m:val="p"/>
          </m:rPr>
          <w:rPr>
            <w:rFonts w:ascii="Cambria Math" w:eastAsia="宋体" w:hAnsi="Cambria Math"/>
            <w:szCs w:val="24"/>
            <w:lang w:eastAsia="zh-CN"/>
          </w:rPr>
          <m:t>E.N.</m:t>
        </m:r>
      </m:oMath>
      <w:r>
        <w:rPr>
          <w:rFonts w:ascii="Times New Roman" w:eastAsia="宋体" w:hAnsi="Times New Roman" w:hint="eastAsia"/>
          <w:szCs w:val="24"/>
          <w:lang w:eastAsia="zh-CN"/>
        </w:rPr>
        <w:t xml:space="preserve"> = 18</w:t>
      </w:r>
      <w:r w:rsidRPr="00D16E0A">
        <w:rPr>
          <w:rFonts w:ascii="Times New Roman" w:eastAsia="宋体" w:hAnsi="Times New Roman"/>
          <w:color w:val="000000"/>
          <w:szCs w:val="24"/>
          <w:lang w:eastAsia="zh-CN"/>
        </w:rPr>
        <w:t xml:space="preserve">; </w:t>
      </w:r>
      <w:r w:rsidR="00AA475F" w:rsidRPr="00AA475F">
        <w:rPr>
          <w:rFonts w:ascii="Times New Roman" w:eastAsia="宋体" w:hAnsi="Times New Roman"/>
          <w:color w:val="000000"/>
          <w:szCs w:val="24"/>
          <w:lang w:eastAsia="zh-CN"/>
        </w:rPr>
        <w:t xml:space="preserve">(ii) </w:t>
      </w:r>
      <w:r w:rsidR="007F2316">
        <w:rPr>
          <w:rFonts w:ascii="Times New Roman" w:eastAsia="宋体" w:hAnsi="Times New Roman"/>
          <w:color w:val="000000"/>
          <w:szCs w:val="24"/>
          <w:lang w:eastAsia="zh-CN"/>
        </w:rPr>
        <w:t>complexes</w:t>
      </w:r>
      <w:r w:rsidR="007F2316" w:rsidRPr="00AA475F">
        <w:rPr>
          <w:rFonts w:ascii="Times New Roman" w:eastAsia="宋体" w:hAnsi="Times New Roman"/>
          <w:color w:val="000000"/>
          <w:szCs w:val="24"/>
          <w:lang w:eastAsia="zh-CN"/>
        </w:rPr>
        <w:t xml:space="preserve"> </w:t>
      </w:r>
      <w:r w:rsidR="00AA475F" w:rsidRPr="00AA475F">
        <w:rPr>
          <w:rFonts w:ascii="Times New Roman" w:eastAsia="宋体" w:hAnsi="Times New Roman"/>
          <w:color w:val="000000"/>
          <w:szCs w:val="24"/>
          <w:lang w:eastAsia="zh-CN"/>
        </w:rPr>
        <w:t xml:space="preserve">with </w:t>
      </w:r>
      <m:oMath>
        <m:r>
          <m:rPr>
            <m:sty m:val="p"/>
          </m:rPr>
          <w:rPr>
            <w:rFonts w:ascii="Cambria Math" w:eastAsia="宋体" w:hAnsi="Cambria Math"/>
            <w:color w:val="000000"/>
            <w:szCs w:val="24"/>
            <w:lang w:eastAsia="zh-CN"/>
          </w:rPr>
          <m:t>L.B.N.</m:t>
        </m:r>
      </m:oMath>
      <w:r w:rsidR="00AA475F">
        <w:rPr>
          <w:rFonts w:ascii="Times New Roman" w:eastAsia="宋体" w:hAnsi="Times New Roman" w:hint="eastAsia"/>
          <w:color w:val="000000"/>
          <w:szCs w:val="24"/>
          <w:lang w:eastAsia="zh-CN"/>
        </w:rPr>
        <w:t xml:space="preserve"> &lt; 6</w:t>
      </w:r>
      <w:r w:rsidR="00AA475F" w:rsidRPr="00AA475F">
        <w:rPr>
          <w:rFonts w:ascii="Times New Roman" w:eastAsia="宋体" w:hAnsi="Times New Roman"/>
          <w:color w:val="000000"/>
          <w:szCs w:val="24"/>
          <w:lang w:eastAsia="zh-CN"/>
        </w:rPr>
        <w:t>, corresponding to the upper-triangular region of the maps, are only sparsely populated</w:t>
      </w:r>
      <w:r w:rsidRPr="00D16E0A">
        <w:rPr>
          <w:rFonts w:ascii="Times New Roman" w:eastAsia="宋体" w:hAnsi="Times New Roman"/>
          <w:color w:val="000000"/>
          <w:szCs w:val="24"/>
          <w:lang w:eastAsia="zh-CN"/>
        </w:rPr>
        <w:t xml:space="preserve">; </w:t>
      </w:r>
      <w:r w:rsidR="00C94550">
        <w:rPr>
          <w:rFonts w:ascii="Times New Roman" w:eastAsia="宋体" w:hAnsi="Times New Roman" w:hint="eastAsia"/>
          <w:color w:val="000000"/>
          <w:szCs w:val="24"/>
          <w:lang w:eastAsia="zh-CN"/>
        </w:rPr>
        <w:t>(iii) complexes</w:t>
      </w:r>
      <w:r w:rsidR="00C94550" w:rsidRPr="00C94550">
        <w:rPr>
          <w:rFonts w:ascii="Times New Roman" w:eastAsia="宋体" w:hAnsi="Times New Roman"/>
          <w:color w:val="000000"/>
          <w:szCs w:val="24"/>
          <w:lang w:eastAsia="zh-CN"/>
        </w:rPr>
        <w:t xml:space="preserve"> with </w:t>
      </w:r>
      <m:oMath>
        <m:r>
          <m:rPr>
            <m:sty m:val="p"/>
          </m:rPr>
          <w:rPr>
            <w:rFonts w:ascii="Cambria Math" w:eastAsia="宋体" w:hAnsi="Cambria Math"/>
            <w:color w:val="000000"/>
            <w:szCs w:val="24"/>
            <w:lang w:eastAsia="zh-CN"/>
          </w:rPr>
          <m:t>L.B.N.</m:t>
        </m:r>
        <m:r>
          <w:rPr>
            <w:rFonts w:ascii="Cambria Math" w:eastAsia="宋体" w:hAnsi="Cambria Math"/>
            <w:color w:val="000000"/>
            <w:szCs w:val="24"/>
            <w:lang w:eastAsia="zh-CN"/>
          </w:rPr>
          <m:t xml:space="preserve"> </m:t>
        </m:r>
      </m:oMath>
      <w:r w:rsidR="00C94550">
        <w:rPr>
          <w:rFonts w:ascii="Times New Roman" w:eastAsia="宋体" w:hAnsi="Times New Roman" w:hint="eastAsia"/>
          <w:color w:val="000000"/>
          <w:szCs w:val="24"/>
          <w:lang w:eastAsia="zh-CN"/>
        </w:rPr>
        <w:t xml:space="preserve">= 6 </w:t>
      </w:r>
      <w:r w:rsidR="00C94550" w:rsidRPr="00C94550">
        <w:rPr>
          <w:rFonts w:ascii="Times New Roman" w:eastAsia="宋体" w:hAnsi="Times New Roman"/>
          <w:color w:val="000000"/>
          <w:szCs w:val="24"/>
          <w:lang w:eastAsia="zh-CN"/>
        </w:rPr>
        <w:t xml:space="preserve">are well represented, and a similar pattern along this diagonal relationship is observed for all three elements, although it is less extensive for </w:t>
      </w:r>
      <w:r w:rsidR="00CD7C93">
        <w:rPr>
          <w:rFonts w:ascii="Times New Roman" w:eastAsia="宋体" w:hAnsi="Times New Roman" w:hint="eastAsia"/>
          <w:color w:val="000000"/>
          <w:szCs w:val="24"/>
          <w:lang w:eastAsia="zh-CN"/>
        </w:rPr>
        <w:t>Cr</w:t>
      </w:r>
      <w:r w:rsidR="00C94550">
        <w:rPr>
          <w:rFonts w:ascii="Times New Roman" w:eastAsia="宋体" w:hAnsi="Times New Roman" w:hint="eastAsia"/>
          <w:color w:val="000000"/>
          <w:szCs w:val="24"/>
          <w:lang w:eastAsia="zh-CN"/>
        </w:rPr>
        <w:t xml:space="preserve">; </w:t>
      </w:r>
      <w:r w:rsidRPr="00D16E0A">
        <w:rPr>
          <w:rFonts w:ascii="Times New Roman" w:eastAsia="宋体" w:hAnsi="Times New Roman"/>
          <w:color w:val="000000"/>
          <w:szCs w:val="24"/>
          <w:lang w:eastAsia="zh-CN"/>
        </w:rPr>
        <w:t>(i</w:t>
      </w:r>
      <w:r w:rsidR="00C94550">
        <w:rPr>
          <w:rFonts w:ascii="Times New Roman" w:eastAsia="宋体" w:hAnsi="Times New Roman" w:hint="eastAsia"/>
          <w:color w:val="000000"/>
          <w:szCs w:val="24"/>
          <w:lang w:eastAsia="zh-CN"/>
        </w:rPr>
        <w:t>v</w:t>
      </w:r>
      <w:r w:rsidRPr="00D16E0A">
        <w:rPr>
          <w:rFonts w:ascii="Times New Roman" w:eastAsia="宋体" w:hAnsi="Times New Roman"/>
          <w:color w:val="000000"/>
          <w:szCs w:val="24"/>
          <w:lang w:eastAsia="zh-CN"/>
        </w:rPr>
        <w:t xml:space="preserve">) the high-valency </w:t>
      </w:r>
      <w:r w:rsidRPr="00C5197D">
        <w:rPr>
          <w:rFonts w:ascii="Times New Roman" w:eastAsia="宋体" w:hAnsi="Times New Roman"/>
          <w:i/>
          <w:iCs/>
          <w:color w:val="000000"/>
          <w:szCs w:val="24"/>
          <w:lang w:eastAsia="zh-CN"/>
        </w:rPr>
        <w:t>X</w:t>
      </w:r>
      <w:r w:rsidRPr="00D16E0A">
        <w:rPr>
          <w:rFonts w:ascii="Times New Roman" w:eastAsia="宋体" w:hAnsi="Times New Roman"/>
          <w:color w:val="000000"/>
          <w:szCs w:val="24"/>
          <w:lang w:eastAsia="zh-CN"/>
        </w:rPr>
        <w:t xml:space="preserve">-rich region is much more populated for Mo and W than for Cr, as illustrated by the substantial populations of classes such as </w:t>
      </w:r>
      <m:oMath>
        <m:sSub>
          <m:sSubPr>
            <m:ctrlPr>
              <w:rPr>
                <w:rFonts w:ascii="Cambria Math" w:eastAsia="宋体" w:hAnsi="Cambria Math"/>
                <w:i/>
                <w:szCs w:val="24"/>
                <w:lang w:eastAsia="zh-CN"/>
              </w:rPr>
            </m:ctrlPr>
          </m:sSubPr>
          <m:e>
            <m:r>
              <w:rPr>
                <w:rFonts w:ascii="Cambria Math" w:eastAsia="宋体" w:hAnsi="Cambria Math"/>
                <w:szCs w:val="24"/>
                <w:lang w:eastAsia="zh-CN"/>
              </w:rPr>
              <m:t>MoLX</m:t>
            </m:r>
          </m:e>
          <m:sub>
            <m:r>
              <w:rPr>
                <w:rFonts w:ascii="Cambria Math" w:eastAsia="宋体" w:hAnsi="Cambria Math"/>
                <w:szCs w:val="24"/>
                <w:lang w:eastAsia="zh-CN"/>
              </w:rPr>
              <m:t>6</m:t>
            </m:r>
          </m:sub>
        </m:sSub>
      </m:oMath>
      <w:r w:rsidRPr="00D16E0A">
        <w:rPr>
          <w:rFonts w:ascii="Times New Roman" w:eastAsia="宋体" w:hAnsi="Times New Roman"/>
          <w:color w:val="000000"/>
          <w:szCs w:val="24"/>
          <w:lang w:eastAsia="zh-CN"/>
        </w:rPr>
        <w:t xml:space="preserve">, </w:t>
      </w:r>
      <m:oMath>
        <m:sSub>
          <m:sSubPr>
            <m:ctrlPr>
              <w:rPr>
                <w:rFonts w:ascii="Cambria Math" w:eastAsia="宋体" w:hAnsi="Cambria Math"/>
                <w:i/>
                <w:szCs w:val="24"/>
                <w:lang w:eastAsia="zh-CN"/>
              </w:rPr>
            </m:ctrlPr>
          </m:sSubPr>
          <m:e>
            <m:r>
              <w:rPr>
                <w:rFonts w:ascii="Cambria Math" w:eastAsia="宋体" w:hAnsi="Cambria Math"/>
                <w:szCs w:val="24"/>
                <w:lang w:eastAsia="zh-CN"/>
              </w:rPr>
              <m:t>MoL</m:t>
            </m:r>
          </m:e>
          <m:sub>
            <m:r>
              <w:rPr>
                <w:rFonts w:ascii="Cambria Math" w:eastAsia="宋体" w:hAnsi="Cambria Math"/>
                <w:szCs w:val="24"/>
                <w:lang w:eastAsia="zh-CN"/>
              </w:rPr>
              <m:t>2</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6</m:t>
            </m:r>
          </m:sub>
        </m:sSub>
      </m:oMath>
      <w:r w:rsidRPr="00D16E0A">
        <w:rPr>
          <w:rFonts w:ascii="Times New Roman" w:eastAsia="宋体" w:hAnsi="Times New Roman"/>
          <w:color w:val="000000"/>
          <w:szCs w:val="24"/>
          <w:lang w:eastAsia="zh-CN"/>
        </w:rPr>
        <w:t xml:space="preserve">, </w:t>
      </w:r>
      <m:oMath>
        <m:sSub>
          <m:sSubPr>
            <m:ctrlPr>
              <w:rPr>
                <w:rFonts w:ascii="Cambria Math" w:eastAsia="宋体" w:hAnsi="Cambria Math"/>
                <w:i/>
                <w:szCs w:val="24"/>
                <w:lang w:eastAsia="zh-CN"/>
              </w:rPr>
            </m:ctrlPr>
          </m:sSubPr>
          <m:e>
            <m:r>
              <w:rPr>
                <w:rFonts w:ascii="Cambria Math" w:eastAsia="宋体" w:hAnsi="Cambria Math"/>
                <w:szCs w:val="24"/>
                <w:lang w:eastAsia="zh-CN"/>
              </w:rPr>
              <m:t>WLX</m:t>
            </m:r>
          </m:e>
          <m:sub>
            <m:r>
              <w:rPr>
                <w:rFonts w:ascii="Cambria Math" w:eastAsia="宋体" w:hAnsi="Cambria Math"/>
                <w:szCs w:val="24"/>
                <w:lang w:eastAsia="zh-CN"/>
              </w:rPr>
              <m:t>6</m:t>
            </m:r>
          </m:sub>
        </m:sSub>
      </m:oMath>
      <w:r w:rsidRPr="00D16E0A">
        <w:rPr>
          <w:rFonts w:ascii="Times New Roman" w:eastAsia="宋体" w:hAnsi="Times New Roman"/>
          <w:color w:val="000000"/>
          <w:szCs w:val="24"/>
          <w:lang w:eastAsia="zh-CN"/>
        </w:rPr>
        <w:t xml:space="preserve">, and </w:t>
      </w:r>
      <m:oMath>
        <m:sSub>
          <m:sSubPr>
            <m:ctrlPr>
              <w:rPr>
                <w:rFonts w:ascii="Cambria Math" w:eastAsia="宋体" w:hAnsi="Cambria Math"/>
                <w:i/>
                <w:szCs w:val="24"/>
                <w:lang w:eastAsia="zh-CN"/>
              </w:rPr>
            </m:ctrlPr>
          </m:sSubPr>
          <m:e>
            <m:r>
              <w:rPr>
                <w:rFonts w:ascii="Cambria Math" w:eastAsia="宋体" w:hAnsi="Cambria Math"/>
                <w:szCs w:val="24"/>
                <w:lang w:eastAsia="zh-CN"/>
              </w:rPr>
              <m:t>WL</m:t>
            </m:r>
          </m:e>
          <m:sub>
            <m:r>
              <w:rPr>
                <w:rFonts w:ascii="Cambria Math" w:eastAsia="宋体" w:hAnsi="Cambria Math"/>
                <w:szCs w:val="24"/>
                <w:lang w:eastAsia="zh-CN"/>
              </w:rPr>
              <m:t>2</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6</m:t>
            </m:r>
          </m:sub>
        </m:sSub>
      </m:oMath>
      <w:r w:rsidRPr="00D16E0A">
        <w:rPr>
          <w:rFonts w:ascii="Times New Roman" w:eastAsia="宋体" w:hAnsi="Times New Roman"/>
          <w:color w:val="000000"/>
          <w:szCs w:val="24"/>
          <w:lang w:eastAsia="zh-CN"/>
        </w:rPr>
        <w:t xml:space="preserve">, reflecting the greater accessibility of high-valent 4d and 5d Group-6 chemistry relative to 3d chromium; and (v) the low-valency </w:t>
      </w:r>
      <m:oMath>
        <m:r>
          <m:rPr>
            <m:sty m:val="p"/>
          </m:rPr>
          <w:rPr>
            <w:rFonts w:ascii="Cambria Math" w:eastAsia="宋体" w:hAnsi="Cambria Math"/>
            <w:szCs w:val="24"/>
            <w:lang w:eastAsia="zh-CN"/>
          </w:rPr>
          <m:t>V.N.</m:t>
        </m:r>
        <m:r>
          <w:rPr>
            <w:rFonts w:ascii="Cambria Math" w:eastAsia="宋体" w:hAnsi="Cambria Math"/>
            <w:szCs w:val="24"/>
            <w:lang w:eastAsia="zh-CN"/>
          </w:rPr>
          <m:t xml:space="preserve"> </m:t>
        </m:r>
      </m:oMath>
      <w:r>
        <w:rPr>
          <w:rFonts w:ascii="Times New Roman" w:eastAsia="宋体" w:hAnsi="Times New Roman" w:hint="eastAsia"/>
          <w:szCs w:val="24"/>
          <w:lang w:eastAsia="zh-CN"/>
        </w:rPr>
        <w:t xml:space="preserve">= 0-2 </w:t>
      </w:r>
      <w:r w:rsidRPr="00D16E0A">
        <w:rPr>
          <w:rFonts w:ascii="Times New Roman" w:eastAsia="宋体" w:hAnsi="Times New Roman"/>
          <w:color w:val="000000"/>
          <w:szCs w:val="24"/>
          <w:lang w:eastAsia="zh-CN"/>
        </w:rPr>
        <w:t xml:space="preserve">regions are populated for all three metals, consistent with the prevalence of </w:t>
      </w:r>
      <w:r w:rsidRPr="0048208E">
        <w:rPr>
          <w:rFonts w:ascii="Times New Roman" w:eastAsia="宋体" w:hAnsi="Times New Roman"/>
          <w:i/>
          <w:iCs/>
          <w:color w:val="000000"/>
          <w:szCs w:val="24"/>
          <w:lang w:eastAsia="zh-CN"/>
        </w:rPr>
        <w:t>L</w:t>
      </w:r>
      <w:r w:rsidRPr="00D16E0A">
        <w:rPr>
          <w:rFonts w:ascii="Times New Roman" w:eastAsia="宋体" w:hAnsi="Times New Roman"/>
          <w:color w:val="000000"/>
          <w:szCs w:val="24"/>
          <w:lang w:eastAsia="zh-CN"/>
        </w:rPr>
        <w:t xml:space="preserve">-rich donor–acceptor ligand environments in Group-6 chemistry. These </w:t>
      </w:r>
      <w:r w:rsidR="00C5197D">
        <w:rPr>
          <w:rFonts w:ascii="Times New Roman" w:eastAsia="宋体" w:hAnsi="Times New Roman" w:hint="eastAsia"/>
          <w:color w:val="000000"/>
          <w:szCs w:val="24"/>
          <w:lang w:eastAsia="zh-CN"/>
        </w:rPr>
        <w:t xml:space="preserve">general </w:t>
      </w:r>
      <w:r w:rsidRPr="00D16E0A">
        <w:rPr>
          <w:rFonts w:ascii="Times New Roman" w:eastAsia="宋体" w:hAnsi="Times New Roman"/>
          <w:color w:val="000000"/>
          <w:szCs w:val="24"/>
          <w:lang w:eastAsia="zh-CN"/>
        </w:rPr>
        <w:t xml:space="preserve">trends are qualitatively consistent with Green’s Group-6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n</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m</m:t>
            </m:r>
          </m:sub>
        </m:sSub>
        <m:r>
          <w:rPr>
            <w:rFonts w:ascii="Cambria Math" w:eastAsia="宋体" w:hAnsi="Cambria Math"/>
            <w:szCs w:val="24"/>
            <w:lang w:eastAsia="zh-CN"/>
          </w:rPr>
          <m:t xml:space="preserve"> </m:t>
        </m:r>
      </m:oMath>
      <w:r w:rsidRPr="00D16E0A">
        <w:rPr>
          <w:rFonts w:ascii="Times New Roman" w:eastAsia="宋体" w:hAnsi="Times New Roman"/>
          <w:color w:val="000000"/>
          <w:szCs w:val="24"/>
          <w:lang w:eastAsia="zh-CN"/>
        </w:rPr>
        <w:t xml:space="preserve">analysis, </w:t>
      </w:r>
      <w:r w:rsidR="00C5197D" w:rsidRPr="00C5197D">
        <w:rPr>
          <w:rFonts w:ascii="Times New Roman" w:eastAsia="宋体" w:hAnsi="Times New Roman"/>
          <w:color w:val="000000"/>
          <w:szCs w:val="24"/>
          <w:lang w:eastAsia="zh-CN"/>
        </w:rPr>
        <w:t xml:space="preserve">supporting the chemical </w:t>
      </w:r>
      <w:r w:rsidR="00C5197D" w:rsidRPr="00C5197D">
        <w:rPr>
          <w:rFonts w:ascii="Times New Roman" w:eastAsia="宋体" w:hAnsi="Times New Roman"/>
          <w:color w:val="000000"/>
          <w:szCs w:val="24"/>
          <w:lang w:eastAsia="zh-CN"/>
        </w:rPr>
        <w:lastRenderedPageBreak/>
        <w:t xml:space="preserve">plausibility of the automated Lewis structure generation algorithm and the subsequent CBC </w:t>
      </w:r>
      <w:r w:rsidR="00BE70D4" w:rsidRPr="00D16E0A">
        <w:rPr>
          <w:rFonts w:ascii="Times New Roman" w:hAnsi="Times New Roman"/>
          <w:noProof/>
          <w:lang w:eastAsia="zh-CN"/>
        </w:rPr>
        <mc:AlternateContent>
          <mc:Choice Requires="wpg">
            <w:drawing>
              <wp:anchor distT="0" distB="0" distL="114300" distR="114300" simplePos="0" relativeHeight="251661824" behindDoc="1" locked="0" layoutInCell="1" allowOverlap="1" wp14:anchorId="4FC8ED20" wp14:editId="567B35AB">
                <wp:simplePos x="0" y="0"/>
                <wp:positionH relativeFrom="margin">
                  <wp:align>left</wp:align>
                </wp:positionH>
                <wp:positionV relativeFrom="paragraph">
                  <wp:posOffset>2947398</wp:posOffset>
                </wp:positionV>
                <wp:extent cx="5844540" cy="2350770"/>
                <wp:effectExtent l="0" t="0" r="3810" b="0"/>
                <wp:wrapTopAndBottom/>
                <wp:docPr id="1548985307" name="组合 1"/>
                <wp:cNvGraphicFramePr/>
                <a:graphic xmlns:a="http://schemas.openxmlformats.org/drawingml/2006/main">
                  <a:graphicData uri="http://schemas.microsoft.com/office/word/2010/wordprocessingGroup">
                    <wpg:wgp>
                      <wpg:cNvGrpSpPr/>
                      <wpg:grpSpPr>
                        <a:xfrm>
                          <a:off x="0" y="0"/>
                          <a:ext cx="5844540" cy="2350770"/>
                          <a:chOff x="-10159" y="2207690"/>
                          <a:chExt cx="5837123" cy="2307191"/>
                        </a:xfrm>
                      </wpg:grpSpPr>
                      <wps:wsp>
                        <wps:cNvPr id="1428699960" name="文本框 2"/>
                        <wps:cNvSpPr txBox="1">
                          <a:spLocks noChangeArrowheads="1"/>
                        </wps:cNvSpPr>
                        <wps:spPr bwMode="auto">
                          <a:xfrm>
                            <a:off x="-10159" y="3956024"/>
                            <a:ext cx="5810597" cy="558857"/>
                          </a:xfrm>
                          <a:prstGeom prst="rect">
                            <a:avLst/>
                          </a:prstGeom>
                          <a:solidFill>
                            <a:srgbClr val="FFFFFF"/>
                          </a:solidFill>
                          <a:ln w="9525">
                            <a:noFill/>
                            <a:miter lim="800000"/>
                            <a:headEnd/>
                            <a:tailEnd/>
                          </a:ln>
                        </wps:spPr>
                        <wps:txbx>
                          <w:txbxContent>
                            <w:p w14:paraId="3E116187" w14:textId="69115F6C" w:rsidR="00480DDB" w:rsidRPr="008B5D31" w:rsidRDefault="00480DDB" w:rsidP="00480DDB">
                              <w:pPr>
                                <w:spacing w:line="360" w:lineRule="auto"/>
                                <w:rPr>
                                  <w:rFonts w:ascii="Times New Roman" w:eastAsia="宋体" w:hAnsi="Times New Roman"/>
                                  <w:color w:val="000000"/>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sidR="00B07A74">
                                <w:rPr>
                                  <w:rFonts w:ascii="Times New Roman" w:hAnsi="Times New Roman" w:hint="eastAsia"/>
                                  <w:b/>
                                  <w:bCs/>
                                  <w:sz w:val="21"/>
                                  <w:szCs w:val="21"/>
                                  <w:lang w:eastAsia="zh-CN"/>
                                </w:rPr>
                                <w:t>1</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n</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m</m:t>
                                    </m:r>
                                  </m:sub>
                                </m:sSub>
                              </m:oMath>
                              <w:r w:rsidRPr="008810CF">
                                <w:rPr>
                                  <w:rFonts w:ascii="Times New Roman" w:hAnsi="Times New Roman"/>
                                  <w:sz w:val="21"/>
                                  <w:szCs w:val="21"/>
                                  <w:lang w:eastAsia="zh-CN"/>
                                </w:rPr>
                                <w:t xml:space="preserve"> distribution maps for group-6 </w:t>
                              </w:r>
                              <w:r>
                                <w:rPr>
                                  <w:rFonts w:ascii="Times New Roman" w:hAnsi="Times New Roman" w:hint="eastAsia"/>
                                  <w:sz w:val="21"/>
                                  <w:szCs w:val="21"/>
                                  <w:lang w:eastAsia="zh-CN"/>
                                </w:rPr>
                                <w:t>Cr (A), Mo (B), and W (C)</w:t>
                              </w:r>
                              <w:r w:rsidRPr="008810CF">
                                <w:rPr>
                                  <w:rFonts w:ascii="Times New Roman" w:hAnsi="Times New Roman"/>
                                  <w:sz w:val="21"/>
                                  <w:szCs w:val="21"/>
                                  <w:lang w:eastAsia="zh-CN"/>
                                </w:rPr>
                                <w:t xml:space="preserve"> </w:t>
                              </w:r>
                              <w:r>
                                <w:rPr>
                                  <w:rFonts w:ascii="Times New Roman" w:hAnsi="Times New Roman" w:hint="eastAsia"/>
                                  <w:sz w:val="21"/>
                                  <w:szCs w:val="21"/>
                                  <w:lang w:eastAsia="zh-CN"/>
                                </w:rPr>
                                <w:t>complexes</w:t>
                              </w:r>
                              <w:r w:rsidRPr="008810CF">
                                <w:rPr>
                                  <w:rFonts w:ascii="Times New Roman" w:hAnsi="Times New Roman"/>
                                  <w:sz w:val="21"/>
                                  <w:szCs w:val="21"/>
                                  <w:lang w:eastAsia="zh-CN"/>
                                </w:rPr>
                                <w:t xml:space="preserve"> in tmQM</w:t>
                              </w:r>
                              <w:r>
                                <w:rPr>
                                  <w:rFonts w:ascii="Times New Roman" w:hAnsi="Times New Roman" w:hint="eastAsia"/>
                                  <w:sz w:val="21"/>
                                  <w:szCs w:val="21"/>
                                  <w:lang w:eastAsia="zh-CN"/>
                                </w:rPr>
                                <w:t>g data set</w:t>
                              </w:r>
                              <w:r w:rsidRPr="001E2B50">
                                <w:rPr>
                                  <w:rFonts w:ascii="Times New Roman" w:eastAsia="宋体" w:hAnsi="Times New Roman"/>
                                  <w:color w:val="000000"/>
                                  <w:sz w:val="21"/>
                                  <w:szCs w:val="21"/>
                                  <w:lang w:eastAsia="zh-CN"/>
                                </w:rPr>
                                <w:t>.</w:t>
                              </w:r>
                            </w:p>
                          </w:txbxContent>
                        </wps:txbx>
                        <wps:bodyPr rot="0" vert="horz" wrap="square" lIns="91440" tIns="45720" rIns="91440" bIns="45720" anchor="t" anchorCtr="0">
                          <a:noAutofit/>
                        </wps:bodyPr>
                      </wps:wsp>
                      <pic:pic xmlns:pic="http://schemas.openxmlformats.org/drawingml/2006/picture">
                        <pic:nvPicPr>
                          <pic:cNvPr id="1559046199" name="图片 1"/>
                          <pic:cNvPicPr>
                            <a:picLocks noChangeAspect="1"/>
                          </pic:cNvPicPr>
                        </pic:nvPicPr>
                        <pic:blipFill>
                          <a:blip r:embed="rId12"/>
                          <a:srcRect/>
                          <a:stretch/>
                        </pic:blipFill>
                        <pic:spPr bwMode="auto">
                          <a:xfrm>
                            <a:off x="-10152" y="2207690"/>
                            <a:ext cx="5837116" cy="1709473"/>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FC8ED20" id="组合 1" o:spid="_x0000_s1026" style="position:absolute;left:0;text-align:left;margin-left:0;margin-top:232.1pt;width:460.2pt;height:185.1pt;z-index:-251654656;mso-position-horizontal:left;mso-position-horizontal-relative:margin;mso-width-relative:margin;mso-height-relative:margin" coordorigin="-101,22076" coordsize="58371,23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">
                <v:shapetype id="_x0000_t202" coordsize="21600,21600" o:spt="202" path="m,l,21600r21600,l21600,xe">
                  <v:stroke joinstyle="miter"/>
                  <v:path gradientshapeok="t" o:connecttype="rect"/>
                </v:shapetype>
                <v:shape id="文本框 2" o:spid="_x0000_s1027" type="#_x0000_t202" style="position:absolute;left:-101;top:39560;width:5810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" stroked="f">
                  <v:textbox>
                    <w:txbxContent>
                      <w:p w14:paraId="3E116187" w14:textId="69115F6C" w:rsidR="00480DDB" w:rsidRPr="008B5D31" w:rsidRDefault="00480DDB" w:rsidP="00480DDB">
                        <w:pPr>
                          <w:spacing w:line="360" w:lineRule="auto"/>
                          <w:rPr>
                            <w:rFonts w:ascii="Times New Roman" w:eastAsia="宋体" w:hAnsi="Times New Roman"/>
                            <w:color w:val="000000"/>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sidR="00B07A74">
                          <w:rPr>
                            <w:rFonts w:ascii="Times New Roman" w:hAnsi="Times New Roman" w:hint="eastAsia"/>
                            <w:b/>
                            <w:bCs/>
                            <w:sz w:val="21"/>
                            <w:szCs w:val="21"/>
                            <w:lang w:eastAsia="zh-CN"/>
                          </w:rPr>
                          <w:t>1</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m:oMath>
                          <m:sSub>
                            <m:sSubPr>
                              <m:ctrlPr>
                                <w:rPr>
                                  <w:rFonts w:ascii="Cambria Math" w:eastAsia="宋体" w:hAnsi="Cambria Math"/>
                                  <w:i/>
                                  <w:szCs w:val="24"/>
                                  <w:lang w:eastAsia="zh-CN"/>
                                </w:rPr>
                              </m:ctrlPr>
                            </m:sSubPr>
                            <m:e>
                              <m:r>
                                <w:rPr>
                                  <w:rFonts w:ascii="Cambria Math" w:eastAsia="宋体" w:hAnsi="Cambria Math"/>
                                  <w:szCs w:val="24"/>
                                  <w:lang w:eastAsia="zh-CN"/>
                                </w:rPr>
                                <m:t>ML</m:t>
                              </m:r>
                            </m:e>
                            <m:sub>
                              <m:r>
                                <w:rPr>
                                  <w:rFonts w:ascii="Cambria Math" w:eastAsia="宋体" w:hAnsi="Cambria Math"/>
                                  <w:szCs w:val="24"/>
                                  <w:lang w:eastAsia="zh-CN"/>
                                </w:rPr>
                                <m:t>n</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m</m:t>
                              </m:r>
                            </m:sub>
                          </m:sSub>
                        </m:oMath>
                        <w:r w:rsidRPr="008810CF">
                          <w:rPr>
                            <w:rFonts w:ascii="Times New Roman" w:hAnsi="Times New Roman"/>
                            <w:sz w:val="21"/>
                            <w:szCs w:val="21"/>
                            <w:lang w:eastAsia="zh-CN"/>
                          </w:rPr>
                          <w:t xml:space="preserve"> distribution maps for group-6 </w:t>
                        </w:r>
                        <w:r>
                          <w:rPr>
                            <w:rFonts w:ascii="Times New Roman" w:hAnsi="Times New Roman" w:hint="eastAsia"/>
                            <w:sz w:val="21"/>
                            <w:szCs w:val="21"/>
                            <w:lang w:eastAsia="zh-CN"/>
                          </w:rPr>
                          <w:t>Cr (A), Mo (B), and W (C)</w:t>
                        </w:r>
                        <w:r w:rsidRPr="008810CF">
                          <w:rPr>
                            <w:rFonts w:ascii="Times New Roman" w:hAnsi="Times New Roman"/>
                            <w:sz w:val="21"/>
                            <w:szCs w:val="21"/>
                            <w:lang w:eastAsia="zh-CN"/>
                          </w:rPr>
                          <w:t xml:space="preserve"> </w:t>
                        </w:r>
                        <w:r>
                          <w:rPr>
                            <w:rFonts w:ascii="Times New Roman" w:hAnsi="Times New Roman" w:hint="eastAsia"/>
                            <w:sz w:val="21"/>
                            <w:szCs w:val="21"/>
                            <w:lang w:eastAsia="zh-CN"/>
                          </w:rPr>
                          <w:t>complexes</w:t>
                        </w:r>
                        <w:r w:rsidRPr="008810CF">
                          <w:rPr>
                            <w:rFonts w:ascii="Times New Roman" w:hAnsi="Times New Roman"/>
                            <w:sz w:val="21"/>
                            <w:szCs w:val="21"/>
                            <w:lang w:eastAsia="zh-CN"/>
                          </w:rPr>
                          <w:t xml:space="preserve"> in tmQM</w:t>
                        </w:r>
                        <w:r>
                          <w:rPr>
                            <w:rFonts w:ascii="Times New Roman" w:hAnsi="Times New Roman" w:hint="eastAsia"/>
                            <w:sz w:val="21"/>
                            <w:szCs w:val="21"/>
                            <w:lang w:eastAsia="zh-CN"/>
                          </w:rPr>
                          <w:t>g data set</w:t>
                        </w:r>
                        <w:r w:rsidRPr="001E2B50">
                          <w:rPr>
                            <w:rFonts w:ascii="Times New Roman" w:eastAsia="宋体" w:hAnsi="Times New Roman"/>
                            <w:color w:val="000000"/>
                            <w:sz w:val="21"/>
                            <w:szCs w:val="21"/>
                            <w:lang w:eastAsia="zh-CN"/>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8" type="#_x0000_t75" style="position:absolute;left:-101;top:22076;width:58370;height:17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">
                  <v:imagedata r:id="rId13" o:title=""/>
                </v:shape>
                <w10:wrap type="topAndBottom" anchorx="margin"/>
              </v:group>
            </w:pict>
          </mc:Fallback>
        </mc:AlternateContent>
      </w:r>
      <w:r w:rsidR="00C5197D" w:rsidRPr="00C5197D">
        <w:rPr>
          <w:rFonts w:ascii="Times New Roman" w:eastAsia="宋体" w:hAnsi="Times New Roman"/>
          <w:color w:val="000000"/>
          <w:szCs w:val="24"/>
          <w:lang w:eastAsia="zh-CN"/>
        </w:rPr>
        <w:t>assignments.</w:t>
      </w:r>
    </w:p>
    <w:p w14:paraId="59ACAACC" w14:textId="1B41D23A" w:rsidR="00F20AC8" w:rsidRPr="00D16E0A" w:rsidRDefault="00F20AC8" w:rsidP="00D16E0A">
      <w:pPr>
        <w:spacing w:before="180" w:after="240" w:line="480" w:lineRule="auto"/>
        <w:rPr>
          <w:rFonts w:ascii="Times New Roman" w:eastAsia="宋体" w:hAnsi="Times New Roman"/>
          <w:color w:val="000000"/>
          <w:szCs w:val="24"/>
          <w:lang w:eastAsia="zh-CN"/>
        </w:rPr>
      </w:pPr>
      <w:r w:rsidRPr="00F20AC8">
        <w:rPr>
          <w:rFonts w:ascii="Times New Roman" w:eastAsia="宋体" w:hAnsi="Times New Roman"/>
          <w:color w:val="000000"/>
          <w:szCs w:val="24"/>
          <w:lang w:eastAsia="zh-CN"/>
        </w:rPr>
        <w:t xml:space="preserve">The main discrepancy is the weak enrichment of </w:t>
      </w:r>
      <m:oMath>
        <m:sSub>
          <m:sSubPr>
            <m:ctrlPr>
              <w:rPr>
                <w:rFonts w:ascii="Cambria Math" w:eastAsia="宋体" w:hAnsi="Cambria Math"/>
                <w:i/>
                <w:szCs w:val="24"/>
                <w:lang w:eastAsia="zh-CN"/>
              </w:rPr>
            </m:ctrlPr>
          </m:sSubPr>
          <m:e>
            <m:r>
              <w:rPr>
                <w:rFonts w:ascii="Cambria Math" w:eastAsia="宋体" w:hAnsi="Cambria Math"/>
                <w:szCs w:val="24"/>
                <w:lang w:eastAsia="zh-CN"/>
              </w:rPr>
              <m:t>CrL</m:t>
            </m:r>
          </m:e>
          <m:sub>
            <m:r>
              <w:rPr>
                <w:rFonts w:ascii="Cambria Math" w:eastAsia="宋体" w:hAnsi="Cambria Math"/>
                <w:szCs w:val="24"/>
                <w:lang w:eastAsia="zh-CN"/>
              </w:rPr>
              <m:t>3</m:t>
            </m:r>
          </m:sub>
        </m:sSub>
        <m:sSub>
          <m:sSubPr>
            <m:ctrlPr>
              <w:rPr>
                <w:rFonts w:ascii="Cambria Math" w:eastAsia="宋体" w:hAnsi="Cambria Math"/>
                <w:i/>
                <w:szCs w:val="24"/>
                <w:lang w:eastAsia="zh-CN"/>
              </w:rPr>
            </m:ctrlPr>
          </m:sSubPr>
          <m:e>
            <m:r>
              <w:rPr>
                <w:rFonts w:ascii="Cambria Math" w:eastAsia="宋体" w:hAnsi="Cambria Math"/>
                <w:szCs w:val="24"/>
                <w:lang w:eastAsia="zh-CN"/>
              </w:rPr>
              <m:t>X</m:t>
            </m:r>
          </m:e>
          <m:sub>
            <m:r>
              <w:rPr>
                <w:rFonts w:ascii="Cambria Math" w:eastAsia="宋体" w:hAnsi="Cambria Math"/>
                <w:szCs w:val="24"/>
                <w:lang w:eastAsia="zh-CN"/>
              </w:rPr>
              <m:t>3</m:t>
            </m:r>
          </m:sub>
        </m:sSub>
      </m:oMath>
      <w:r w:rsidRPr="00F20AC8">
        <w:rPr>
          <w:rFonts w:ascii="Times New Roman" w:eastAsia="宋体" w:hAnsi="Times New Roman"/>
          <w:color w:val="000000"/>
          <w:szCs w:val="24"/>
          <w:lang w:eastAsia="zh-CN"/>
        </w:rPr>
        <w:t xml:space="preserve">, a class emphasized by Green for inert octahedral </w:t>
      </w:r>
      <w:r w:rsidR="00BE70D4" w:rsidRPr="00D16E0A">
        <w:rPr>
          <w:rFonts w:ascii="Times New Roman" w:eastAsia="宋体" w:hAnsi="Times New Roman"/>
          <w:color w:val="000000"/>
          <w:szCs w:val="24"/>
          <w:lang w:eastAsia="zh-CN"/>
        </w:rPr>
        <w:t xml:space="preserve"> </w:t>
      </w:r>
      <m:oMath>
        <m:sSup>
          <m:sSupPr>
            <m:ctrlPr>
              <w:rPr>
                <w:rFonts w:ascii="Cambria Math" w:eastAsia="宋体" w:hAnsi="Cambria Math"/>
                <w:szCs w:val="24"/>
                <w:lang w:eastAsia="zh-CN"/>
              </w:rPr>
            </m:ctrlPr>
          </m:sSupPr>
          <m:e>
            <m:r>
              <w:rPr>
                <w:rFonts w:ascii="Cambria Math" w:eastAsia="宋体" w:hAnsi="Cambria Math"/>
                <w:szCs w:val="24"/>
                <w:lang w:eastAsia="zh-CN"/>
              </w:rPr>
              <m:t>d</m:t>
            </m:r>
          </m:e>
          <m:sup>
            <m:r>
              <w:rPr>
                <w:rFonts w:ascii="Cambria Math" w:eastAsia="宋体" w:hAnsi="Cambria Math"/>
                <w:szCs w:val="24"/>
                <w:lang w:eastAsia="zh-CN"/>
              </w:rPr>
              <m:t>3</m:t>
            </m:r>
          </m:sup>
        </m:sSup>
      </m:oMath>
      <w:r w:rsidRPr="00F20AC8">
        <w:rPr>
          <w:rFonts w:ascii="Times New Roman" w:eastAsia="宋体" w:hAnsi="Times New Roman"/>
          <w:color w:val="000000"/>
          <w:szCs w:val="24"/>
          <w:lang w:eastAsia="zh-CN"/>
        </w:rPr>
        <w:t xml:space="preserve"> Cr compounds. Instead, tmQMg is dominated by 18-electron </w:t>
      </w:r>
      <m:oMath>
        <m:sSub>
          <m:sSubPr>
            <m:ctrlPr>
              <w:rPr>
                <w:rFonts w:ascii="Cambria Math" w:eastAsia="宋体" w:hAnsi="Cambria Math"/>
                <w:i/>
                <w:szCs w:val="24"/>
                <w:lang w:eastAsia="zh-CN"/>
              </w:rPr>
            </m:ctrlPr>
          </m:sSubPr>
          <m:e>
            <m:r>
              <w:rPr>
                <w:rFonts w:ascii="Cambria Math" w:eastAsia="宋体" w:hAnsi="Cambria Math"/>
                <w:szCs w:val="24"/>
                <w:lang w:eastAsia="zh-CN"/>
              </w:rPr>
              <m:t>CrL</m:t>
            </m:r>
          </m:e>
          <m:sub>
            <m:r>
              <w:rPr>
                <w:rFonts w:ascii="Cambria Math" w:eastAsia="宋体" w:hAnsi="Cambria Math"/>
                <w:szCs w:val="24"/>
                <w:lang w:eastAsia="zh-CN"/>
              </w:rPr>
              <m:t>6</m:t>
            </m:r>
          </m:sub>
        </m:sSub>
      </m:oMath>
      <w:r w:rsidRPr="00F20AC8">
        <w:rPr>
          <w:rFonts w:ascii="Times New Roman" w:eastAsia="宋体" w:hAnsi="Times New Roman"/>
          <w:color w:val="000000"/>
          <w:szCs w:val="24"/>
          <w:lang w:eastAsia="zh-CN"/>
        </w:rPr>
        <w:t xml:space="preserve"> species, mainly chromium carbonyl and related </w:t>
      </w:r>
      <w:r w:rsidRPr="00BE70D4">
        <w:rPr>
          <w:rFonts w:ascii="Times New Roman" w:eastAsia="宋体" w:hAnsi="Times New Roman"/>
          <w:i/>
          <w:iCs/>
          <w:color w:val="000000"/>
          <w:szCs w:val="24"/>
          <w:lang w:eastAsia="zh-CN"/>
        </w:rPr>
        <w:t>L</w:t>
      </w:r>
      <w:r w:rsidRPr="00F20AC8">
        <w:rPr>
          <w:rFonts w:ascii="Times New Roman" w:eastAsia="宋体" w:hAnsi="Times New Roman"/>
          <w:color w:val="000000"/>
          <w:szCs w:val="24"/>
          <w:lang w:eastAsia="zh-CN"/>
        </w:rPr>
        <w:t>-type complexes, reflecting data-set sampling bias.</w:t>
      </w:r>
    </w:p>
    <w:p w14:paraId="2464975A" w14:textId="6D7B0003" w:rsidR="000D22D3" w:rsidRPr="00241736" w:rsidRDefault="00464F50" w:rsidP="000D22D3">
      <w:pPr>
        <w:widowControl w:val="0"/>
        <w:spacing w:before="180" w:after="240" w:line="480" w:lineRule="auto"/>
        <w:rPr>
          <w:rFonts w:ascii="Times New Roman" w:eastAsia="等线" w:hAnsi="Times New Roman"/>
          <w:szCs w:val="24"/>
          <w:lang w:eastAsia="zh-CN"/>
        </w:rPr>
      </w:pPr>
      <w:r w:rsidRPr="00464F50">
        <w:rPr>
          <w:rFonts w:ascii="Times New Roman" w:eastAsia="等线" w:hAnsi="Times New Roman"/>
          <w:b/>
          <w:bCs/>
          <w:szCs w:val="24"/>
          <w:lang w:eastAsia="zh-CN"/>
        </w:rPr>
        <w:t>Representative Complexes and Bonding Motif Case Studies</w:t>
      </w:r>
      <w:r w:rsidR="00241736" w:rsidRPr="00241736">
        <w:rPr>
          <w:rFonts w:ascii="Times New Roman" w:eastAsia="等线" w:hAnsi="Times New Roman" w:hint="eastAsia"/>
          <w:b/>
          <w:bCs/>
          <w:szCs w:val="24"/>
          <w:lang w:eastAsia="zh-CN"/>
        </w:rPr>
        <w:t>.</w:t>
      </w:r>
      <w:r w:rsidR="00241736">
        <w:rPr>
          <w:rFonts w:ascii="Times New Roman" w:eastAsia="等线" w:hAnsi="Times New Roman" w:hint="eastAsia"/>
          <w:szCs w:val="24"/>
          <w:lang w:eastAsia="zh-CN"/>
        </w:rPr>
        <w:t xml:space="preserve"> </w:t>
      </w:r>
      <w:r w:rsidR="00241736" w:rsidRPr="00241736">
        <w:rPr>
          <w:rFonts w:ascii="Times New Roman" w:eastAsia="等线" w:hAnsi="Times New Roman"/>
          <w:szCs w:val="24"/>
          <w:lang w:eastAsia="zh-CN"/>
        </w:rPr>
        <w:t xml:space="preserve">To complement the large-scale statistical analysis, we examined a series of representative complexes covering several common and challenging bonding motifs in transition-metal chemistry. These examples probe different components of the workflow, including </w:t>
      </w:r>
      <w:r w:rsidR="00241736" w:rsidRPr="00350848">
        <w:rPr>
          <w:rFonts w:ascii="Times New Roman" w:eastAsia="等线" w:hAnsi="Times New Roman"/>
          <w:i/>
          <w:iCs/>
          <w:szCs w:val="24"/>
          <w:lang w:eastAsia="zh-CN"/>
        </w:rPr>
        <w:t>L</w:t>
      </w:r>
      <w:r w:rsidR="00241736" w:rsidRPr="00241736">
        <w:rPr>
          <w:rFonts w:ascii="Times New Roman" w:eastAsia="等线" w:hAnsi="Times New Roman"/>
          <w:szCs w:val="24"/>
          <w:lang w:eastAsia="zh-CN"/>
        </w:rPr>
        <w:t>/</w:t>
      </w:r>
      <w:r w:rsidR="00241736" w:rsidRPr="00350848">
        <w:rPr>
          <w:rFonts w:ascii="Times New Roman" w:eastAsia="等线" w:hAnsi="Times New Roman"/>
          <w:i/>
          <w:iCs/>
          <w:szCs w:val="24"/>
          <w:lang w:eastAsia="zh-CN"/>
        </w:rPr>
        <w:t>X</w:t>
      </w:r>
      <w:r w:rsidR="00241736" w:rsidRPr="00241736">
        <w:rPr>
          <w:rFonts w:ascii="Times New Roman" w:eastAsia="等线" w:hAnsi="Times New Roman"/>
          <w:szCs w:val="24"/>
          <w:lang w:eastAsia="zh-CN"/>
        </w:rPr>
        <w:t xml:space="preserve"> ligand classification, </w:t>
      </w:r>
      <m:oMath>
        <m:r>
          <w:rPr>
            <w:rFonts w:ascii="Cambria Math" w:eastAsia="等线" w:hAnsi="Cambria Math"/>
            <w:szCs w:val="24"/>
            <w:lang w:eastAsia="zh-CN"/>
          </w:rPr>
          <m:t>η</m:t>
        </m:r>
      </m:oMath>
      <w:r w:rsidR="00241736" w:rsidRPr="00241736">
        <w:rPr>
          <w:rFonts w:ascii="Times New Roman" w:eastAsia="等线" w:hAnsi="Times New Roman"/>
          <w:szCs w:val="24"/>
          <w:lang w:eastAsia="zh-CN"/>
        </w:rPr>
        <w:t xml:space="preserve">-coordinated </w:t>
      </w:r>
      <m:oMath>
        <m:r>
          <w:rPr>
            <w:rFonts w:ascii="Cambria Math" w:eastAsia="等线" w:hAnsi="Cambria Math"/>
            <w:szCs w:val="24"/>
            <w:lang w:eastAsia="zh-CN"/>
          </w:rPr>
          <m:t>π</m:t>
        </m:r>
      </m:oMath>
      <w:r w:rsidR="00241736" w:rsidRPr="00241736">
        <w:rPr>
          <w:rFonts w:ascii="Times New Roman" w:eastAsia="等线" w:hAnsi="Times New Roman"/>
          <w:szCs w:val="24"/>
          <w:lang w:eastAsia="zh-CN"/>
        </w:rPr>
        <w:t xml:space="preserve">-ligand perception, metal–carbene representation, metal–ligand multiple bonding, </w:t>
      </w:r>
      <w:r w:rsidR="002D4BE1">
        <w:rPr>
          <w:rFonts w:ascii="Times New Roman" w:eastAsia="等线" w:hAnsi="Times New Roman"/>
          <w:szCs w:val="24"/>
          <w:lang w:eastAsia="zh-CN"/>
        </w:rPr>
        <w:t xml:space="preserve">and </w:t>
      </w:r>
      <w:r w:rsidR="00241736" w:rsidRPr="00241736">
        <w:rPr>
          <w:rFonts w:ascii="Times New Roman" w:eastAsia="等线" w:hAnsi="Times New Roman"/>
          <w:szCs w:val="24"/>
          <w:lang w:eastAsia="zh-CN"/>
        </w:rPr>
        <w:t xml:space="preserve">ligands containing hypervalent main-group elements. In each case, the generated Lewis-like structure and CBC assignment are presented together with the corresponding 3D graphical visualization, allowing the automated bonding interpretation to be directly compared with the molecular geometry. </w:t>
      </w:r>
    </w:p>
    <w:p w14:paraId="772FD1C1" w14:textId="11B1D36B" w:rsidR="00232C72" w:rsidRPr="00231288" w:rsidRDefault="00C86FF7" w:rsidP="00231288">
      <w:pPr>
        <w:widowControl w:val="0"/>
        <w:spacing w:before="180" w:after="240" w:line="480" w:lineRule="auto"/>
        <w:rPr>
          <w:rFonts w:ascii="Times New Roman" w:eastAsia="等线" w:hAnsi="Times New Roman"/>
          <w:szCs w:val="24"/>
          <w:lang w:eastAsia="zh-CN"/>
        </w:rPr>
      </w:pPr>
      <w:r w:rsidRPr="00D16E0A">
        <w:rPr>
          <w:rFonts w:ascii="Times New Roman" w:hAnsi="Times New Roman"/>
          <w:noProof/>
          <w:lang w:eastAsia="zh-CN"/>
        </w:rPr>
        <w:lastRenderedPageBreak/>
        <mc:AlternateContent>
          <mc:Choice Requires="wpg">
            <w:drawing>
              <wp:anchor distT="0" distB="0" distL="114300" distR="114300" simplePos="0" relativeHeight="251658752" behindDoc="1" locked="0" layoutInCell="1" allowOverlap="1" wp14:anchorId="6407FBF5" wp14:editId="09AB86DD">
                <wp:simplePos x="0" y="0"/>
                <wp:positionH relativeFrom="margin">
                  <wp:posOffset>-78740</wp:posOffset>
                </wp:positionH>
                <wp:positionV relativeFrom="paragraph">
                  <wp:posOffset>4566920</wp:posOffset>
                </wp:positionV>
                <wp:extent cx="6082665" cy="2807970"/>
                <wp:effectExtent l="0" t="0" r="0" b="0"/>
                <wp:wrapTopAndBottom/>
                <wp:docPr id="318383433" name="组合 1"/>
                <wp:cNvGraphicFramePr/>
                <a:graphic xmlns:a="http://schemas.openxmlformats.org/drawingml/2006/main">
                  <a:graphicData uri="http://schemas.microsoft.com/office/word/2010/wordprocessingGroup">
                    <wpg:wgp>
                      <wpg:cNvGrpSpPr/>
                      <wpg:grpSpPr>
                        <a:xfrm>
                          <a:off x="0" y="0"/>
                          <a:ext cx="6075408" cy="2807970"/>
                          <a:chOff x="-132208" y="2212446"/>
                          <a:chExt cx="6065231" cy="2779407"/>
                        </a:xfrm>
                      </wpg:grpSpPr>
                      <wps:wsp>
                        <wps:cNvPr id="1792817281" name="文本框 2"/>
                        <wps:cNvSpPr txBox="1">
                          <a:spLocks noChangeArrowheads="1"/>
                        </wps:cNvSpPr>
                        <wps:spPr bwMode="auto">
                          <a:xfrm>
                            <a:off x="-132208" y="4313108"/>
                            <a:ext cx="6047774" cy="678745"/>
                          </a:xfrm>
                          <a:prstGeom prst="rect">
                            <a:avLst/>
                          </a:prstGeom>
                          <a:solidFill>
                            <a:srgbClr val="FFFFFF"/>
                          </a:solidFill>
                          <a:ln w="9525">
                            <a:noFill/>
                            <a:miter lim="800000"/>
                            <a:headEnd/>
                            <a:tailEnd/>
                          </a:ln>
                        </wps:spPr>
                        <wps:txbx>
                          <w:txbxContent>
                            <w:p w14:paraId="67BFF05B" w14:textId="5F453A25" w:rsidR="00550B20" w:rsidRPr="00FE0929" w:rsidRDefault="00550B20" w:rsidP="00FE0929">
                              <w:pPr>
                                <w:spacing w:line="360" w:lineRule="auto"/>
                                <w:rPr>
                                  <w:rFonts w:ascii="Times New Roman" w:hAnsi="Times New Roman"/>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sidR="00B07A74">
                                <w:rPr>
                                  <w:rFonts w:ascii="Times New Roman" w:hAnsi="Times New Roman" w:hint="eastAsia"/>
                                  <w:b/>
                                  <w:bCs/>
                                  <w:sz w:val="21"/>
                                  <w:szCs w:val="21"/>
                                  <w:lang w:eastAsia="zh-CN"/>
                                </w:rPr>
                                <w:t>2</w:t>
                              </w:r>
                              <w:r w:rsidRPr="00C04E4A">
                                <w:rPr>
                                  <w:rFonts w:ascii="Times New Roman" w:hAnsi="Times New Roman"/>
                                  <w:b/>
                                  <w:bCs/>
                                  <w:sz w:val="21"/>
                                  <w:szCs w:val="21"/>
                                  <w:lang w:eastAsia="zh-CN"/>
                                </w:rPr>
                                <w:t>.</w:t>
                              </w:r>
                              <w:r w:rsidR="00FE0929">
                                <w:rPr>
                                  <w:rFonts w:ascii="Times New Roman" w:hAnsi="Times New Roman" w:hint="eastAsia"/>
                                  <w:b/>
                                  <w:bCs/>
                                  <w:sz w:val="21"/>
                                  <w:szCs w:val="21"/>
                                  <w:lang w:eastAsia="zh-CN"/>
                                </w:rPr>
                                <w:t xml:space="preserve"> </w:t>
                              </w:r>
                              <w:r w:rsidR="00FE0929" w:rsidRPr="00FE0929">
                                <w:rPr>
                                  <w:rFonts w:ascii="Times New Roman" w:hAnsi="Times New Roman"/>
                                  <w:b/>
                                  <w:bCs/>
                                  <w:sz w:val="21"/>
                                  <w:szCs w:val="21"/>
                                  <w:lang w:eastAsia="zh-CN"/>
                                </w:rPr>
                                <w:t>Werner-type coordination complexes.</w:t>
                              </w:r>
                              <w:r w:rsidR="00FE0929">
                                <w:rPr>
                                  <w:rFonts w:ascii="Times New Roman" w:hAnsi="Times New Roman" w:hint="eastAsia"/>
                                  <w:b/>
                                  <w:bCs/>
                                  <w:sz w:val="21"/>
                                  <w:szCs w:val="21"/>
                                  <w:lang w:eastAsia="zh-CN"/>
                                </w:rPr>
                                <w:t xml:space="preserve"> </w:t>
                              </w:r>
                              <w:r w:rsidR="00FE0929" w:rsidRPr="00FE0929">
                                <w:rPr>
                                  <w:rFonts w:ascii="Times New Roman" w:hAnsi="Times New Roman"/>
                                  <w:sz w:val="21"/>
                                  <w:szCs w:val="21"/>
                                  <w:lang w:eastAsia="zh-CN"/>
                                </w:rPr>
                                <w:t>Generated Lewis structures distinguish L-type donor interactions, shown as dative bonds, from X-type ligands, shown as conventional covalent bonds</w:t>
                              </w:r>
                              <w:r w:rsidR="00FE0929" w:rsidRPr="00FE0929">
                                <w:rPr>
                                  <w:rFonts w:ascii="Times New Roman" w:eastAsia="宋体" w:hAnsi="Times New Roman" w:hint="eastAsia"/>
                                  <w:color w:val="000000"/>
                                  <w:sz w:val="21"/>
                                  <w:szCs w:val="21"/>
                                  <w:lang w:eastAsia="zh-CN"/>
                                </w:rPr>
                                <w:t>.</w:t>
                              </w:r>
                            </w:p>
                          </w:txbxContent>
                        </wps:txbx>
                        <wps:bodyPr rot="0" vert="horz" wrap="square" lIns="91440" tIns="45720" rIns="91440" bIns="45720" anchor="t" anchorCtr="0">
                          <a:spAutoFit/>
                        </wps:bodyPr>
                      </wps:wsp>
                      <pic:pic xmlns:pic="http://schemas.openxmlformats.org/drawingml/2006/picture">
                        <pic:nvPicPr>
                          <pic:cNvPr id="1411946195" name="图片 1"/>
                          <pic:cNvPicPr>
                            <a:picLocks noChangeAspect="1"/>
                          </pic:cNvPicPr>
                        </pic:nvPicPr>
                        <pic:blipFill>
                          <a:blip r:embed="rId14"/>
                          <a:srcRect/>
                          <a:stretch/>
                        </pic:blipFill>
                        <pic:spPr bwMode="auto">
                          <a:xfrm>
                            <a:off x="-73803" y="2212446"/>
                            <a:ext cx="6006826" cy="210217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407FBF5" id="_x0000_s1029" style="position:absolute;left:0;text-align:left;margin-left:-6.2pt;margin-top:359.6pt;width:478.95pt;height:221.1pt;z-index:-251657728;mso-position-horizontal-relative:margin;mso-width-relative:margin;mso-height-relative:margin" coordorigin="-1322,22124" coordsize="60652,27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">
                <v:shape id="文本框 2" o:spid="_x0000_s1030" type="#_x0000_t202" style="position:absolute;left:-1322;top:43131;width:60477;height:6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" stroked="f">
                  <v:textbox style="mso-fit-shape-to-text:t">
                    <w:txbxContent>
                      <w:p w14:paraId="67BFF05B" w14:textId="5F453A25" w:rsidR="00550B20" w:rsidRPr="00FE0929" w:rsidRDefault="00550B20" w:rsidP="00FE0929">
                        <w:pPr>
                          <w:spacing w:line="360" w:lineRule="auto"/>
                          <w:rPr>
                            <w:rFonts w:ascii="Times New Roman" w:hAnsi="Times New Roman"/>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sidR="00B07A74">
                          <w:rPr>
                            <w:rFonts w:ascii="Times New Roman" w:hAnsi="Times New Roman" w:hint="eastAsia"/>
                            <w:b/>
                            <w:bCs/>
                            <w:sz w:val="21"/>
                            <w:szCs w:val="21"/>
                            <w:lang w:eastAsia="zh-CN"/>
                          </w:rPr>
                          <w:t>2</w:t>
                        </w:r>
                        <w:r w:rsidRPr="00C04E4A">
                          <w:rPr>
                            <w:rFonts w:ascii="Times New Roman" w:hAnsi="Times New Roman"/>
                            <w:b/>
                            <w:bCs/>
                            <w:sz w:val="21"/>
                            <w:szCs w:val="21"/>
                            <w:lang w:eastAsia="zh-CN"/>
                          </w:rPr>
                          <w:t>.</w:t>
                        </w:r>
                        <w:r w:rsidR="00FE0929">
                          <w:rPr>
                            <w:rFonts w:ascii="Times New Roman" w:hAnsi="Times New Roman" w:hint="eastAsia"/>
                            <w:b/>
                            <w:bCs/>
                            <w:sz w:val="21"/>
                            <w:szCs w:val="21"/>
                            <w:lang w:eastAsia="zh-CN"/>
                          </w:rPr>
                          <w:t xml:space="preserve"> </w:t>
                        </w:r>
                        <w:r w:rsidR="00FE0929" w:rsidRPr="00FE0929">
                          <w:rPr>
                            <w:rFonts w:ascii="Times New Roman" w:hAnsi="Times New Roman"/>
                            <w:b/>
                            <w:bCs/>
                            <w:sz w:val="21"/>
                            <w:szCs w:val="21"/>
                            <w:lang w:eastAsia="zh-CN"/>
                          </w:rPr>
                          <w:t>Werner-type coordination complexes.</w:t>
                        </w:r>
                        <w:r w:rsidR="00FE0929">
                          <w:rPr>
                            <w:rFonts w:ascii="Times New Roman" w:hAnsi="Times New Roman" w:hint="eastAsia"/>
                            <w:b/>
                            <w:bCs/>
                            <w:sz w:val="21"/>
                            <w:szCs w:val="21"/>
                            <w:lang w:eastAsia="zh-CN"/>
                          </w:rPr>
                          <w:t xml:space="preserve"> </w:t>
                        </w:r>
                        <w:r w:rsidR="00FE0929" w:rsidRPr="00FE0929">
                          <w:rPr>
                            <w:rFonts w:ascii="Times New Roman" w:hAnsi="Times New Roman"/>
                            <w:sz w:val="21"/>
                            <w:szCs w:val="21"/>
                            <w:lang w:eastAsia="zh-CN"/>
                          </w:rPr>
                          <w:t>Generated Lewis structures distinguish L-type donor interactions, shown as dative bonds, from X-type ligands, shown as conventional covalent bonds</w:t>
                        </w:r>
                        <w:r w:rsidR="00FE0929" w:rsidRPr="00FE0929">
                          <w:rPr>
                            <w:rFonts w:ascii="Times New Roman" w:eastAsia="宋体" w:hAnsi="Times New Roman" w:hint="eastAsia"/>
                            <w:color w:val="000000"/>
                            <w:sz w:val="21"/>
                            <w:szCs w:val="21"/>
                            <w:lang w:eastAsia="zh-CN"/>
                          </w:rPr>
                          <w:t>.</w:t>
                        </w:r>
                      </w:p>
                    </w:txbxContent>
                  </v:textbox>
                </v:shape>
                <v:shape id="图片 1" o:spid="_x0000_s1031" type="#_x0000_t75" style="position:absolute;left:-738;top:22124;width:60068;height:2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">
                  <v:imagedata r:id="rId15" o:title=""/>
                </v:shape>
                <w10:wrap type="topAndBottom" anchorx="margin"/>
              </v:group>
            </w:pict>
          </mc:Fallback>
        </mc:AlternateContent>
      </w:r>
      <w:r w:rsidR="00550B20" w:rsidRPr="00231288">
        <w:rPr>
          <w:rFonts w:ascii="Times New Roman" w:eastAsia="等线" w:hAnsi="Times New Roman"/>
          <w:b/>
          <w:bCs/>
          <w:szCs w:val="24"/>
          <w:lang w:eastAsia="zh-CN"/>
        </w:rPr>
        <w:t>Werner-type coordination complexes</w:t>
      </w:r>
      <w:r w:rsidR="00231288" w:rsidRPr="00231288">
        <w:rPr>
          <w:rFonts w:ascii="Times New Roman" w:eastAsia="等线" w:hAnsi="Times New Roman" w:hint="eastAsia"/>
          <w:b/>
          <w:bCs/>
          <w:szCs w:val="24"/>
          <w:lang w:eastAsia="zh-CN"/>
        </w:rPr>
        <w:t xml:space="preserve">. </w:t>
      </w:r>
      <w:r w:rsidR="00916199" w:rsidRPr="00916199">
        <w:rPr>
          <w:rFonts w:ascii="Times New Roman" w:eastAsia="宋体" w:hAnsi="Times New Roman"/>
          <w:color w:val="000000"/>
          <w:szCs w:val="24"/>
          <w:lang w:eastAsia="zh-CN"/>
        </w:rPr>
        <w:t xml:space="preserve">Werner-type coordination compounds, with well-defined neutral and anionic ligand environments, provide a benchmark for evaluating </w:t>
      </w:r>
      <w:r w:rsidR="00916199" w:rsidRPr="00916199">
        <w:rPr>
          <w:rFonts w:ascii="Times New Roman" w:eastAsia="宋体" w:hAnsi="Times New Roman"/>
          <w:i/>
          <w:iCs/>
          <w:color w:val="000000"/>
          <w:szCs w:val="24"/>
          <w:lang w:eastAsia="zh-CN"/>
        </w:rPr>
        <w:t>L</w:t>
      </w:r>
      <w:r w:rsidR="00916199" w:rsidRPr="00916199">
        <w:rPr>
          <w:rFonts w:ascii="Times New Roman" w:eastAsia="宋体" w:hAnsi="Times New Roman"/>
          <w:color w:val="000000"/>
          <w:szCs w:val="24"/>
          <w:lang w:eastAsia="zh-CN"/>
        </w:rPr>
        <w:t>/</w:t>
      </w:r>
      <w:r w:rsidR="00916199" w:rsidRPr="00916199">
        <w:rPr>
          <w:rFonts w:ascii="Times New Roman" w:eastAsia="宋体" w:hAnsi="Times New Roman"/>
          <w:i/>
          <w:iCs/>
          <w:color w:val="000000"/>
          <w:szCs w:val="24"/>
          <w:lang w:eastAsia="zh-CN"/>
        </w:rPr>
        <w:t>X</w:t>
      </w:r>
      <w:r w:rsidR="00916199" w:rsidRPr="00916199">
        <w:rPr>
          <w:rFonts w:ascii="Times New Roman" w:eastAsia="宋体" w:hAnsi="Times New Roman"/>
          <w:color w:val="000000"/>
          <w:szCs w:val="24"/>
          <w:lang w:eastAsia="zh-CN"/>
        </w:rPr>
        <w:t xml:space="preserve"> classification and metal–ligand depiction.</w:t>
      </w:r>
      <w:r w:rsidR="00232C72" w:rsidRPr="00232C72">
        <w:rPr>
          <w:rFonts w:ascii="Times New Roman" w:eastAsia="宋体" w:hAnsi="Times New Roman"/>
          <w:color w:val="000000"/>
          <w:szCs w:val="24"/>
          <w:lang w:eastAsia="zh-CN"/>
        </w:rPr>
        <w:t xml:space="preserve"> In the implemented representation scheme, neutral </w:t>
      </w:r>
      <w:r w:rsidR="00232C72" w:rsidRPr="00232C72">
        <w:rPr>
          <w:rFonts w:ascii="Times New Roman" w:eastAsia="宋体" w:hAnsi="Times New Roman"/>
          <w:i/>
          <w:iCs/>
          <w:color w:val="000000"/>
          <w:szCs w:val="24"/>
          <w:lang w:eastAsia="zh-CN"/>
        </w:rPr>
        <w:t>L</w:t>
      </w:r>
      <w:r w:rsidR="00232C72" w:rsidRPr="00232C72">
        <w:rPr>
          <w:rFonts w:ascii="Times New Roman" w:eastAsia="宋体" w:hAnsi="Times New Roman"/>
          <w:color w:val="000000"/>
          <w:szCs w:val="24"/>
          <w:lang w:eastAsia="zh-CN"/>
        </w:rPr>
        <w:t xml:space="preserve">-type donors are rendered as dative arrows directed from the donor atom to the metal center, whereas anionic </w:t>
      </w:r>
      <w:r w:rsidR="00232C72" w:rsidRPr="00232C72">
        <w:rPr>
          <w:rFonts w:ascii="Times New Roman" w:eastAsia="宋体" w:hAnsi="Times New Roman"/>
          <w:i/>
          <w:iCs/>
          <w:color w:val="000000"/>
          <w:szCs w:val="24"/>
          <w:lang w:eastAsia="zh-CN"/>
        </w:rPr>
        <w:t>X</w:t>
      </w:r>
      <w:r w:rsidR="00232C72" w:rsidRPr="00232C72">
        <w:rPr>
          <w:rFonts w:ascii="Times New Roman" w:eastAsia="宋体" w:hAnsi="Times New Roman"/>
          <w:color w:val="000000"/>
          <w:szCs w:val="24"/>
          <w:lang w:eastAsia="zh-CN"/>
        </w:rPr>
        <w:t xml:space="preserve">-type ligands are rendered as conventional covalent bonds. As shown in Figure </w:t>
      </w:r>
      <w:r w:rsidR="00B07A74">
        <w:rPr>
          <w:rFonts w:ascii="Times New Roman" w:eastAsia="宋体" w:hAnsi="Times New Roman" w:hint="eastAsia"/>
          <w:color w:val="000000"/>
          <w:szCs w:val="24"/>
          <w:lang w:eastAsia="zh-CN"/>
        </w:rPr>
        <w:t>2</w:t>
      </w:r>
      <w:r w:rsidR="00232C72" w:rsidRPr="00232C72">
        <w:rPr>
          <w:rFonts w:ascii="Times New Roman" w:eastAsia="宋体" w:hAnsi="Times New Roman"/>
          <w:color w:val="000000"/>
          <w:szCs w:val="24"/>
          <w:lang w:eastAsia="zh-CN"/>
        </w:rPr>
        <w:t xml:space="preserve">, ACUZEG </w:t>
      </w:r>
      <w:r w:rsidR="00801D6A">
        <w:rPr>
          <w:rFonts w:ascii="Times New Roman" w:eastAsia="宋体" w:hAnsi="Times New Roman" w:hint="eastAsia"/>
          <w:color w:val="000000"/>
          <w:szCs w:val="24"/>
          <w:lang w:eastAsia="zh-CN"/>
        </w:rPr>
        <w:t>has</w:t>
      </w:r>
      <w:r w:rsidR="00232C72" w:rsidRPr="00232C72">
        <w:rPr>
          <w:rFonts w:ascii="Times New Roman" w:eastAsia="宋体" w:hAnsi="Times New Roman"/>
          <w:color w:val="000000"/>
          <w:szCs w:val="24"/>
          <w:lang w:eastAsia="zh-CN"/>
        </w:rPr>
        <w:t xml:space="preserve"> a cobalt center coordinated by four neutral N-donor ligands and two anionic chloride ligands. Accordingly, the Co–N interactions are classified as </w:t>
      </w:r>
      <w:r w:rsidR="00232C72" w:rsidRPr="00232C72">
        <w:rPr>
          <w:rFonts w:ascii="Times New Roman" w:eastAsia="宋体" w:hAnsi="Times New Roman"/>
          <w:i/>
          <w:iCs/>
          <w:color w:val="000000"/>
          <w:szCs w:val="24"/>
          <w:lang w:eastAsia="zh-CN"/>
        </w:rPr>
        <w:t>L</w:t>
      </w:r>
      <w:r w:rsidR="00232C72" w:rsidRPr="00232C72">
        <w:rPr>
          <w:rFonts w:ascii="Times New Roman" w:eastAsia="宋体" w:hAnsi="Times New Roman"/>
          <w:color w:val="000000"/>
          <w:szCs w:val="24"/>
          <w:lang w:eastAsia="zh-CN"/>
        </w:rPr>
        <w:t xml:space="preserve">-type donor interactions and visualized as dative arrows, while the Co–Cl bonds are classified as </w:t>
      </w:r>
      <w:r w:rsidR="00232C72" w:rsidRPr="00232C72">
        <w:rPr>
          <w:rFonts w:ascii="Times New Roman" w:eastAsia="宋体" w:hAnsi="Times New Roman"/>
          <w:i/>
          <w:iCs/>
          <w:color w:val="000000"/>
          <w:szCs w:val="24"/>
          <w:lang w:eastAsia="zh-CN"/>
        </w:rPr>
        <w:t>X</w:t>
      </w:r>
      <w:r w:rsidR="00232C72" w:rsidRPr="00232C72">
        <w:rPr>
          <w:rFonts w:ascii="Times New Roman" w:eastAsia="宋体" w:hAnsi="Times New Roman"/>
          <w:color w:val="000000"/>
          <w:szCs w:val="24"/>
          <w:lang w:eastAsia="zh-CN"/>
        </w:rPr>
        <w:t xml:space="preserve">-type ligation and visualized as </w:t>
      </w:r>
      <w:r w:rsidR="0014035A" w:rsidRPr="0014035A">
        <w:rPr>
          <w:rFonts w:ascii="Times New Roman" w:eastAsia="宋体" w:hAnsi="Times New Roman"/>
          <w:color w:val="000000"/>
          <w:szCs w:val="24"/>
          <w:highlight w:val="yellow"/>
          <w:lang w:eastAsia="zh-CN"/>
        </w:rPr>
        <w:t>covalent</w:t>
      </w:r>
      <w:r w:rsidR="00232C72" w:rsidRPr="0014035A">
        <w:rPr>
          <w:rFonts w:ascii="Times New Roman" w:eastAsia="宋体" w:hAnsi="Times New Roman"/>
          <w:color w:val="000000"/>
          <w:szCs w:val="24"/>
          <w:highlight w:val="yellow"/>
          <w:lang w:eastAsia="zh-CN"/>
        </w:rPr>
        <w:t xml:space="preserve"> bonds</w:t>
      </w:r>
      <w:r w:rsidR="00232C72" w:rsidRPr="00232C72">
        <w:rPr>
          <w:rFonts w:ascii="Times New Roman" w:eastAsia="宋体" w:hAnsi="Times New Roman"/>
          <w:color w:val="000000"/>
          <w:szCs w:val="24"/>
          <w:lang w:eastAsia="zh-CN"/>
        </w:rPr>
        <w:t xml:space="preserve">. ROKMIN presents a more challenging bonding situation: the four ammine ligands are recognized as neutral </w:t>
      </w:r>
      <w:r w:rsidR="00232C72" w:rsidRPr="00232C72">
        <w:rPr>
          <w:rFonts w:ascii="Times New Roman" w:eastAsia="宋体" w:hAnsi="Times New Roman"/>
          <w:i/>
          <w:iCs/>
          <w:color w:val="000000"/>
          <w:szCs w:val="24"/>
          <w:lang w:eastAsia="zh-CN"/>
        </w:rPr>
        <w:t>L</w:t>
      </w:r>
      <w:r w:rsidR="00232C72" w:rsidRPr="00232C72">
        <w:rPr>
          <w:rFonts w:ascii="Times New Roman" w:eastAsia="宋体" w:hAnsi="Times New Roman"/>
          <w:color w:val="000000"/>
          <w:szCs w:val="24"/>
          <w:lang w:eastAsia="zh-CN"/>
        </w:rPr>
        <w:t xml:space="preserve">-type donors, whereas the two metal-bound nitrogen atoms embedded in aromatic N-heterocyclic ligands are represented as covalent Co–N </w:t>
      </w:r>
      <w:r w:rsidR="0015600B">
        <w:rPr>
          <w:rFonts w:ascii="Times New Roman" w:eastAsia="宋体" w:hAnsi="Times New Roman" w:hint="eastAsia"/>
          <w:color w:val="000000"/>
          <w:szCs w:val="24"/>
          <w:lang w:eastAsia="zh-CN"/>
        </w:rPr>
        <w:t>bonds</w:t>
      </w:r>
      <w:r w:rsidR="00232C72" w:rsidRPr="00232C72">
        <w:rPr>
          <w:rFonts w:ascii="Times New Roman" w:eastAsia="宋体" w:hAnsi="Times New Roman"/>
          <w:color w:val="000000"/>
          <w:szCs w:val="24"/>
          <w:lang w:eastAsia="zh-CN"/>
        </w:rPr>
        <w:t xml:space="preserve">. Correct treatment of this structure requires reliable aromatic bond-order perception for the heteroaromatic ligand. WUYHEF extends the analysis to a mixed N/O donor pattern, in which neutral N donors are assigned as </w:t>
      </w:r>
      <w:r w:rsidR="00232C72" w:rsidRPr="00232C72">
        <w:rPr>
          <w:rFonts w:ascii="Times New Roman" w:eastAsia="宋体" w:hAnsi="Times New Roman"/>
          <w:i/>
          <w:iCs/>
          <w:color w:val="000000"/>
          <w:szCs w:val="24"/>
          <w:lang w:eastAsia="zh-CN"/>
        </w:rPr>
        <w:t>L</w:t>
      </w:r>
      <w:r w:rsidR="00232C72" w:rsidRPr="00232C72">
        <w:rPr>
          <w:rFonts w:ascii="Times New Roman" w:eastAsia="宋体" w:hAnsi="Times New Roman"/>
          <w:color w:val="000000"/>
          <w:szCs w:val="24"/>
          <w:lang w:eastAsia="zh-CN"/>
        </w:rPr>
        <w:t xml:space="preserve">-type coordination interactions, while two carbonate-derived O donors are assigned as anionic </w:t>
      </w:r>
      <w:r w:rsidR="00232C72" w:rsidRPr="00232C72">
        <w:rPr>
          <w:rFonts w:ascii="Times New Roman" w:eastAsia="宋体" w:hAnsi="Times New Roman"/>
          <w:i/>
          <w:iCs/>
          <w:color w:val="000000"/>
          <w:szCs w:val="24"/>
          <w:lang w:eastAsia="zh-CN"/>
        </w:rPr>
        <w:t>X</w:t>
      </w:r>
      <w:r w:rsidR="00232C72" w:rsidRPr="00232C72">
        <w:rPr>
          <w:rFonts w:ascii="Times New Roman" w:eastAsia="宋体" w:hAnsi="Times New Roman"/>
          <w:color w:val="000000"/>
          <w:szCs w:val="24"/>
          <w:lang w:eastAsia="zh-CN"/>
        </w:rPr>
        <w:t xml:space="preserve">-type ligands and displayed as conventional Co–O bonds. These cases demonstrate </w:t>
      </w:r>
      <w:r w:rsidR="00232C72" w:rsidRPr="00232C72">
        <w:rPr>
          <w:rFonts w:ascii="Times New Roman" w:eastAsia="宋体" w:hAnsi="Times New Roman"/>
          <w:color w:val="000000"/>
          <w:szCs w:val="24"/>
          <w:lang w:eastAsia="zh-CN"/>
        </w:rPr>
        <w:lastRenderedPageBreak/>
        <w:t xml:space="preserve">that the </w:t>
      </w:r>
      <w:r w:rsidR="00A61CBF">
        <w:rPr>
          <w:rFonts w:ascii="Times New Roman" w:eastAsia="宋体" w:hAnsi="Times New Roman"/>
          <w:color w:val="000000"/>
          <w:szCs w:val="24"/>
          <w:lang w:eastAsia="zh-CN"/>
        </w:rPr>
        <w:t>method</w:t>
      </w:r>
      <w:r w:rsidR="00232C72" w:rsidRPr="00232C72">
        <w:rPr>
          <w:rFonts w:ascii="Times New Roman" w:eastAsia="宋体" w:hAnsi="Times New Roman"/>
          <w:color w:val="000000"/>
          <w:szCs w:val="24"/>
          <w:lang w:eastAsia="zh-CN"/>
        </w:rPr>
        <w:t xml:space="preserve"> provides chemically coherent </w:t>
      </w:r>
      <w:r w:rsidR="00232C72" w:rsidRPr="00232C72">
        <w:rPr>
          <w:rFonts w:ascii="Times New Roman" w:eastAsia="宋体" w:hAnsi="Times New Roman"/>
          <w:i/>
          <w:iCs/>
          <w:color w:val="000000"/>
          <w:szCs w:val="24"/>
          <w:lang w:eastAsia="zh-CN"/>
        </w:rPr>
        <w:t>L</w:t>
      </w:r>
      <w:r w:rsidR="00232C72" w:rsidRPr="00232C72">
        <w:rPr>
          <w:rFonts w:ascii="Times New Roman" w:eastAsia="宋体" w:hAnsi="Times New Roman"/>
          <w:color w:val="000000"/>
          <w:szCs w:val="24"/>
          <w:lang w:eastAsia="zh-CN"/>
        </w:rPr>
        <w:t>/</w:t>
      </w:r>
      <w:r w:rsidR="00232C72" w:rsidRPr="00232C72">
        <w:rPr>
          <w:rFonts w:ascii="Times New Roman" w:eastAsia="宋体" w:hAnsi="Times New Roman"/>
          <w:i/>
          <w:iCs/>
          <w:color w:val="000000"/>
          <w:szCs w:val="24"/>
          <w:lang w:eastAsia="zh-CN"/>
        </w:rPr>
        <w:t>X</w:t>
      </w:r>
      <w:r w:rsidR="00232C72" w:rsidRPr="00232C72">
        <w:rPr>
          <w:rFonts w:ascii="Times New Roman" w:eastAsia="宋体" w:hAnsi="Times New Roman"/>
          <w:color w:val="000000"/>
          <w:szCs w:val="24"/>
          <w:lang w:eastAsia="zh-CN"/>
        </w:rPr>
        <w:t xml:space="preserve">-type assignments and bond depictions across representative Werner-type complexes, including halide, ammine, aromatic N-heterocyclic, and </w:t>
      </w:r>
      <w:r w:rsidR="0015600B" w:rsidRPr="0015600B">
        <w:rPr>
          <w:rFonts w:ascii="Times New Roman" w:eastAsia="宋体" w:hAnsi="Times New Roman"/>
          <w:color w:val="000000"/>
          <w:szCs w:val="24"/>
          <w:lang w:eastAsia="zh-CN"/>
        </w:rPr>
        <w:t>oxygen-donor coordination environments.</w:t>
      </w:r>
    </w:p>
    <w:p w14:paraId="1637B351" w14:textId="0E78818F" w:rsidR="00AC7325" w:rsidRPr="00231288" w:rsidRDefault="0054271D" w:rsidP="00231288">
      <w:pPr>
        <w:widowControl w:val="0"/>
        <w:spacing w:before="180" w:after="240" w:line="480" w:lineRule="auto"/>
        <w:rPr>
          <w:rFonts w:ascii="Times New Roman" w:eastAsia="等线" w:hAnsi="Times New Roman"/>
          <w:b/>
          <w:bCs/>
          <w:szCs w:val="24"/>
          <w:lang w:eastAsia="zh-CN"/>
        </w:rPr>
      </w:pPr>
      <w:r w:rsidRPr="00231288">
        <w:rPr>
          <w:rFonts w:ascii="Times New Roman" w:eastAsia="等线" w:hAnsi="Times New Roman"/>
          <w:b/>
          <w:bCs/>
          <w:szCs w:val="24"/>
          <w:lang w:eastAsia="zh-CN"/>
        </w:rPr>
        <w:t>Complexes with π-Ligands</w:t>
      </w:r>
      <w:r w:rsidR="00231288">
        <w:rPr>
          <w:rFonts w:ascii="Times New Roman" w:eastAsia="等线" w:hAnsi="Times New Roman" w:hint="eastAsia"/>
          <w:b/>
          <w:bCs/>
          <w:szCs w:val="24"/>
          <w:lang w:eastAsia="zh-CN"/>
        </w:rPr>
        <w:t xml:space="preserve">. </w:t>
      </w:r>
      <w:r w:rsidR="00AC7325" w:rsidRPr="00AC7325">
        <w:rPr>
          <w:rStyle w:val="aff2"/>
          <w:rFonts w:ascii="Times New Roman" w:hAnsi="Times New Roman"/>
          <w:b w:val="0"/>
          <w:bCs w:val="0"/>
          <w:color w:val="000000"/>
        </w:rPr>
        <w:t>π-</w:t>
      </w:r>
      <w:r w:rsidR="00565F96">
        <w:rPr>
          <w:rStyle w:val="aff2"/>
          <w:rFonts w:ascii="Times New Roman" w:hAnsi="Times New Roman"/>
          <w:b w:val="0"/>
          <w:bCs w:val="0"/>
          <w:color w:val="000000"/>
        </w:rPr>
        <w:t>L</w:t>
      </w:r>
      <w:r w:rsidR="00AC7325" w:rsidRPr="00AC7325">
        <w:rPr>
          <w:rStyle w:val="aff2"/>
          <w:rFonts w:ascii="Times New Roman" w:hAnsi="Times New Roman"/>
          <w:b w:val="0"/>
          <w:bCs w:val="0"/>
          <w:color w:val="000000"/>
        </w:rPr>
        <w:t>igand complexes constitute a particularly challenging class for automated metal–ligand bond perception because their coordination is governed by delocalized ligand-based orbitals rather than by localized donor atoms. In</w:t>
      </w:r>
      <w:r w:rsidR="00565A81">
        <w:rPr>
          <w:rStyle w:val="aff2"/>
          <w:rFonts w:ascii="Times New Roman" w:hAnsi="Times New Roman" w:hint="eastAsia"/>
          <w:b w:val="0"/>
          <w:bCs w:val="0"/>
          <w:color w:val="000000"/>
          <w:lang w:eastAsia="zh-CN"/>
        </w:rPr>
        <w:t xml:space="preserve"> the </w:t>
      </w:r>
      <w:r w:rsidR="009733E3">
        <w:rPr>
          <w:rStyle w:val="aff2"/>
          <w:rFonts w:ascii="Times New Roman" w:hAnsi="Times New Roman" w:hint="eastAsia"/>
          <w:b w:val="0"/>
          <w:bCs w:val="0"/>
          <w:color w:val="000000"/>
        </w:rPr>
        <w:t>CBC</w:t>
      </w:r>
      <w:r w:rsidR="00AC7325" w:rsidRPr="00AC7325">
        <w:rPr>
          <w:rStyle w:val="aff2"/>
          <w:rFonts w:ascii="Times New Roman" w:hAnsi="Times New Roman"/>
          <w:b w:val="0"/>
          <w:bCs w:val="0"/>
          <w:color w:val="000000"/>
        </w:rPr>
        <w:t xml:space="preserve"> framework, such bonding is described in terms of ligand functions: an </w:t>
      </w:r>
      <w:r w:rsidR="00AC7325" w:rsidRPr="00AC7325">
        <w:rPr>
          <w:rStyle w:val="aff3"/>
          <w:rFonts w:ascii="Times New Roman" w:hAnsi="Times New Roman"/>
          <w:color w:val="000000"/>
        </w:rPr>
        <w:t>L</w:t>
      </w:r>
      <w:r w:rsidR="00AC7325" w:rsidRPr="00AC7325">
        <w:rPr>
          <w:rStyle w:val="aff2"/>
          <w:rFonts w:ascii="Times New Roman" w:hAnsi="Times New Roman"/>
          <w:b w:val="0"/>
          <w:bCs w:val="0"/>
          <w:color w:val="000000"/>
        </w:rPr>
        <w:t xml:space="preserve">-function denotes a filled ligand orbital that donates two electrons to the metal, whereas an </w:t>
      </w:r>
      <w:r w:rsidR="00AC7325" w:rsidRPr="00AC7325">
        <w:rPr>
          <w:rStyle w:val="aff3"/>
          <w:rFonts w:ascii="Times New Roman" w:hAnsi="Times New Roman"/>
          <w:color w:val="000000"/>
        </w:rPr>
        <w:t>X</w:t>
      </w:r>
      <w:r w:rsidR="00AC7325" w:rsidRPr="00AC7325">
        <w:rPr>
          <w:rStyle w:val="aff2"/>
          <w:rFonts w:ascii="Times New Roman" w:hAnsi="Times New Roman"/>
          <w:b w:val="0"/>
          <w:bCs w:val="0"/>
          <w:i/>
          <w:iCs/>
          <w:color w:val="000000"/>
        </w:rPr>
        <w:t>-</w:t>
      </w:r>
      <w:r w:rsidR="00AC7325" w:rsidRPr="00AC7325">
        <w:rPr>
          <w:rStyle w:val="aff2"/>
          <w:rFonts w:ascii="Times New Roman" w:hAnsi="Times New Roman"/>
          <w:b w:val="0"/>
          <w:bCs w:val="0"/>
          <w:color w:val="000000"/>
        </w:rPr>
        <w:t>function denotes a singly occupied ligand orbital participating in covalent bond formation. This orbital-based view is essential for η-bound π ligands, for which the formal ligand class cannot be assigned simply by counting the number of atoms in contact with the metal. Instead, the method must perceive the π manifold, assign hapticity, distinguish neutral and anionic donor types, and preserve chemically meaningful bond orders within conjugated ligand frameworks.</w:t>
      </w:r>
      <w:r w:rsidR="00464F50" w:rsidRPr="00464F50">
        <w:rPr>
          <w:rFonts w:ascii="Times New Roman" w:eastAsia="宋体" w:hAnsi="Times New Roman"/>
          <w:noProof/>
          <w:szCs w:val="24"/>
          <w:lang w:eastAsia="zh-CN"/>
        </w:rPr>
        <w:t xml:space="preserve"> </w:t>
      </w:r>
    </w:p>
    <w:p w14:paraId="71E6DAD4" w14:textId="3668F8E4" w:rsidR="00AC7325" w:rsidRPr="00AC7325" w:rsidRDefault="00AC7325" w:rsidP="00AC7325">
      <w:pPr>
        <w:pStyle w:val="aff1"/>
        <w:spacing w:before="180" w:beforeAutospacing="0" w:after="240" w:afterAutospacing="0" w:line="480" w:lineRule="auto"/>
        <w:jc w:val="both"/>
        <w:rPr>
          <w:rFonts w:ascii="Times New Roman" w:hAnsi="Times New Roman" w:cs="Times New Roman"/>
          <w:b/>
          <w:bCs/>
          <w:color w:val="000000"/>
        </w:rPr>
      </w:pPr>
      <w:r w:rsidRPr="00AC7325">
        <w:rPr>
          <w:rStyle w:val="aff2"/>
          <w:rFonts w:ascii="Times New Roman" w:hAnsi="Times New Roman" w:cs="Times New Roman"/>
          <w:b w:val="0"/>
          <w:bCs w:val="0"/>
          <w:color w:val="000000"/>
        </w:rPr>
        <w:t xml:space="preserve">The series in Figure </w:t>
      </w:r>
      <w:r w:rsidR="00A83CA6">
        <w:rPr>
          <w:rStyle w:val="aff2"/>
          <w:rFonts w:ascii="Times New Roman" w:hAnsi="Times New Roman" w:cs="Times New Roman" w:hint="eastAsia"/>
          <w:b w:val="0"/>
          <w:bCs w:val="0"/>
          <w:color w:val="000000"/>
        </w:rPr>
        <w:t>3</w:t>
      </w:r>
      <w:r w:rsidRPr="00AC7325">
        <w:rPr>
          <w:rStyle w:val="aff2"/>
          <w:rFonts w:ascii="Times New Roman" w:hAnsi="Times New Roman" w:cs="Times New Roman"/>
          <w:b w:val="0"/>
          <w:bCs w:val="0"/>
          <w:color w:val="000000"/>
        </w:rPr>
        <w:t xml:space="preserve"> is arranged to progress from simple localized π donation to increasingly complex delocalized and reduced π systems. It begins with Zeise’s salt (Figure </w:t>
      </w:r>
      <w:r w:rsidR="00A83CA6">
        <w:rPr>
          <w:rStyle w:val="aff2"/>
          <w:rFonts w:ascii="Times New Roman" w:hAnsi="Times New Roman" w:cs="Times New Roman" w:hint="eastAsia"/>
          <w:b w:val="0"/>
          <w:bCs w:val="0"/>
          <w:color w:val="000000"/>
        </w:rPr>
        <w:t>3</w:t>
      </w:r>
      <w:r w:rsidRPr="00AC7325">
        <w:rPr>
          <w:rStyle w:val="aff2"/>
          <w:rFonts w:ascii="Times New Roman" w:hAnsi="Times New Roman" w:cs="Times New Roman"/>
          <w:b w:val="0"/>
          <w:bCs w:val="0"/>
          <w:color w:val="000000"/>
        </w:rPr>
        <w:t>A)</w:t>
      </w:r>
      <w:r w:rsidR="00C13EC5" w:rsidRPr="00C13EC5">
        <w:rPr>
          <w:rStyle w:val="aff2"/>
          <w:rFonts w:ascii="Times New Roman" w:hAnsi="Times New Roman" w:cs="Times New Roman"/>
          <w:b w:val="0"/>
          <w:bCs w:val="0"/>
          <w:color w:val="000000"/>
        </w:rPr>
        <w:t>, an anionic Pt(II) complex</w:t>
      </w:r>
      <w:r w:rsidR="00C13EC5">
        <w:rPr>
          <w:rStyle w:val="aff2"/>
          <w:rFonts w:ascii="Times New Roman" w:hAnsi="Times New Roman" w:cs="Times New Roman" w:hint="eastAsia"/>
          <w:b w:val="0"/>
          <w:bCs w:val="0"/>
          <w:color w:val="000000"/>
        </w:rPr>
        <w:t xml:space="preserve"> </w:t>
      </w:r>
      <w:r w:rsidRPr="00AC7325">
        <w:rPr>
          <w:rStyle w:val="aff2"/>
          <w:rFonts w:ascii="Times New Roman" w:hAnsi="Times New Roman" w:cs="Times New Roman"/>
          <w:b w:val="0"/>
          <w:bCs w:val="0"/>
          <w:color w:val="000000"/>
        </w:rPr>
        <w:t xml:space="preserve">where ethylene is a neutral η²-alkene ligand and is classified as an </w:t>
      </w:r>
      <w:r w:rsidRPr="00EB27DB">
        <w:rPr>
          <w:rStyle w:val="aff3"/>
          <w:rFonts w:ascii="Times New Roman" w:hAnsi="Times New Roman" w:cs="Times New Roman"/>
          <w:color w:val="000000"/>
        </w:rPr>
        <w:t>L</w:t>
      </w:r>
      <w:r w:rsidRPr="00AC7325">
        <w:rPr>
          <w:rStyle w:val="aff2"/>
          <w:rFonts w:ascii="Times New Roman" w:hAnsi="Times New Roman" w:cs="Times New Roman"/>
          <w:b w:val="0"/>
          <w:bCs w:val="0"/>
          <w:color w:val="000000"/>
        </w:rPr>
        <w:t xml:space="preserve">-type donor in CBC terms. Because donation originates from the filled C=C π orbital, the dative interaction is represented from the double bond to the metal center, rather than from an individual atom as in a conventional lone-pair donor. The next level of complexity is introduced by the η⁶-benzene complex (Figure </w:t>
      </w:r>
      <w:r w:rsidR="00A83CA6">
        <w:rPr>
          <w:rStyle w:val="aff2"/>
          <w:rFonts w:ascii="Times New Roman" w:hAnsi="Times New Roman" w:cs="Times New Roman" w:hint="eastAsia"/>
          <w:b w:val="0"/>
          <w:bCs w:val="0"/>
          <w:color w:val="000000"/>
        </w:rPr>
        <w:t>3</w:t>
      </w:r>
      <w:r w:rsidRPr="00AC7325">
        <w:rPr>
          <w:rStyle w:val="aff2"/>
          <w:rFonts w:ascii="Times New Roman" w:hAnsi="Times New Roman" w:cs="Times New Roman"/>
          <w:b w:val="0"/>
          <w:bCs w:val="0"/>
          <w:color w:val="000000"/>
        </w:rPr>
        <w:t xml:space="preserve">B), for which Green assigns the arene as an </w:t>
      </w:r>
      <w:r w:rsidRPr="00EB27DB">
        <w:rPr>
          <w:rStyle w:val="aff3"/>
          <w:rFonts w:ascii="Times New Roman" w:hAnsi="Times New Roman" w:cs="Times New Roman"/>
          <w:color w:val="000000"/>
        </w:rPr>
        <w:t>L</w:t>
      </w:r>
      <w:r w:rsidRPr="00AC7325">
        <w:rPr>
          <w:rStyle w:val="aff2"/>
          <w:rFonts w:ascii="Times New Roman" w:hAnsi="Times New Roman" w:cs="Times New Roman"/>
          <w:b w:val="0"/>
          <w:bCs w:val="0"/>
          <w:color w:val="000000"/>
        </w:rPr>
        <w:t xml:space="preserve">₃ ligand. This assignment reflects the three filled π molecular orbitals of benzene that can act as two-electron donor functions, and it also illustrates why η⁶ coordination should not be reduced to six independent metal–carbon donor </w:t>
      </w:r>
      <w:r w:rsidRPr="00AC7325">
        <w:rPr>
          <w:rStyle w:val="aff2"/>
          <w:rFonts w:ascii="Times New Roman" w:hAnsi="Times New Roman" w:cs="Times New Roman"/>
          <w:b w:val="0"/>
          <w:bCs w:val="0"/>
          <w:color w:val="000000"/>
        </w:rPr>
        <w:lastRenderedPageBreak/>
        <w:t>interactions. The algorithm correctly treats the arene as a coherent π-ligand rather than as a collection of localized contacts.</w:t>
      </w:r>
    </w:p>
    <w:p w14:paraId="335202FF" w14:textId="54F8DA52" w:rsidR="007E2C88" w:rsidRPr="00DC48B1" w:rsidRDefault="00FD5FB8" w:rsidP="00DC48B1">
      <w:pPr>
        <w:spacing w:before="180" w:after="240" w:line="480" w:lineRule="auto"/>
        <w:rPr>
          <w:rFonts w:ascii="Times New Roman" w:eastAsia="宋体" w:hAnsi="Times New Roman"/>
          <w:color w:val="000000"/>
          <w:szCs w:val="24"/>
          <w:lang w:eastAsia="zh-CN"/>
        </w:rPr>
      </w:pPr>
      <w:r w:rsidRPr="00957439">
        <w:rPr>
          <w:rFonts w:ascii="Times New Roman" w:eastAsia="宋体" w:hAnsi="Times New Roman"/>
          <w:noProof/>
          <w:szCs w:val="24"/>
          <w:lang w:eastAsia="zh-CN"/>
        </w:rPr>
        <mc:AlternateContent>
          <mc:Choice Requires="wpg">
            <w:drawing>
              <wp:anchor distT="0" distB="0" distL="114300" distR="114300" simplePos="0" relativeHeight="251663872" behindDoc="1" locked="0" layoutInCell="1" allowOverlap="1" wp14:anchorId="1A999728" wp14:editId="6C887D72">
                <wp:simplePos x="0" y="0"/>
                <wp:positionH relativeFrom="margin">
                  <wp:posOffset>-83185</wp:posOffset>
                </wp:positionH>
                <wp:positionV relativeFrom="paragraph">
                  <wp:posOffset>1674495</wp:posOffset>
                </wp:positionV>
                <wp:extent cx="6033770" cy="5427980"/>
                <wp:effectExtent l="0" t="0" r="5080" b="1270"/>
                <wp:wrapTopAndBottom/>
                <wp:docPr id="1323203746" name="组合 1"/>
                <wp:cNvGraphicFramePr/>
                <a:graphic xmlns:a="http://schemas.openxmlformats.org/drawingml/2006/main">
                  <a:graphicData uri="http://schemas.microsoft.com/office/word/2010/wordprocessingGroup">
                    <wpg:wgp>
                      <wpg:cNvGrpSpPr/>
                      <wpg:grpSpPr>
                        <a:xfrm>
                          <a:off x="0" y="0"/>
                          <a:ext cx="6033770" cy="5427980"/>
                          <a:chOff x="-76686" y="1291763"/>
                          <a:chExt cx="6028583" cy="5405132"/>
                        </a:xfrm>
                      </wpg:grpSpPr>
                      <wps:wsp>
                        <wps:cNvPr id="1949239096" name="文本框 2"/>
                        <wps:cNvSpPr txBox="1">
                          <a:spLocks noChangeArrowheads="1"/>
                        </wps:cNvSpPr>
                        <wps:spPr bwMode="auto">
                          <a:xfrm>
                            <a:off x="-76686" y="5841297"/>
                            <a:ext cx="6028583" cy="855598"/>
                          </a:xfrm>
                          <a:prstGeom prst="rect">
                            <a:avLst/>
                          </a:prstGeom>
                          <a:solidFill>
                            <a:srgbClr val="FFFFFF"/>
                          </a:solidFill>
                          <a:ln w="9525">
                            <a:noFill/>
                            <a:miter lim="800000"/>
                            <a:headEnd/>
                            <a:tailEnd/>
                          </a:ln>
                        </wps:spPr>
                        <wps:txbx>
                          <w:txbxContent>
                            <w:p w14:paraId="4D6CA2AE" w14:textId="6CB45AE1" w:rsidR="00464F50" w:rsidRPr="00851239" w:rsidRDefault="00464F50" w:rsidP="00464F50">
                              <w:pPr>
                                <w:spacing w:line="360" w:lineRule="auto"/>
                                <w:rPr>
                                  <w:rFonts w:ascii="Times New Roman" w:hAnsi="Times New Roman"/>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sidR="00A83CA6">
                                <w:rPr>
                                  <w:rFonts w:ascii="Times New Roman" w:hAnsi="Times New Roman" w:hint="eastAsia"/>
                                  <w:b/>
                                  <w:bCs/>
                                  <w:sz w:val="21"/>
                                  <w:szCs w:val="21"/>
                                  <w:lang w:eastAsia="zh-CN"/>
                                </w:rPr>
                                <w:t>3</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w:r w:rsidRPr="00957439">
                                <w:rPr>
                                  <w:rFonts w:ascii="Times New Roman" w:eastAsia="宋体" w:hAnsi="Times New Roman"/>
                                  <w:color w:val="000000"/>
                                  <w:szCs w:val="24"/>
                                  <w:lang w:eastAsia="zh-CN"/>
                                </w:rPr>
                                <w:t>η</w:t>
                              </w:r>
                              <w:r w:rsidRPr="00851239">
                                <w:rPr>
                                  <w:rFonts w:ascii="Times New Roman" w:hAnsi="Times New Roman"/>
                                  <w:b/>
                                  <w:bCs/>
                                  <w:sz w:val="21"/>
                                  <w:szCs w:val="21"/>
                                  <w:lang w:eastAsia="zh-CN"/>
                                </w:rPr>
                                <w:t xml:space="preserve">-Coordinated </w:t>
                              </w:r>
                              <m:oMath>
                                <m:r>
                                  <m:rPr>
                                    <m:sty m:val="bi"/>
                                  </m:rPr>
                                  <w:rPr>
                                    <w:rFonts w:ascii="Cambria Math" w:hAnsi="Cambria Math"/>
                                    <w:sz w:val="21"/>
                                    <w:szCs w:val="21"/>
                                    <w:lang w:eastAsia="zh-CN"/>
                                  </w:rPr>
                                  <m:t>π</m:t>
                                </m:r>
                              </m:oMath>
                              <w:r w:rsidRPr="00851239">
                                <w:rPr>
                                  <w:rFonts w:ascii="Times New Roman" w:hAnsi="Times New Roman"/>
                                  <w:b/>
                                  <w:bCs/>
                                  <w:sz w:val="21"/>
                                  <w:szCs w:val="21"/>
                                  <w:lang w:eastAsia="zh-CN"/>
                                </w:rPr>
                                <w:t>-donor ligand complexes.</w:t>
                              </w:r>
                              <w:r>
                                <w:rPr>
                                  <w:rFonts w:ascii="Times New Roman" w:hAnsi="Times New Roman" w:hint="eastAsia"/>
                                  <w:b/>
                                  <w:bCs/>
                                  <w:sz w:val="21"/>
                                  <w:szCs w:val="21"/>
                                  <w:lang w:eastAsia="zh-CN"/>
                                </w:rPr>
                                <w:t xml:space="preserve"> </w:t>
                              </w:r>
                              <w:r w:rsidRPr="00851239">
                                <w:rPr>
                                  <w:rFonts w:ascii="Times New Roman" w:hAnsi="Times New Roman"/>
                                  <w:sz w:val="21"/>
                                  <w:szCs w:val="21"/>
                                  <w:lang w:eastAsia="zh-CN"/>
                                </w:rPr>
                                <w:t xml:space="preserve">Examples include alkene, arene, cyclopentadienyl, heteroaromatic, and reduced polycyclic systems, illustrating the treatment of localized and delocalized </w:t>
                              </w:r>
                              <m:oMath>
                                <m:r>
                                  <w:rPr>
                                    <w:rFonts w:ascii="Cambria Math" w:hAnsi="Cambria Math"/>
                                    <w:sz w:val="21"/>
                                    <w:szCs w:val="21"/>
                                    <w:lang w:eastAsia="zh-CN"/>
                                  </w:rPr>
                                  <m:t>π</m:t>
                                </m:r>
                              </m:oMath>
                              <w:r w:rsidRPr="00851239">
                                <w:rPr>
                                  <w:rFonts w:ascii="Times New Roman" w:hAnsi="Times New Roman"/>
                                  <w:sz w:val="21"/>
                                  <w:szCs w:val="21"/>
                                  <w:lang w:eastAsia="zh-CN"/>
                                </w:rPr>
                                <w:t>-ligand bonding</w:t>
                              </w:r>
                              <w:r w:rsidRPr="00851239">
                                <w:rPr>
                                  <w:rFonts w:ascii="Times New Roman" w:eastAsia="宋体" w:hAnsi="Times New Roman"/>
                                  <w:color w:val="000000"/>
                                  <w:sz w:val="21"/>
                                  <w:szCs w:val="21"/>
                                  <w:lang w:eastAsia="zh-CN"/>
                                </w:rPr>
                                <w:t>.</w:t>
                              </w:r>
                            </w:p>
                          </w:txbxContent>
                        </wps:txbx>
                        <wps:bodyPr rot="0" vert="horz" wrap="square" lIns="91440" tIns="45720" rIns="91440" bIns="45720" anchor="t" anchorCtr="0">
                          <a:noAutofit/>
                        </wps:bodyPr>
                      </wps:wsp>
                      <pic:pic xmlns:pic="http://schemas.openxmlformats.org/drawingml/2006/picture">
                        <pic:nvPicPr>
                          <pic:cNvPr id="1579422288" name="图片 1"/>
                          <pic:cNvPicPr>
                            <a:picLocks noChangeAspect="1"/>
                          </pic:cNvPicPr>
                        </pic:nvPicPr>
                        <pic:blipFill>
                          <a:blip r:embed="rId16"/>
                          <a:srcRect/>
                          <a:stretch/>
                        </pic:blipFill>
                        <pic:spPr bwMode="auto">
                          <a:xfrm>
                            <a:off x="-42486" y="1291763"/>
                            <a:ext cx="5960475" cy="460695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A999728" id="_x0000_s1032" style="position:absolute;left:0;text-align:left;margin-left:-6.55pt;margin-top:131.85pt;width:475.1pt;height:427.4pt;z-index:-251652608;mso-position-horizontal-relative:margin;mso-width-relative:margin;mso-height-relative:margin" coordorigin="-766,12917" coordsize="60285,54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">
                <v:shape id="文本框 2" o:spid="_x0000_s1033" type="#_x0000_t202" style="position:absolute;left:-766;top:58412;width:60284;height:8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" stroked="f">
                  <v:textbox>
                    <w:txbxContent>
                      <w:p w14:paraId="4D6CA2AE" w14:textId="6CB45AE1" w:rsidR="00464F50" w:rsidRPr="00851239" w:rsidRDefault="00464F50" w:rsidP="00464F50">
                        <w:pPr>
                          <w:spacing w:line="360" w:lineRule="auto"/>
                          <w:rPr>
                            <w:rFonts w:ascii="Times New Roman" w:hAnsi="Times New Roman"/>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sidR="00A83CA6">
                          <w:rPr>
                            <w:rFonts w:ascii="Times New Roman" w:hAnsi="Times New Roman" w:hint="eastAsia"/>
                            <w:b/>
                            <w:bCs/>
                            <w:sz w:val="21"/>
                            <w:szCs w:val="21"/>
                            <w:lang w:eastAsia="zh-CN"/>
                          </w:rPr>
                          <w:t>3</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w:r w:rsidRPr="00957439">
                          <w:rPr>
                            <w:rFonts w:ascii="Times New Roman" w:eastAsia="宋体" w:hAnsi="Times New Roman"/>
                            <w:color w:val="000000"/>
                            <w:szCs w:val="24"/>
                            <w:lang w:eastAsia="zh-CN"/>
                          </w:rPr>
                          <w:t>η</w:t>
                        </w:r>
                        <w:r w:rsidRPr="00851239">
                          <w:rPr>
                            <w:rFonts w:ascii="Times New Roman" w:hAnsi="Times New Roman"/>
                            <w:b/>
                            <w:bCs/>
                            <w:sz w:val="21"/>
                            <w:szCs w:val="21"/>
                            <w:lang w:eastAsia="zh-CN"/>
                          </w:rPr>
                          <w:t xml:space="preserve">-Coordinated </w:t>
                        </w:r>
                        <m:oMath>
                          <m:r>
                            <m:rPr>
                              <m:sty m:val="bi"/>
                            </m:rPr>
                            <w:rPr>
                              <w:rFonts w:ascii="Cambria Math" w:hAnsi="Cambria Math"/>
                              <w:sz w:val="21"/>
                              <w:szCs w:val="21"/>
                              <w:lang w:eastAsia="zh-CN"/>
                            </w:rPr>
                            <m:t>π</m:t>
                          </m:r>
                        </m:oMath>
                        <w:r w:rsidRPr="00851239">
                          <w:rPr>
                            <w:rFonts w:ascii="Times New Roman" w:hAnsi="Times New Roman"/>
                            <w:b/>
                            <w:bCs/>
                            <w:sz w:val="21"/>
                            <w:szCs w:val="21"/>
                            <w:lang w:eastAsia="zh-CN"/>
                          </w:rPr>
                          <w:t>-donor ligand complexes.</w:t>
                        </w:r>
                        <w:r>
                          <w:rPr>
                            <w:rFonts w:ascii="Times New Roman" w:hAnsi="Times New Roman" w:hint="eastAsia"/>
                            <w:b/>
                            <w:bCs/>
                            <w:sz w:val="21"/>
                            <w:szCs w:val="21"/>
                            <w:lang w:eastAsia="zh-CN"/>
                          </w:rPr>
                          <w:t xml:space="preserve"> </w:t>
                        </w:r>
                        <w:r w:rsidRPr="00851239">
                          <w:rPr>
                            <w:rFonts w:ascii="Times New Roman" w:hAnsi="Times New Roman"/>
                            <w:sz w:val="21"/>
                            <w:szCs w:val="21"/>
                            <w:lang w:eastAsia="zh-CN"/>
                          </w:rPr>
                          <w:t xml:space="preserve">Examples include alkene, arene, cyclopentadienyl, heteroaromatic, and reduced polycyclic systems, illustrating the treatment of localized and delocalized </w:t>
                        </w:r>
                        <m:oMath>
                          <m:r>
                            <w:rPr>
                              <w:rFonts w:ascii="Cambria Math" w:hAnsi="Cambria Math"/>
                              <w:sz w:val="21"/>
                              <w:szCs w:val="21"/>
                              <w:lang w:eastAsia="zh-CN"/>
                            </w:rPr>
                            <m:t>π</m:t>
                          </m:r>
                        </m:oMath>
                        <w:r w:rsidRPr="00851239">
                          <w:rPr>
                            <w:rFonts w:ascii="Times New Roman" w:hAnsi="Times New Roman"/>
                            <w:sz w:val="21"/>
                            <w:szCs w:val="21"/>
                            <w:lang w:eastAsia="zh-CN"/>
                          </w:rPr>
                          <w:t>-ligand bonding</w:t>
                        </w:r>
                        <w:r w:rsidRPr="00851239">
                          <w:rPr>
                            <w:rFonts w:ascii="Times New Roman" w:eastAsia="宋体" w:hAnsi="Times New Roman"/>
                            <w:color w:val="000000"/>
                            <w:sz w:val="21"/>
                            <w:szCs w:val="21"/>
                            <w:lang w:eastAsia="zh-CN"/>
                          </w:rPr>
                          <w:t>.</w:t>
                        </w:r>
                      </w:p>
                    </w:txbxContent>
                  </v:textbox>
                </v:shape>
                <v:shape id="图片 1" o:spid="_x0000_s1034" type="#_x0000_t75" style="position:absolute;left:-424;top:12917;width:59603;height:46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">
                  <v:imagedata r:id="rId17" o:title=""/>
                </v:shape>
                <w10:wrap type="topAndBottom" anchorx="margin"/>
              </v:group>
            </w:pict>
          </mc:Fallback>
        </mc:AlternateContent>
      </w:r>
      <w:r w:rsidR="00AC7325" w:rsidRPr="00957439">
        <w:rPr>
          <w:rStyle w:val="aff2"/>
          <w:rFonts w:ascii="Times New Roman" w:hAnsi="Times New Roman"/>
          <w:b w:val="0"/>
          <w:bCs w:val="0"/>
          <w:color w:val="000000"/>
        </w:rPr>
        <w:t>A further distinction is required for η⁵-cyclopentadienyl</w:t>
      </w:r>
      <w:r w:rsidR="00AC39C7">
        <w:rPr>
          <w:rStyle w:val="aff2"/>
          <w:rFonts w:ascii="Times New Roman" w:hAnsi="Times New Roman" w:hint="eastAsia"/>
          <w:b w:val="0"/>
          <w:bCs w:val="0"/>
          <w:color w:val="000000"/>
          <w:lang w:eastAsia="zh-CN"/>
        </w:rPr>
        <w:t xml:space="preserve"> (Cp)</w:t>
      </w:r>
      <w:r w:rsidR="00AC7325" w:rsidRPr="00957439">
        <w:rPr>
          <w:rStyle w:val="aff2"/>
          <w:rFonts w:ascii="Times New Roman" w:hAnsi="Times New Roman"/>
          <w:b w:val="0"/>
          <w:bCs w:val="0"/>
          <w:color w:val="000000"/>
        </w:rPr>
        <w:t xml:space="preserve"> coordination, as illustrated by the Cp-containing complex in Figure </w:t>
      </w:r>
      <w:r w:rsidR="00A83CA6">
        <w:rPr>
          <w:rStyle w:val="aff2"/>
          <w:rFonts w:ascii="Times New Roman" w:hAnsi="Times New Roman" w:hint="eastAsia"/>
          <w:b w:val="0"/>
          <w:bCs w:val="0"/>
          <w:color w:val="000000"/>
          <w:lang w:eastAsia="zh-CN"/>
        </w:rPr>
        <w:t>3</w:t>
      </w:r>
      <w:r w:rsidR="00AC7325" w:rsidRPr="00957439">
        <w:rPr>
          <w:rStyle w:val="aff2"/>
          <w:rFonts w:ascii="Times New Roman" w:hAnsi="Times New Roman"/>
          <w:b w:val="0"/>
          <w:bCs w:val="0"/>
          <w:color w:val="000000"/>
        </w:rPr>
        <w:t xml:space="preserve">C. Although Cp⁻ and benzene are both commonly described as six-electron </w:t>
      </w:r>
      <w:r w:rsidR="00AC7325" w:rsidRPr="00957439">
        <w:rPr>
          <w:rStyle w:val="aff2"/>
          <w:rFonts w:ascii="Times New Roman" w:eastAsia="宋体" w:hAnsi="Times New Roman"/>
          <w:b w:val="0"/>
          <w:bCs w:val="0"/>
          <w:color w:val="000000"/>
        </w:rPr>
        <w:t>π</w:t>
      </w:r>
      <w:r w:rsidR="00AC7325" w:rsidRPr="00957439">
        <w:rPr>
          <w:rStyle w:val="aff2"/>
          <w:rFonts w:ascii="Times New Roman" w:hAnsi="Times New Roman"/>
          <w:b w:val="0"/>
          <w:bCs w:val="0"/>
          <w:color w:val="000000"/>
        </w:rPr>
        <w:t xml:space="preserve"> donors, </w:t>
      </w:r>
      <w:r w:rsidR="00957439" w:rsidRPr="00957439">
        <w:rPr>
          <w:rFonts w:ascii="Times New Roman" w:eastAsia="宋体" w:hAnsi="Times New Roman"/>
          <w:color w:val="000000"/>
          <w:szCs w:val="24"/>
          <w:lang w:eastAsia="zh-CN"/>
        </w:rPr>
        <w:t xml:space="preserve">their CBC descriptions differ: η⁶-benzene is an </w:t>
      </w:r>
      <m:oMath>
        <m:sSub>
          <m:sSubPr>
            <m:ctrlPr>
              <w:rPr>
                <w:rFonts w:ascii="Cambria Math" w:eastAsia="宋体" w:hAnsi="Cambria Math"/>
                <w:szCs w:val="24"/>
                <w:lang w:eastAsia="zh-CN"/>
              </w:rPr>
            </m:ctrlPr>
          </m:sSubPr>
          <m:e>
            <m:r>
              <w:rPr>
                <w:rFonts w:ascii="Cambria Math" w:eastAsia="宋体" w:hAnsi="Cambria Math"/>
                <w:szCs w:val="24"/>
                <w:lang w:eastAsia="zh-CN"/>
              </w:rPr>
              <m:t>L</m:t>
            </m:r>
          </m:e>
          <m:sub>
            <m:r>
              <w:rPr>
                <w:rFonts w:ascii="Cambria Math" w:eastAsia="宋体" w:hAnsi="Cambria Math"/>
                <w:szCs w:val="24"/>
                <w:lang w:eastAsia="zh-CN"/>
              </w:rPr>
              <m:t xml:space="preserve">3 </m:t>
            </m:r>
          </m:sub>
        </m:sSub>
      </m:oMath>
      <w:r w:rsidR="00957439" w:rsidRPr="00957439">
        <w:rPr>
          <w:rFonts w:ascii="Times New Roman" w:eastAsia="宋体" w:hAnsi="Times New Roman"/>
          <w:color w:val="000000"/>
          <w:szCs w:val="24"/>
          <w:lang w:eastAsia="zh-CN"/>
        </w:rPr>
        <w:t xml:space="preserve">ligand, whereas η⁵-Cp is classified as </w:t>
      </w:r>
      <m:oMath>
        <m:sSub>
          <m:sSubPr>
            <m:ctrlPr>
              <w:rPr>
                <w:rFonts w:ascii="Cambria Math" w:eastAsia="宋体" w:hAnsi="Cambria Math"/>
                <w:szCs w:val="24"/>
                <w:lang w:eastAsia="zh-CN"/>
              </w:rPr>
            </m:ctrlPr>
          </m:sSubPr>
          <m:e>
            <m:r>
              <w:rPr>
                <w:rFonts w:ascii="Cambria Math" w:eastAsia="宋体" w:hAnsi="Cambria Math"/>
                <w:szCs w:val="24"/>
                <w:lang w:eastAsia="zh-CN"/>
              </w:rPr>
              <m:t>L</m:t>
            </m:r>
          </m:e>
          <m:sub>
            <m:r>
              <w:rPr>
                <w:rFonts w:ascii="Cambria Math" w:eastAsia="宋体" w:hAnsi="Cambria Math"/>
                <w:szCs w:val="24"/>
                <w:lang w:eastAsia="zh-CN"/>
              </w:rPr>
              <m:t>2</m:t>
            </m:r>
          </m:sub>
        </m:sSub>
        <m:r>
          <w:rPr>
            <w:rFonts w:ascii="Cambria Math" w:eastAsia="宋体" w:hAnsi="Cambria Math"/>
            <w:szCs w:val="24"/>
            <w:lang w:eastAsia="zh-CN"/>
          </w:rPr>
          <m:t>X</m:t>
        </m:r>
      </m:oMath>
      <w:r w:rsidR="00AC39C7" w:rsidRPr="00AC39C7">
        <w:rPr>
          <w:rFonts w:ascii="Times New Roman" w:eastAsia="宋体" w:hAnsi="Times New Roman"/>
          <w:color w:val="000000"/>
          <w:szCs w:val="24"/>
          <w:lang w:eastAsia="zh-CN"/>
        </w:rPr>
        <w:t xml:space="preserve">, with the two </w:t>
      </w:r>
      <m:oMath>
        <m:r>
          <w:rPr>
            <w:rFonts w:ascii="Cambria Math" w:eastAsia="宋体" w:hAnsi="Cambria Math"/>
            <w:color w:val="000000"/>
            <w:szCs w:val="24"/>
            <w:lang w:eastAsia="zh-CN"/>
          </w:rPr>
          <m:t xml:space="preserve">L </m:t>
        </m:r>
      </m:oMath>
      <w:r w:rsidR="00AC39C7" w:rsidRPr="00AC39C7">
        <w:rPr>
          <w:rFonts w:ascii="Times New Roman" w:eastAsia="宋体" w:hAnsi="Times New Roman"/>
          <w:color w:val="000000"/>
          <w:szCs w:val="24"/>
          <w:lang w:eastAsia="zh-CN"/>
        </w:rPr>
        <w:t xml:space="preserve">functionalities corresponding to the two olefinic fragments while the </w:t>
      </w:r>
      <m:oMath>
        <m:r>
          <w:rPr>
            <w:rFonts w:ascii="Cambria Math" w:eastAsia="宋体" w:hAnsi="Cambria Math"/>
            <w:color w:val="000000"/>
            <w:szCs w:val="24"/>
            <w:lang w:eastAsia="zh-CN"/>
          </w:rPr>
          <m:t>X</m:t>
        </m:r>
      </m:oMath>
      <w:r w:rsidR="00DB1341">
        <w:rPr>
          <w:rFonts w:ascii="Times New Roman" w:eastAsia="宋体" w:hAnsi="Times New Roman"/>
          <w:color w:val="000000"/>
          <w:szCs w:val="24"/>
          <w:lang w:eastAsia="zh-CN"/>
        </w:rPr>
        <w:t xml:space="preserve"> </w:t>
      </w:r>
      <w:r w:rsidR="00AC39C7" w:rsidRPr="00AC39C7">
        <w:rPr>
          <w:rFonts w:ascii="Times New Roman" w:eastAsia="宋体" w:hAnsi="Times New Roman"/>
          <w:color w:val="000000"/>
          <w:szCs w:val="24"/>
          <w:lang w:eastAsia="zh-CN"/>
        </w:rPr>
        <w:t>functionality corresponds to the CH radical portion of the resonance structure</w:t>
      </w:r>
      <w:r w:rsidR="00957439" w:rsidRPr="00957439">
        <w:rPr>
          <w:rFonts w:ascii="Times New Roman" w:eastAsia="宋体" w:hAnsi="Times New Roman"/>
          <w:color w:val="000000"/>
          <w:szCs w:val="24"/>
          <w:lang w:eastAsia="zh-CN"/>
        </w:rPr>
        <w:t>.</w:t>
      </w:r>
      <w:r w:rsidR="00AC7325" w:rsidRPr="00957439">
        <w:rPr>
          <w:rStyle w:val="aff2"/>
          <w:rFonts w:ascii="Times New Roman" w:hAnsi="Times New Roman"/>
          <w:b w:val="0"/>
          <w:bCs w:val="0"/>
          <w:color w:val="000000"/>
        </w:rPr>
        <w:t xml:space="preserve"> This distinction becomes more demanding in the heteroaromatic Cp-like complex GAHCOH</w:t>
      </w:r>
      <w:r w:rsidR="00F22ECF">
        <w:rPr>
          <w:rStyle w:val="aff2"/>
          <w:rFonts w:ascii="Times New Roman" w:hAnsi="Times New Roman" w:hint="eastAsia"/>
          <w:b w:val="0"/>
          <w:bCs w:val="0"/>
          <w:color w:val="000000"/>
          <w:lang w:eastAsia="zh-CN"/>
        </w:rPr>
        <w:t xml:space="preserve"> (</w:t>
      </w:r>
      <w:r w:rsidR="00F22ECF" w:rsidRPr="00957439">
        <w:rPr>
          <w:rStyle w:val="aff2"/>
          <w:rFonts w:ascii="Times New Roman" w:hAnsi="Times New Roman"/>
          <w:b w:val="0"/>
          <w:bCs w:val="0"/>
          <w:color w:val="000000"/>
        </w:rPr>
        <w:t xml:space="preserve">Figure </w:t>
      </w:r>
      <w:r w:rsidR="00A83CA6">
        <w:rPr>
          <w:rStyle w:val="aff2"/>
          <w:rFonts w:ascii="Times New Roman" w:hAnsi="Times New Roman" w:hint="eastAsia"/>
          <w:b w:val="0"/>
          <w:bCs w:val="0"/>
          <w:color w:val="000000"/>
          <w:lang w:eastAsia="zh-CN"/>
        </w:rPr>
        <w:lastRenderedPageBreak/>
        <w:t>3</w:t>
      </w:r>
      <w:r w:rsidR="00F22ECF">
        <w:rPr>
          <w:rStyle w:val="aff2"/>
          <w:rFonts w:ascii="Times New Roman" w:hAnsi="Times New Roman" w:hint="eastAsia"/>
          <w:b w:val="0"/>
          <w:bCs w:val="0"/>
          <w:color w:val="000000"/>
          <w:lang w:eastAsia="zh-CN"/>
        </w:rPr>
        <w:t>D)</w:t>
      </w:r>
      <w:r w:rsidR="00AC7325" w:rsidRPr="00957439">
        <w:rPr>
          <w:rStyle w:val="aff2"/>
          <w:rFonts w:ascii="Times New Roman" w:hAnsi="Times New Roman"/>
          <w:b w:val="0"/>
          <w:bCs w:val="0"/>
          <w:color w:val="000000"/>
        </w:rPr>
        <w:t xml:space="preserve">, where the </w:t>
      </w:r>
      <w:r w:rsidR="00AC7325" w:rsidRPr="00957439">
        <w:rPr>
          <w:rStyle w:val="aff2"/>
          <w:rFonts w:ascii="Times New Roman" w:eastAsia="宋体" w:hAnsi="Times New Roman"/>
          <w:b w:val="0"/>
          <w:bCs w:val="0"/>
          <w:color w:val="000000"/>
        </w:rPr>
        <w:t>π</w:t>
      </w:r>
      <w:r w:rsidR="00AC7325" w:rsidRPr="00957439">
        <w:rPr>
          <w:rStyle w:val="aff2"/>
          <w:rFonts w:ascii="Times New Roman" w:hAnsi="Times New Roman"/>
          <w:b w:val="0"/>
          <w:bCs w:val="0"/>
          <w:color w:val="000000"/>
        </w:rPr>
        <w:t>-framework contains heteroatoms and therefore tests whether the perception model can generalize CBC-consistent assignments beyond simple all-carbon rings. At the high</w:t>
      </w:r>
      <w:r w:rsidR="00CC2076">
        <w:rPr>
          <w:rStyle w:val="aff2"/>
          <w:rFonts w:ascii="Times New Roman" w:hAnsi="Times New Roman" w:hint="eastAsia"/>
          <w:b w:val="0"/>
          <w:bCs w:val="0"/>
          <w:color w:val="000000"/>
          <w:lang w:eastAsia="zh-CN"/>
        </w:rPr>
        <w:t>er</w:t>
      </w:r>
      <w:r w:rsidR="00AC7325" w:rsidRPr="00957439">
        <w:rPr>
          <w:rStyle w:val="aff2"/>
          <w:rFonts w:ascii="Times New Roman" w:hAnsi="Times New Roman"/>
          <w:b w:val="0"/>
          <w:bCs w:val="0"/>
          <w:color w:val="000000"/>
        </w:rPr>
        <w:t xml:space="preserve"> level of complexity, the bent naphthalene dianion complex (Figure </w:t>
      </w:r>
      <w:r w:rsidR="00A83CA6">
        <w:rPr>
          <w:rStyle w:val="aff2"/>
          <w:rFonts w:ascii="Times New Roman" w:hAnsi="Times New Roman" w:hint="eastAsia"/>
          <w:b w:val="0"/>
          <w:bCs w:val="0"/>
          <w:color w:val="000000"/>
          <w:lang w:eastAsia="zh-CN"/>
        </w:rPr>
        <w:t>3</w:t>
      </w:r>
      <w:r w:rsidR="00AC7325" w:rsidRPr="00957439">
        <w:rPr>
          <w:rStyle w:val="aff2"/>
          <w:rFonts w:ascii="Times New Roman" w:hAnsi="Times New Roman"/>
          <w:b w:val="0"/>
          <w:bCs w:val="0"/>
          <w:color w:val="000000"/>
        </w:rPr>
        <w:t xml:space="preserve">E) tests whether the </w:t>
      </w:r>
      <w:r w:rsidR="00CC2076">
        <w:rPr>
          <w:rStyle w:val="aff2"/>
          <w:rFonts w:ascii="Times New Roman" w:hAnsi="Times New Roman" w:hint="eastAsia"/>
          <w:b w:val="0"/>
          <w:bCs w:val="0"/>
          <w:color w:val="000000"/>
          <w:lang w:eastAsia="zh-CN"/>
        </w:rPr>
        <w:t>method</w:t>
      </w:r>
      <w:r w:rsidR="00AC7325" w:rsidRPr="00957439">
        <w:rPr>
          <w:rStyle w:val="aff2"/>
          <w:rFonts w:ascii="Times New Roman" w:hAnsi="Times New Roman"/>
          <w:b w:val="0"/>
          <w:bCs w:val="0"/>
          <w:color w:val="000000"/>
        </w:rPr>
        <w:t xml:space="preserve"> can combine π-ligand recognition with robust bond-order perception in a reduced polycyclic framework. The algorithm correctly localizes the C3–C4 double bond in the coordinated naphthalene fragment, rather than assigning double bonds at C2–C3 and C4–C5, indicating that it preserves chemically coherent Kekulé patterns even in distorted and non-innocent π-ligand environments</w:t>
      </w:r>
      <w:r w:rsidR="001C41B4">
        <w:rPr>
          <w:rStyle w:val="aff2"/>
          <w:rFonts w:ascii="Times New Roman" w:hAnsi="Times New Roman"/>
          <w:b w:val="0"/>
          <w:bCs w:val="0"/>
          <w:color w:val="000000"/>
        </w:rPr>
        <w:fldChar w:fldCharType="begin"/>
      </w:r>
      <w:r w:rsidR="000B5C88">
        <w:rPr>
          <w:rStyle w:val="aff2"/>
          <w:rFonts w:ascii="Times New Roman" w:hAnsi="Times New Roman"/>
          <w:b w:val="0"/>
          <w:bCs w:val="0"/>
          <w:color w:val="000000"/>
        </w:rPr>
        <w:instrText xml:space="preserve"> ADDIN ZOTERO_ITEM CSL_CITATION {"citationID":"7fAff2ik","properties":{"unsorted":false,"formattedCitation":"\\super 46\\nosupersub{}","plainCitation":"46","noteIndex":0},"citationItems":[{"id":4279,"uris":["http://zotero.org/users/6452374/items/XHTVEEW7"</w:instrText>
      </w:r>
      <w:r w:rsidR="000B5C88">
        <w:rPr>
          <w:rStyle w:val="aff2"/>
          <w:rFonts w:ascii="Times New Roman" w:hAnsi="Times New Roman" w:hint="eastAsia"/>
          <w:b w:val="0"/>
          <w:bCs w:val="0"/>
          <w:color w:val="000000"/>
        </w:rPr>
        <w:instrText>],"itemData":{"id":4279,"type":"article-journal","abstract":"The reductive capacity of the recently discovered Ln2+ complexes [K(2.2.2-cryptand)][Cp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3Ln], 1-Ln (Cp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 xml:space="preserve"> = C5H4SiMe3; Ln = Y, La, Ce, Dy), has been probed by examining their reactions with aromatic hydrocarbons. [K(2.2.2-cryptand)][Cp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3Y], 1-Y, is capable of reducing naphthalene and forms a mixture of the naphthalenide dianion complex [K(2.2.2-cryptand)][Cp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2Y(</w:instrText>
      </w:r>
      <w:r w:rsidR="000B5C88">
        <w:rPr>
          <w:rStyle w:val="aff2"/>
          <w:rFonts w:ascii="Times New Roman" w:hAnsi="Times New Roman" w:hint="eastAsia"/>
          <w:b w:val="0"/>
          <w:bCs w:val="0"/>
          <w:color w:val="000000"/>
        </w:rPr>
        <w:instrText>η</w:instrText>
      </w:r>
      <w:r w:rsidR="000B5C88">
        <w:rPr>
          <w:rStyle w:val="aff2"/>
          <w:rFonts w:ascii="Times New Roman" w:hAnsi="Times New Roman" w:hint="eastAsia"/>
          <w:b w:val="0"/>
          <w:bCs w:val="0"/>
          <w:color w:val="000000"/>
        </w:rPr>
        <w:instrText>4-C10H8)], 2-Y, as well as the ligand redistribution product [K(2.2.2-cryptand)][Cp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4Y], 3-Y, and the cyclopentadienyl ligand salt [K(2.2.2-cryptand)][Cp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 4. Naphthalene is reduced analogously by 1-La, 1-Ce, and 1-Dy. Each complex in the yttrium reaction was synthesized independently to confirm its identity in the mixture. Complex 2-Y was prepared from [Cp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2Y(THF)2][BPh4], 5 (synthesized from [Et3NH][BPh4] and 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3Y), and K/naphthalene. Complex 3-Y was obtained by adding KCp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 xml:space="preserve"> to 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3Y in the presence of 2.2.2-cryptand. [K(2.2.2-cryptand)][Cp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 was synthesized from 2.2.2-cryptand and KCp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b w:val="0"/>
          <w:bCs w:val="0"/>
          <w:color w:val="000000"/>
        </w:rPr>
        <w:instrText>. Each C10 unit in the reduced naphthalene products, 2-Y, 2-La, 2-Ce, and 2-Dy, is bent with four carbon atoms of one ring oriented toward the metal, while the remaining six carbon atoms form a planar ring consistent with (η4-C10H8)2– coordination. In the solid state, 3-Y contains one η1-Cp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b w:val="0"/>
          <w:bCs w:val="0"/>
          <w:color w:val="000000"/>
        </w:rPr>
        <w:instrText xml:space="preserve"> ligand and three η5-Cp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b w:val="0"/>
          <w:bCs w:val="0"/>
          <w:color w:val="000000"/>
        </w:rPr>
        <w:instrText xml:space="preserve"> rings, whereas all four 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b w:val="0"/>
          <w:bCs w:val="0"/>
          <w:color w:val="000000"/>
        </w:rPr>
        <w:instrText xml:space="preserve"> rings in 3-La have η5-coordination. In the solid-state structure of 4, the (Cp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b w:val="0"/>
          <w:bCs w:val="0"/>
          <w:color w:val="000000"/>
        </w:rPr>
        <w:instrText>)− anion is not coordinated to potassium, which is encapsulated by the cryptand and lo</w:instrText>
      </w:r>
      <w:r w:rsidR="000B5C88">
        <w:rPr>
          <w:rStyle w:val="aff2"/>
          <w:rFonts w:ascii="Times New Roman" w:hAnsi="Times New Roman" w:hint="eastAsia"/>
          <w:b w:val="0"/>
          <w:bCs w:val="0"/>
          <w:color w:val="000000"/>
        </w:rPr>
        <w:instrText>cated 7.063 Å from the ring centroid. Complex 1-Y also reduces biphenyl to form [K(2.2.2-cryptand)][Cp</w:instrText>
      </w:r>
      <w:r w:rsidR="000B5C88">
        <w:rPr>
          <w:rStyle w:val="aff2"/>
          <w:rFonts w:ascii="Times New Roman" w:hAnsi="Times New Roman" w:hint="eastAsia"/>
          <w:b w:val="0"/>
          <w:bCs w:val="0"/>
          <w:color w:val="000000"/>
        </w:rPr>
        <w:instrText>′</w:instrText>
      </w:r>
      <w:r w:rsidR="000B5C88">
        <w:rPr>
          <w:rStyle w:val="aff2"/>
          <w:rFonts w:ascii="Times New Roman" w:hAnsi="Times New Roman" w:hint="eastAsia"/>
          <w:b w:val="0"/>
          <w:bCs w:val="0"/>
          <w:color w:val="000000"/>
        </w:rPr>
        <w:instrText>2Y(</w:instrText>
      </w:r>
      <w:r w:rsidR="000B5C88">
        <w:rPr>
          <w:rStyle w:val="aff2"/>
          <w:rFonts w:ascii="Times New Roman" w:hAnsi="Times New Roman" w:hint="eastAsia"/>
          <w:b w:val="0"/>
          <w:bCs w:val="0"/>
          <w:color w:val="000000"/>
        </w:rPr>
        <w:instrText>η</w:instrText>
      </w:r>
      <w:r w:rsidR="000B5C88">
        <w:rPr>
          <w:rStyle w:val="aff2"/>
          <w:rFonts w:ascii="Times New Roman" w:hAnsi="Times New Roman" w:hint="eastAsia"/>
          <w:b w:val="0"/>
          <w:bCs w:val="0"/>
          <w:color w:val="000000"/>
        </w:rPr>
        <w:instrText xml:space="preserve">6-C6H5Ph)], 6-Y, which contains a dianion with a planar aromatic phenyl ring as a substituent on a nonplanar </w:instrText>
      </w:r>
      <w:r w:rsidR="000B5C88">
        <w:rPr>
          <w:rStyle w:val="aff2"/>
          <w:rFonts w:ascii="Times New Roman" w:hAnsi="Times New Roman" w:hint="eastAsia"/>
          <w:b w:val="0"/>
          <w:bCs w:val="0"/>
          <w:color w:val="000000"/>
        </w:rPr>
        <w:instrText>η</w:instrText>
      </w:r>
      <w:r w:rsidR="000B5C88">
        <w:rPr>
          <w:rStyle w:val="aff2"/>
          <w:rFonts w:ascii="Times New Roman" w:hAnsi="Times New Roman" w:hint="eastAsia"/>
          <w:b w:val="0"/>
          <w:bCs w:val="0"/>
          <w:color w:val="000000"/>
        </w:rPr>
        <w:instrText>6-C6 ring oriented toward the metal io</w:instrText>
      </w:r>
      <w:r w:rsidR="000B5C88">
        <w:rPr>
          <w:rStyle w:val="aff2"/>
          <w:rFonts w:ascii="Times New Roman" w:hAnsi="Times New Roman"/>
          <w:b w:val="0"/>
          <w:bCs w:val="0"/>
          <w:color w:val="000000"/>
        </w:rPr>
        <w:instrText xml:space="preserve">n.","container-title":"Organometallics","DOI":"10.1021/om501063h","ISSN":"0276-7333","issue":"11","journalAbbreviation":"Organometallics","page":"2287-2295","publisher":"American Chemical Society","source":"ACS Publications","title":"Reactivity of the Ln2+ Complexes [K(2.2.2-cryptand)][(C5H4SiMe3)3Ln]: Reduction of Naphthalene and Biphenyl","title-short":"Reactivity of the Ln2+ Complexes [K(2.2.2-cryptand)][(C5H4SiMe3)3Ln]","volume":"34","author":[{"family":"Kotyk","given":"Christopher M."},{"family":"MacDonald","given":"Matthew R."},{"family":"Ziller","given":"Joseph W."},{"family":"Evans","given":"William J."}],"issued":{"date-parts":[["2015",6,8]]}}}],"schema":"https://github.com/citation-style-language/schema/raw/master/csl-citation.json"} </w:instrText>
      </w:r>
      <w:r w:rsidR="001C41B4">
        <w:rPr>
          <w:rStyle w:val="aff2"/>
          <w:rFonts w:ascii="Times New Roman" w:hAnsi="Times New Roman"/>
          <w:b w:val="0"/>
          <w:bCs w:val="0"/>
          <w:color w:val="000000"/>
        </w:rPr>
        <w:fldChar w:fldCharType="separate"/>
      </w:r>
      <w:r w:rsidR="000B5C88" w:rsidRPr="000B5C88">
        <w:rPr>
          <w:rFonts w:ascii="Times New Roman" w:hAnsi="Times New Roman"/>
          <w:vertAlign w:val="superscript"/>
        </w:rPr>
        <w:t>46</w:t>
      </w:r>
      <w:r w:rsidR="001C41B4">
        <w:rPr>
          <w:rStyle w:val="aff2"/>
          <w:rFonts w:ascii="Times New Roman" w:hAnsi="Times New Roman"/>
          <w:b w:val="0"/>
          <w:bCs w:val="0"/>
          <w:color w:val="000000"/>
        </w:rPr>
        <w:fldChar w:fldCharType="end"/>
      </w:r>
      <w:r w:rsidR="00AC7325" w:rsidRPr="00957439">
        <w:rPr>
          <w:rStyle w:val="aff2"/>
          <w:rFonts w:ascii="Times New Roman" w:hAnsi="Times New Roman"/>
          <w:b w:val="0"/>
          <w:bCs w:val="0"/>
          <w:color w:val="000000"/>
        </w:rPr>
        <w:t>.</w:t>
      </w:r>
    </w:p>
    <w:p w14:paraId="5BD3A4E0" w14:textId="0C72FED4" w:rsidR="00BF7C70" w:rsidRPr="00BF7C70" w:rsidRDefault="005C74DF" w:rsidP="0029477E">
      <w:pPr>
        <w:spacing w:before="180" w:after="240" w:line="480" w:lineRule="auto"/>
        <w:rPr>
          <w:rFonts w:ascii="Times New Roman" w:eastAsia="宋体" w:hAnsi="Times New Roman"/>
          <w:color w:val="000000"/>
          <w:szCs w:val="24"/>
          <w:lang w:eastAsia="zh-CN"/>
        </w:rPr>
      </w:pPr>
      <w:r w:rsidRPr="00790F96">
        <w:rPr>
          <w:rFonts w:ascii="Times New Roman" w:eastAsia="等线" w:hAnsi="Times New Roman"/>
          <w:b/>
          <w:bCs/>
          <w:szCs w:val="24"/>
          <w:lang w:eastAsia="zh-CN"/>
        </w:rPr>
        <w:t>Metal–carbene complexes.</w:t>
      </w:r>
      <w:r w:rsidR="00790F96" w:rsidRPr="00790F96">
        <w:rPr>
          <w:rFonts w:ascii="Times New Roman" w:eastAsia="等线" w:hAnsi="Times New Roman"/>
          <w:b/>
          <w:bCs/>
          <w:szCs w:val="24"/>
          <w:lang w:eastAsia="zh-CN"/>
        </w:rPr>
        <w:t xml:space="preserve"> </w:t>
      </w:r>
      <w:r w:rsidR="0029477E" w:rsidRPr="0029477E">
        <w:rPr>
          <w:rFonts w:ascii="Times New Roman" w:eastAsia="宋体" w:hAnsi="Times New Roman"/>
          <w:color w:val="000000"/>
          <w:szCs w:val="24"/>
          <w:lang w:eastAsia="zh-CN"/>
        </w:rPr>
        <w:t xml:space="preserve">Metal–carbene complexes pose a distinct challenge for Lewis-like structure generation because metal-bound carbene carbons span diverse bonding regimes, from persistent neutral carbenes such as </w:t>
      </w:r>
      <w:r w:rsidR="00D62AC9" w:rsidRPr="00D62AC9">
        <w:rPr>
          <w:rFonts w:ascii="Times New Roman" w:eastAsia="宋体" w:hAnsi="Times New Roman"/>
          <w:color w:val="000000"/>
          <w:szCs w:val="24"/>
          <w:lang w:eastAsia="zh-CN"/>
        </w:rPr>
        <w:t>N-heterocyclic carbenes (NHCs), mesoionic carbenes (MICs), and cyclic alkyl amino carbenes (CAACs)</w:t>
      </w:r>
      <w:r w:rsidR="0029477E" w:rsidRPr="0029477E">
        <w:rPr>
          <w:rFonts w:ascii="Times New Roman" w:eastAsia="宋体" w:hAnsi="Times New Roman"/>
          <w:color w:val="000000"/>
          <w:szCs w:val="24"/>
          <w:lang w:eastAsia="zh-CN"/>
        </w:rPr>
        <w:t xml:space="preserve">, which are commonly represented as neutral σ-donor ligands, to Fischer- and Schrock-type carbenes, where metal–carbon multiple-bond formulations are often important. In many cases, </w:t>
      </w:r>
      <w:r w:rsidR="00AF3FFD">
        <w:rPr>
          <w:rFonts w:ascii="Times New Roman" w:eastAsia="宋体" w:hAnsi="Times New Roman"/>
          <w:color w:val="000000"/>
          <w:szCs w:val="24"/>
          <w:lang w:eastAsia="zh-CN"/>
        </w:rPr>
        <w:t>the carbene-to-metal dative</w:t>
      </w:r>
      <w:r w:rsidR="0029477E" w:rsidRPr="0029477E">
        <w:rPr>
          <w:rFonts w:ascii="Times New Roman" w:eastAsia="宋体" w:hAnsi="Times New Roman"/>
          <w:color w:val="000000"/>
          <w:szCs w:val="24"/>
          <w:lang w:eastAsia="zh-CN"/>
        </w:rPr>
        <w:t xml:space="preserve"> and formal M=C </w:t>
      </w:r>
      <w:r w:rsidR="00AF3FFD">
        <w:rPr>
          <w:rFonts w:ascii="Times New Roman" w:eastAsia="宋体" w:hAnsi="Times New Roman"/>
          <w:color w:val="000000"/>
          <w:szCs w:val="24"/>
          <w:lang w:eastAsia="zh-CN"/>
        </w:rPr>
        <w:t xml:space="preserve">multiple bonding </w:t>
      </w:r>
      <w:r w:rsidR="0029477E" w:rsidRPr="0029477E">
        <w:rPr>
          <w:rFonts w:ascii="Times New Roman" w:eastAsia="宋体" w:hAnsi="Times New Roman"/>
          <w:color w:val="000000"/>
          <w:szCs w:val="24"/>
          <w:lang w:eastAsia="zh-CN"/>
        </w:rPr>
        <w:t xml:space="preserve">descriptions are limiting resonance formulations. </w:t>
      </w:r>
      <w:r w:rsidR="00AF3FFD">
        <w:rPr>
          <w:rFonts w:ascii="Times New Roman" w:eastAsia="宋体" w:hAnsi="Times New Roman"/>
          <w:color w:val="000000"/>
          <w:szCs w:val="24"/>
          <w:lang w:eastAsia="zh-CN"/>
        </w:rPr>
        <w:t>Thus</w:t>
      </w:r>
      <w:r w:rsidR="0029477E" w:rsidRPr="0029477E">
        <w:rPr>
          <w:rFonts w:ascii="Times New Roman" w:eastAsia="宋体" w:hAnsi="Times New Roman"/>
          <w:color w:val="000000"/>
          <w:szCs w:val="24"/>
          <w:lang w:eastAsia="zh-CN"/>
        </w:rPr>
        <w:t xml:space="preserve">, we apply ligand-framework-based CBC heuristics. NHC, MIC, and CAAC motifs are recognized from the ILP-derived local bonding and electronic patterns around the candidate carbene carbon, including connectivity, heteroatom formal charges, and aromaticity. These motifs are treated as neutral L-type σ donors with dative </w:t>
      </w:r>
      <w:r w:rsidR="0029477E" w:rsidRPr="0029477E">
        <w:rPr>
          <w:rFonts w:ascii="Times New Roman" w:eastAsia="宋体" w:hAnsi="Times New Roman"/>
          <w:color w:val="000000"/>
          <w:szCs w:val="24"/>
          <w:lang w:eastAsia="zh-CN"/>
        </w:rPr>
        <w:lastRenderedPageBreak/>
        <w:t>metal–C</w:t>
      </w:r>
      <w:r w:rsidR="0029477E" w:rsidRPr="0029477E">
        <w:rPr>
          <w:rFonts w:ascii="Times New Roman" w:eastAsia="宋体" w:hAnsi="Times New Roman" w:hint="eastAsia"/>
          <w:color w:val="000000"/>
          <w:szCs w:val="24"/>
          <w:vertAlign w:val="subscript"/>
          <w:lang w:eastAsia="zh-CN"/>
        </w:rPr>
        <w:t>c</w:t>
      </w:r>
      <w:r w:rsidR="0029477E" w:rsidRPr="0029477E">
        <w:rPr>
          <w:rFonts w:ascii="Times New Roman" w:eastAsia="宋体" w:hAnsi="Times New Roman"/>
          <w:color w:val="000000"/>
          <w:szCs w:val="24"/>
          <w:vertAlign w:val="subscript"/>
          <w:lang w:eastAsia="zh-CN"/>
        </w:rPr>
        <w:t>arbene</w:t>
      </w:r>
      <w:r w:rsidR="0029477E">
        <w:rPr>
          <w:rFonts w:ascii="Times New Roman" w:eastAsia="宋体" w:hAnsi="Times New Roman" w:hint="eastAsia"/>
          <w:color w:val="000000"/>
          <w:szCs w:val="24"/>
          <w:lang w:eastAsia="zh-CN"/>
        </w:rPr>
        <w:t xml:space="preserve"> </w:t>
      </w:r>
      <w:r w:rsidR="0029477E" w:rsidRPr="0029477E">
        <w:rPr>
          <w:rFonts w:ascii="Times New Roman" w:eastAsia="宋体" w:hAnsi="Times New Roman"/>
          <w:color w:val="000000"/>
          <w:szCs w:val="24"/>
          <w:lang w:eastAsia="zh-CN"/>
        </w:rPr>
        <w:t>interactions, whereas other carbene motifs retain their ILP-derived covalent metal–</w:t>
      </w:r>
      <w:r w:rsidR="00FD5FB8" w:rsidRPr="00C50B48">
        <w:rPr>
          <w:rFonts w:ascii="Times New Roman" w:eastAsia="宋体" w:hAnsi="Times New Roman"/>
          <w:b/>
          <w:bCs/>
          <w:noProof/>
          <w:szCs w:val="24"/>
          <w:lang w:eastAsia="zh-CN"/>
        </w:rPr>
        <mc:AlternateContent>
          <mc:Choice Requires="wpg">
            <w:drawing>
              <wp:anchor distT="0" distB="0" distL="114300" distR="114300" simplePos="0" relativeHeight="251665920" behindDoc="1" locked="0" layoutInCell="1" allowOverlap="1" wp14:anchorId="6D2FE006" wp14:editId="33CB8B34">
                <wp:simplePos x="0" y="0"/>
                <wp:positionH relativeFrom="margin">
                  <wp:posOffset>-93345</wp:posOffset>
                </wp:positionH>
                <wp:positionV relativeFrom="paragraph">
                  <wp:posOffset>967740</wp:posOffset>
                </wp:positionV>
                <wp:extent cx="6033770" cy="5290820"/>
                <wp:effectExtent l="0" t="0" r="5080" b="5080"/>
                <wp:wrapTopAndBottom/>
                <wp:docPr id="53263712" name="组合 1"/>
                <wp:cNvGraphicFramePr/>
                <a:graphic xmlns:a="http://schemas.openxmlformats.org/drawingml/2006/main">
                  <a:graphicData uri="http://schemas.microsoft.com/office/word/2010/wordprocessingGroup">
                    <wpg:wgp>
                      <wpg:cNvGrpSpPr/>
                      <wpg:grpSpPr>
                        <a:xfrm>
                          <a:off x="0" y="0"/>
                          <a:ext cx="6033770" cy="5290820"/>
                          <a:chOff x="-190578" y="1515908"/>
                          <a:chExt cx="6028833" cy="5165248"/>
                        </a:xfrm>
                      </wpg:grpSpPr>
                      <wps:wsp>
                        <wps:cNvPr id="311197281" name="文本框 2"/>
                        <wps:cNvSpPr txBox="1">
                          <a:spLocks noChangeArrowheads="1"/>
                        </wps:cNvSpPr>
                        <wps:spPr bwMode="auto">
                          <a:xfrm>
                            <a:off x="-190578" y="5783953"/>
                            <a:ext cx="6013896" cy="897203"/>
                          </a:xfrm>
                          <a:prstGeom prst="rect">
                            <a:avLst/>
                          </a:prstGeom>
                          <a:solidFill>
                            <a:srgbClr val="FFFFFF"/>
                          </a:solidFill>
                          <a:ln w="9525">
                            <a:noFill/>
                            <a:miter lim="800000"/>
                            <a:headEnd/>
                            <a:tailEnd/>
                          </a:ln>
                        </wps:spPr>
                        <wps:txbx>
                          <w:txbxContent>
                            <w:p w14:paraId="08BA7FED" w14:textId="77777777" w:rsidR="00FD5FB8" w:rsidRPr="003B0BA5" w:rsidRDefault="00FD5FB8" w:rsidP="00FD5FB8">
                              <w:pPr>
                                <w:spacing w:line="360" w:lineRule="auto"/>
                                <w:rPr>
                                  <w:rFonts w:ascii="Times New Roman" w:hAnsi="Times New Roman"/>
                                  <w:b/>
                                  <w:bCs/>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Pr>
                                  <w:rFonts w:ascii="Times New Roman" w:hAnsi="Times New Roman" w:hint="eastAsia"/>
                                  <w:b/>
                                  <w:bCs/>
                                  <w:sz w:val="21"/>
                                  <w:szCs w:val="21"/>
                                  <w:lang w:eastAsia="zh-CN"/>
                                </w:rPr>
                                <w:t>4</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w:r w:rsidRPr="003B0BA5">
                                <w:rPr>
                                  <w:rFonts w:ascii="Times New Roman" w:hAnsi="Times New Roman"/>
                                  <w:b/>
                                  <w:bCs/>
                                  <w:sz w:val="21"/>
                                  <w:szCs w:val="21"/>
                                  <w:lang w:eastAsia="zh-CN"/>
                                </w:rPr>
                                <w:t>Metal–carbene complexes.</w:t>
                              </w:r>
                              <w:r>
                                <w:rPr>
                                  <w:rFonts w:ascii="Times New Roman" w:hAnsi="Times New Roman" w:hint="eastAsia"/>
                                  <w:b/>
                                  <w:bCs/>
                                  <w:sz w:val="21"/>
                                  <w:szCs w:val="21"/>
                                  <w:lang w:eastAsia="zh-CN"/>
                                </w:rPr>
                                <w:t xml:space="preserve"> </w:t>
                              </w:r>
                              <w:r w:rsidRPr="003B0BA5">
                                <w:rPr>
                                  <w:rFonts w:ascii="Times New Roman" w:hAnsi="Times New Roman"/>
                                  <w:sz w:val="21"/>
                                  <w:szCs w:val="21"/>
                                  <w:lang w:eastAsia="zh-CN"/>
                                </w:rPr>
                                <w:t>Persistent neutral carbenes, including NHC, MIC, and CAAC ligands, are represented as L-type dative donors, whereas Fischer- and Schrock-type carbenes retain ILP-derived metal–carbon multiple-bond character.</w:t>
                              </w:r>
                            </w:p>
                          </w:txbxContent>
                        </wps:txbx>
                        <wps:bodyPr rot="0" vert="horz" wrap="square" lIns="91440" tIns="45720" rIns="91440" bIns="45720" anchor="t" anchorCtr="0">
                          <a:spAutoFit/>
                        </wps:bodyPr>
                      </wps:wsp>
                      <pic:pic xmlns:pic="http://schemas.openxmlformats.org/drawingml/2006/picture">
                        <pic:nvPicPr>
                          <pic:cNvPr id="583457047" name="图片 1"/>
                          <pic:cNvPicPr>
                            <a:picLocks noChangeAspect="1"/>
                          </pic:cNvPicPr>
                        </pic:nvPicPr>
                        <pic:blipFill>
                          <a:blip r:embed="rId18"/>
                          <a:srcRect/>
                          <a:stretch/>
                        </pic:blipFill>
                        <pic:spPr bwMode="auto">
                          <a:xfrm>
                            <a:off x="-29891" y="1515908"/>
                            <a:ext cx="5868146" cy="419095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D2FE006" id="_x0000_s1035" style="position:absolute;left:0;text-align:left;margin-left:-7.35pt;margin-top:76.2pt;width:475.1pt;height:416.6pt;z-index:-251650560;mso-position-horizontal-relative:margin;mso-width-relative:margin;mso-height-relative:margin" coordorigin="-1905,15159" coordsize="60288,51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9EjawAA//RJREFU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3/buNdd1HUkTaA6sxtVj&#10;y9l1g9mlLndckYqgSMv2Xgv4gKp7LL7l/BGEN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">
                <v:shape id="文本框 2" o:spid="_x0000_s1036" type="#_x0000_t202" style="position:absolute;left:-1905;top:57839;width:60138;height:8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" stroked="f">
                  <v:textbox style="mso-fit-shape-to-text:t">
                    <w:txbxContent>
                      <w:p w14:paraId="08BA7FED" w14:textId="77777777" w:rsidR="00FD5FB8" w:rsidRPr="003B0BA5" w:rsidRDefault="00FD5FB8" w:rsidP="00FD5FB8">
                        <w:pPr>
                          <w:spacing w:line="360" w:lineRule="auto"/>
                          <w:rPr>
                            <w:rFonts w:ascii="Times New Roman" w:hAnsi="Times New Roman"/>
                            <w:b/>
                            <w:bCs/>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Pr>
                            <w:rFonts w:ascii="Times New Roman" w:hAnsi="Times New Roman" w:hint="eastAsia"/>
                            <w:b/>
                            <w:bCs/>
                            <w:sz w:val="21"/>
                            <w:szCs w:val="21"/>
                            <w:lang w:eastAsia="zh-CN"/>
                          </w:rPr>
                          <w:t>4</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w:r w:rsidRPr="003B0BA5">
                          <w:rPr>
                            <w:rFonts w:ascii="Times New Roman" w:hAnsi="Times New Roman"/>
                            <w:b/>
                            <w:bCs/>
                            <w:sz w:val="21"/>
                            <w:szCs w:val="21"/>
                            <w:lang w:eastAsia="zh-CN"/>
                          </w:rPr>
                          <w:t>Metal–carbene complexes.</w:t>
                        </w:r>
                        <w:r>
                          <w:rPr>
                            <w:rFonts w:ascii="Times New Roman" w:hAnsi="Times New Roman" w:hint="eastAsia"/>
                            <w:b/>
                            <w:bCs/>
                            <w:sz w:val="21"/>
                            <w:szCs w:val="21"/>
                            <w:lang w:eastAsia="zh-CN"/>
                          </w:rPr>
                          <w:t xml:space="preserve"> </w:t>
                        </w:r>
                        <w:r w:rsidRPr="003B0BA5">
                          <w:rPr>
                            <w:rFonts w:ascii="Times New Roman" w:hAnsi="Times New Roman"/>
                            <w:sz w:val="21"/>
                            <w:szCs w:val="21"/>
                            <w:lang w:eastAsia="zh-CN"/>
                          </w:rPr>
                          <w:t>Persistent neutral carbenes, including NHC, MIC, and CAAC ligands, are represented as L-type dative donors, whereas Fischer- and Schrock-type carbenes retain ILP-derived metal–carbon multiple-bond character.</w:t>
                        </w:r>
                      </w:p>
                    </w:txbxContent>
                  </v:textbox>
                </v:shape>
                <v:shape id="图片 1" o:spid="_x0000_s1037" type="#_x0000_t75" style="position:absolute;left:-298;top:15159;width:58680;height:41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">
                  <v:imagedata r:id="rId19" o:title=""/>
                </v:shape>
                <w10:wrap type="topAndBottom" anchorx="margin"/>
              </v:group>
            </w:pict>
          </mc:Fallback>
        </mc:AlternateContent>
      </w:r>
      <w:r w:rsidR="0029477E" w:rsidRPr="0029477E">
        <w:rPr>
          <w:rFonts w:ascii="Times New Roman" w:eastAsia="宋体" w:hAnsi="Times New Roman"/>
          <w:color w:val="000000"/>
          <w:szCs w:val="24"/>
          <w:lang w:eastAsia="zh-CN"/>
        </w:rPr>
        <w:t>carbon bond multiplicities.</w:t>
      </w:r>
      <w:r w:rsidR="00FD5FB8" w:rsidRPr="00FD5FB8">
        <w:rPr>
          <w:rFonts w:ascii="Times New Roman" w:eastAsia="宋体" w:hAnsi="Times New Roman"/>
          <w:b/>
          <w:bCs/>
          <w:noProof/>
          <w:szCs w:val="24"/>
          <w:lang w:eastAsia="zh-CN"/>
        </w:rPr>
        <w:t xml:space="preserve"> </w:t>
      </w:r>
    </w:p>
    <w:p w14:paraId="733C788B" w14:textId="3F3FF595" w:rsidR="007E2C88" w:rsidRDefault="00080D2F" w:rsidP="004111EC">
      <w:pPr>
        <w:widowControl w:val="0"/>
        <w:spacing w:before="180" w:after="240" w:line="480" w:lineRule="auto"/>
        <w:rPr>
          <w:rFonts w:ascii="Times New Roman" w:eastAsia="等线" w:hAnsi="Times New Roman"/>
          <w:szCs w:val="24"/>
          <w:lang w:eastAsia="zh-CN"/>
        </w:rPr>
      </w:pPr>
      <w:r w:rsidRPr="00080D2F">
        <w:rPr>
          <w:rFonts w:ascii="Times New Roman" w:eastAsia="等线" w:hAnsi="Times New Roman"/>
          <w:szCs w:val="24"/>
          <w:lang w:eastAsia="zh-CN"/>
        </w:rPr>
        <w:t>Figure</w:t>
      </w:r>
      <w:r w:rsidR="006B19F7">
        <w:rPr>
          <w:rFonts w:ascii="Times New Roman" w:eastAsia="等线" w:hAnsi="Times New Roman"/>
          <w:szCs w:val="24"/>
          <w:lang w:eastAsia="zh-CN"/>
        </w:rPr>
        <w:t>s</w:t>
      </w:r>
      <w:r w:rsidRPr="00080D2F">
        <w:rPr>
          <w:rFonts w:ascii="Times New Roman" w:eastAsia="等线" w:hAnsi="Times New Roman"/>
          <w:szCs w:val="24"/>
          <w:lang w:eastAsia="zh-CN"/>
        </w:rPr>
        <w:t xml:space="preserve"> </w:t>
      </w:r>
      <w:r w:rsidR="00A83CA6">
        <w:rPr>
          <w:rFonts w:ascii="Times New Roman" w:eastAsia="等线" w:hAnsi="Times New Roman" w:hint="eastAsia"/>
          <w:szCs w:val="24"/>
          <w:lang w:eastAsia="zh-CN"/>
        </w:rPr>
        <w:t>4</w:t>
      </w:r>
      <w:r w:rsidR="00B55FC4">
        <w:rPr>
          <w:rFonts w:ascii="Times New Roman" w:eastAsia="等线" w:hAnsi="Times New Roman" w:hint="eastAsia"/>
          <w:szCs w:val="24"/>
          <w:lang w:eastAsia="zh-CN"/>
        </w:rPr>
        <w:t>A-</w:t>
      </w:r>
      <w:r w:rsidR="00A83CA6">
        <w:rPr>
          <w:rFonts w:ascii="Times New Roman" w:eastAsia="等线" w:hAnsi="Times New Roman" w:hint="eastAsia"/>
          <w:szCs w:val="24"/>
          <w:lang w:eastAsia="zh-CN"/>
        </w:rPr>
        <w:t>4</w:t>
      </w:r>
      <w:r w:rsidR="00B55FC4">
        <w:rPr>
          <w:rFonts w:ascii="Times New Roman" w:eastAsia="等线" w:hAnsi="Times New Roman" w:hint="eastAsia"/>
          <w:szCs w:val="24"/>
          <w:lang w:eastAsia="zh-CN"/>
        </w:rPr>
        <w:t>C</w:t>
      </w:r>
      <w:r w:rsidRPr="00080D2F">
        <w:rPr>
          <w:rFonts w:ascii="Times New Roman" w:eastAsia="等线" w:hAnsi="Times New Roman"/>
          <w:szCs w:val="24"/>
          <w:lang w:eastAsia="zh-CN"/>
        </w:rPr>
        <w:t xml:space="preserve"> illustrate how persistent neutral carbenes are handled by the ligand-framework heuristic. In </w:t>
      </w:r>
      <w:r w:rsidR="0072339A">
        <w:rPr>
          <w:rFonts w:ascii="Times New Roman" w:eastAsia="等线" w:hAnsi="Times New Roman" w:hint="eastAsia"/>
          <w:szCs w:val="24"/>
          <w:lang w:eastAsia="zh-CN"/>
        </w:rPr>
        <w:t xml:space="preserve">Figure </w:t>
      </w:r>
      <w:r w:rsidR="00A83CA6">
        <w:rPr>
          <w:rFonts w:ascii="Times New Roman" w:eastAsia="等线" w:hAnsi="Times New Roman" w:hint="eastAsia"/>
          <w:szCs w:val="24"/>
          <w:lang w:eastAsia="zh-CN"/>
        </w:rPr>
        <w:t>4</w:t>
      </w:r>
      <w:r w:rsidRPr="00080D2F">
        <w:rPr>
          <w:rFonts w:ascii="Times New Roman" w:eastAsia="等线" w:hAnsi="Times New Roman"/>
          <w:szCs w:val="24"/>
          <w:lang w:eastAsia="zh-CN"/>
        </w:rPr>
        <w:t>A, the Re(I) center bears a benzannulated NHC ligand, where the carbene carbon is flanked by two nitrogens within a benzimidazol-2-ylidene ring.</w:t>
      </w:r>
      <w:r w:rsidR="0072339A">
        <w:rPr>
          <w:rFonts w:ascii="Times New Roman" w:eastAsia="等线" w:hAnsi="Times New Roman" w:hint="eastAsia"/>
          <w:szCs w:val="24"/>
          <w:lang w:eastAsia="zh-CN"/>
        </w:rPr>
        <w:t xml:space="preserve"> Therefore</w:t>
      </w:r>
      <w:r w:rsidRPr="00080D2F">
        <w:rPr>
          <w:rFonts w:ascii="Times New Roman" w:eastAsia="等线" w:hAnsi="Times New Roman"/>
          <w:szCs w:val="24"/>
          <w:lang w:eastAsia="zh-CN"/>
        </w:rPr>
        <w:t>, the Re–C</w:t>
      </w:r>
      <w:r w:rsidRPr="00B55FC4">
        <w:rPr>
          <w:rFonts w:ascii="Times New Roman" w:eastAsia="等线" w:hAnsi="Times New Roman" w:hint="eastAsia"/>
          <w:szCs w:val="24"/>
          <w:vertAlign w:val="subscript"/>
          <w:lang w:eastAsia="zh-CN"/>
        </w:rPr>
        <w:t>carbene</w:t>
      </w:r>
      <w:r w:rsidRPr="00080D2F">
        <w:rPr>
          <w:rFonts w:ascii="Times New Roman" w:eastAsia="等线" w:hAnsi="Times New Roman"/>
          <w:szCs w:val="24"/>
          <w:lang w:eastAsia="zh-CN"/>
        </w:rPr>
        <w:t xml:space="preserve"> interaction is assigned as a dative C→Re bond.</w:t>
      </w:r>
      <w:r w:rsidR="0069305B">
        <w:rPr>
          <w:rFonts w:ascii="Times New Roman" w:eastAsia="等线" w:hAnsi="Times New Roman" w:hint="eastAsia"/>
          <w:szCs w:val="24"/>
          <w:lang w:eastAsia="zh-CN"/>
        </w:rPr>
        <w:t xml:space="preserve"> </w:t>
      </w:r>
      <w:r w:rsidR="00437ED4" w:rsidRPr="00437ED4">
        <w:rPr>
          <w:rFonts w:ascii="Times New Roman" w:eastAsia="等线" w:hAnsi="Times New Roman"/>
          <w:szCs w:val="24"/>
          <w:lang w:eastAsia="zh-CN"/>
        </w:rPr>
        <w:t xml:space="preserve">The ligand in </w:t>
      </w:r>
      <w:r w:rsidR="00935A62">
        <w:rPr>
          <w:rFonts w:ascii="Times New Roman" w:eastAsia="等线" w:hAnsi="Times New Roman"/>
          <w:szCs w:val="24"/>
          <w:lang w:eastAsia="zh-CN"/>
        </w:rPr>
        <w:t xml:space="preserve">Figure </w:t>
      </w:r>
      <w:r w:rsidR="00A83CA6">
        <w:rPr>
          <w:rFonts w:ascii="Times New Roman" w:eastAsia="等线" w:hAnsi="Times New Roman" w:hint="eastAsia"/>
          <w:szCs w:val="24"/>
          <w:lang w:eastAsia="zh-CN"/>
        </w:rPr>
        <w:t>4</w:t>
      </w:r>
      <w:r w:rsidR="00437ED4" w:rsidRPr="00437ED4">
        <w:rPr>
          <w:rFonts w:ascii="Times New Roman" w:eastAsia="等线" w:hAnsi="Times New Roman"/>
          <w:szCs w:val="24"/>
          <w:lang w:eastAsia="zh-CN"/>
        </w:rPr>
        <w:t xml:space="preserve">B is a thiazol-5-ylidene, representing a MIC framework in which the metal-bound carbon is embedded in a sulfur- and nitrogen-containing heterocycle. MICs are commonly described by charge-separated resonance </w:t>
      </w:r>
      <w:r w:rsidR="00437ED4" w:rsidRPr="00437ED4">
        <w:rPr>
          <w:rFonts w:ascii="Times New Roman" w:eastAsia="等线" w:hAnsi="Times New Roman"/>
          <w:szCs w:val="24"/>
          <w:lang w:eastAsia="zh-CN"/>
        </w:rPr>
        <w:lastRenderedPageBreak/>
        <w:t>structures, where negative charge at the carbene carbon is compensated by positive charge on the heteroatoms. In our Lewis-like representation, the metal–C</w:t>
      </w:r>
      <w:r w:rsidR="00437ED4" w:rsidRPr="00437ED4">
        <w:rPr>
          <w:rFonts w:ascii="Times New Roman" w:eastAsia="等线" w:hAnsi="Times New Roman" w:hint="eastAsia"/>
          <w:szCs w:val="24"/>
          <w:vertAlign w:val="subscript"/>
          <w:lang w:eastAsia="zh-CN"/>
        </w:rPr>
        <w:t>carbene</w:t>
      </w:r>
      <w:r w:rsidR="00437ED4" w:rsidRPr="00437ED4">
        <w:rPr>
          <w:rFonts w:ascii="Times New Roman" w:eastAsia="等线" w:hAnsi="Times New Roman"/>
          <w:szCs w:val="24"/>
          <w:lang w:eastAsia="zh-CN"/>
        </w:rPr>
        <w:t xml:space="preserve"> bond is consistently encoded as a carbene-to-metal dative interaction.</w:t>
      </w:r>
      <w:r w:rsidR="0044498F">
        <w:rPr>
          <w:rFonts w:ascii="Times New Roman" w:eastAsia="等线" w:hAnsi="Times New Roman" w:hint="eastAsia"/>
          <w:szCs w:val="24"/>
          <w:lang w:eastAsia="zh-CN"/>
        </w:rPr>
        <w:t xml:space="preserve"> </w:t>
      </w:r>
      <w:r w:rsidRPr="00080D2F">
        <w:rPr>
          <w:rFonts w:ascii="Times New Roman" w:eastAsia="等线" w:hAnsi="Times New Roman"/>
          <w:szCs w:val="24"/>
          <w:lang w:eastAsia="zh-CN"/>
        </w:rPr>
        <w:t xml:space="preserve">In </w:t>
      </w:r>
      <w:r w:rsidR="0069305B">
        <w:rPr>
          <w:rFonts w:ascii="Times New Roman" w:eastAsia="等线" w:hAnsi="Times New Roman" w:hint="eastAsia"/>
          <w:szCs w:val="24"/>
          <w:lang w:eastAsia="zh-CN"/>
        </w:rPr>
        <w:t xml:space="preserve">Figure </w:t>
      </w:r>
      <w:r w:rsidR="00A83CA6">
        <w:rPr>
          <w:rFonts w:ascii="Times New Roman" w:eastAsia="等线" w:hAnsi="Times New Roman" w:hint="eastAsia"/>
          <w:szCs w:val="24"/>
          <w:lang w:eastAsia="zh-CN"/>
        </w:rPr>
        <w:t>4</w:t>
      </w:r>
      <w:r w:rsidRPr="00080D2F">
        <w:rPr>
          <w:rFonts w:ascii="Times New Roman" w:eastAsia="等线" w:hAnsi="Times New Roman"/>
          <w:szCs w:val="24"/>
          <w:lang w:eastAsia="zh-CN"/>
        </w:rPr>
        <w:t>C, a CAAC ligand is coordinated to a Cu(I) halide fragment. The carbene carbon is stabilized by one amino substituent and one alkyl carbon in a cyclic framework. It is therefore assigned a dative C→Cu bond.</w:t>
      </w:r>
    </w:p>
    <w:p w14:paraId="3A370030" w14:textId="7A83DA37" w:rsidR="007C4E6B" w:rsidRPr="007C4E6B" w:rsidRDefault="004A1F7A" w:rsidP="004111EC">
      <w:pPr>
        <w:widowControl w:val="0"/>
        <w:spacing w:before="180" w:after="240" w:line="480" w:lineRule="auto"/>
        <w:rPr>
          <w:rFonts w:ascii="Times New Roman" w:eastAsia="等线" w:hAnsi="Times New Roman"/>
          <w:szCs w:val="24"/>
          <w:lang w:eastAsia="zh-CN"/>
        </w:rPr>
      </w:pPr>
      <w:r w:rsidRPr="004A1F7A">
        <w:rPr>
          <w:rFonts w:ascii="Times New Roman" w:eastAsia="等线" w:hAnsi="Times New Roman"/>
          <w:szCs w:val="24"/>
          <w:lang w:eastAsia="zh-CN"/>
        </w:rPr>
        <w:t xml:space="preserve">Figures </w:t>
      </w:r>
      <w:r w:rsidR="00A83CA6">
        <w:rPr>
          <w:rFonts w:ascii="Times New Roman" w:eastAsia="等线" w:hAnsi="Times New Roman" w:hint="eastAsia"/>
          <w:szCs w:val="24"/>
          <w:lang w:eastAsia="zh-CN"/>
        </w:rPr>
        <w:t>4</w:t>
      </w:r>
      <w:r w:rsidRPr="004A1F7A">
        <w:rPr>
          <w:rFonts w:ascii="Times New Roman" w:eastAsia="等线" w:hAnsi="Times New Roman"/>
          <w:szCs w:val="24"/>
          <w:lang w:eastAsia="zh-CN"/>
        </w:rPr>
        <w:t xml:space="preserve">D and </w:t>
      </w:r>
      <w:r w:rsidR="00A83CA6">
        <w:rPr>
          <w:rFonts w:ascii="Times New Roman" w:eastAsia="等线" w:hAnsi="Times New Roman" w:hint="eastAsia"/>
          <w:szCs w:val="24"/>
          <w:lang w:eastAsia="zh-CN"/>
        </w:rPr>
        <w:t>4</w:t>
      </w:r>
      <w:r w:rsidRPr="004A1F7A">
        <w:rPr>
          <w:rFonts w:ascii="Times New Roman" w:eastAsia="等线" w:hAnsi="Times New Roman"/>
          <w:szCs w:val="24"/>
          <w:lang w:eastAsia="zh-CN"/>
        </w:rPr>
        <w:t xml:space="preserve">E illustrate the complementary treatment of Fischer- and Schrock-type carbenes. In Figure </w:t>
      </w:r>
      <w:r w:rsidR="00A83CA6">
        <w:rPr>
          <w:rFonts w:ascii="Times New Roman" w:eastAsia="等线" w:hAnsi="Times New Roman" w:hint="eastAsia"/>
          <w:szCs w:val="24"/>
          <w:lang w:eastAsia="zh-CN"/>
        </w:rPr>
        <w:t>4</w:t>
      </w:r>
      <w:r w:rsidRPr="004A1F7A">
        <w:rPr>
          <w:rFonts w:ascii="Times New Roman" w:eastAsia="等线" w:hAnsi="Times New Roman"/>
          <w:szCs w:val="24"/>
          <w:lang w:eastAsia="zh-CN"/>
        </w:rPr>
        <w:t>D, the carbene carbon belongs to a fluorophenyl-substituted Fischer carbene coordinated to a Mn carbonyl/Cp fragment. Because this local environment does not match the recognized NHC, MIC, or CAAC motifs, the structure is not converted into a neutral L-type carbene representation. The Mn=C bond multiplicity obtained from the ILP solution is therefore retained.</w:t>
      </w:r>
      <w:r>
        <w:rPr>
          <w:rFonts w:ascii="Times New Roman" w:eastAsia="等线" w:hAnsi="Times New Roman" w:hint="eastAsia"/>
          <w:szCs w:val="24"/>
          <w:lang w:eastAsia="zh-CN"/>
        </w:rPr>
        <w:t xml:space="preserve"> Similarly, </w:t>
      </w:r>
      <w:r w:rsidR="00C77D72">
        <w:rPr>
          <w:rFonts w:ascii="Times New Roman" w:eastAsia="等线" w:hAnsi="Times New Roman" w:hint="eastAsia"/>
          <w:szCs w:val="24"/>
          <w:lang w:eastAsia="zh-CN"/>
        </w:rPr>
        <w:t>F</w:t>
      </w:r>
      <w:r w:rsidRPr="004A1F7A">
        <w:rPr>
          <w:rFonts w:ascii="Times New Roman" w:eastAsia="等线" w:hAnsi="Times New Roman"/>
          <w:szCs w:val="24"/>
          <w:lang w:eastAsia="zh-CN"/>
        </w:rPr>
        <w:t xml:space="preserve">igure </w:t>
      </w:r>
      <w:r w:rsidR="00821C8A">
        <w:rPr>
          <w:rFonts w:ascii="Times New Roman" w:eastAsia="等线" w:hAnsi="Times New Roman" w:hint="eastAsia"/>
          <w:szCs w:val="24"/>
          <w:lang w:eastAsia="zh-CN"/>
        </w:rPr>
        <w:t>4</w:t>
      </w:r>
      <w:r w:rsidRPr="004A1F7A">
        <w:rPr>
          <w:rFonts w:ascii="Times New Roman" w:eastAsia="等线" w:hAnsi="Times New Roman"/>
          <w:szCs w:val="24"/>
          <w:lang w:eastAsia="zh-CN"/>
        </w:rPr>
        <w:t>E shows a Schrock-type alkylidene in a molybdenum monoaryloxide pyrrolide imido alkylidene complex. Here, the carbene carbon is attached to an alkyl substituent and to a high-valent Mo imido center supported by anionic ancillary ligands. This motif is treated within the covalent X-type framework, and the ILP-derived Mo=C bond order is preserved rather than replaced by a dative C→Mo interaction</w:t>
      </w:r>
      <w:r w:rsidR="007C4E6B" w:rsidRPr="007C4E6B">
        <w:rPr>
          <w:rFonts w:ascii="Times New Roman" w:eastAsia="等线" w:hAnsi="Times New Roman"/>
          <w:szCs w:val="24"/>
          <w:lang w:eastAsia="zh-CN"/>
        </w:rPr>
        <w:t>.</w:t>
      </w:r>
      <w:r w:rsidR="00935A62">
        <w:rPr>
          <w:rFonts w:ascii="Times New Roman" w:eastAsia="等线" w:hAnsi="Times New Roman"/>
          <w:szCs w:val="24"/>
          <w:lang w:eastAsia="zh-CN"/>
        </w:rPr>
        <w:t xml:space="preserve"> The Lewis-like representations presented here are consistent with </w:t>
      </w:r>
      <w:r w:rsidR="006D5555">
        <w:rPr>
          <w:rFonts w:ascii="Times New Roman" w:eastAsia="等线" w:hAnsi="Times New Roman"/>
          <w:szCs w:val="24"/>
          <w:lang w:eastAsia="zh-CN"/>
        </w:rPr>
        <w:t>common</w:t>
      </w:r>
      <w:r w:rsidR="00935A62">
        <w:rPr>
          <w:rFonts w:ascii="Times New Roman" w:eastAsia="等线" w:hAnsi="Times New Roman"/>
          <w:szCs w:val="24"/>
          <w:lang w:eastAsia="zh-CN"/>
        </w:rPr>
        <w:t xml:space="preserve"> practice in organometallic chemistr</w:t>
      </w:r>
      <w:r w:rsidR="006D5555">
        <w:rPr>
          <w:rFonts w:ascii="Times New Roman" w:eastAsia="等线" w:hAnsi="Times New Roman"/>
          <w:szCs w:val="24"/>
          <w:lang w:eastAsia="zh-CN"/>
        </w:rPr>
        <w:t>y</w:t>
      </w:r>
      <w:r w:rsidR="00935A62">
        <w:rPr>
          <w:rFonts w:ascii="Times New Roman" w:eastAsia="等线" w:hAnsi="Times New Roman"/>
          <w:szCs w:val="24"/>
          <w:lang w:eastAsia="zh-CN"/>
        </w:rPr>
        <w:t>.</w:t>
      </w:r>
    </w:p>
    <w:p w14:paraId="68577EE7" w14:textId="02730BF1" w:rsidR="003864C5" w:rsidRPr="0082532E" w:rsidRDefault="00A4226F" w:rsidP="003864C5">
      <w:pPr>
        <w:widowControl w:val="0"/>
        <w:spacing w:before="180" w:after="240" w:line="480" w:lineRule="auto"/>
        <w:rPr>
          <w:rFonts w:ascii="Times New Roman" w:eastAsia="等线" w:hAnsi="Times New Roman"/>
          <w:szCs w:val="24"/>
          <w:lang w:eastAsia="zh-CN"/>
        </w:rPr>
      </w:pPr>
      <w:r w:rsidRPr="00A4226F">
        <w:rPr>
          <w:rFonts w:ascii="Times New Roman" w:eastAsia="等线" w:hAnsi="Times New Roman"/>
          <w:b/>
          <w:bCs/>
          <w:szCs w:val="24"/>
          <w:lang w:eastAsia="zh-CN"/>
        </w:rPr>
        <w:t xml:space="preserve">Additional </w:t>
      </w:r>
      <w:r w:rsidR="00323434">
        <w:rPr>
          <w:rFonts w:ascii="Times New Roman" w:eastAsia="等线" w:hAnsi="Times New Roman" w:hint="eastAsia"/>
          <w:b/>
          <w:bCs/>
          <w:szCs w:val="24"/>
          <w:lang w:eastAsia="zh-CN"/>
        </w:rPr>
        <w:t>common</w:t>
      </w:r>
      <w:r w:rsidRPr="00A4226F">
        <w:rPr>
          <w:rFonts w:ascii="Times New Roman" w:eastAsia="等线" w:hAnsi="Times New Roman"/>
          <w:b/>
          <w:bCs/>
          <w:szCs w:val="24"/>
          <w:lang w:eastAsia="zh-CN"/>
        </w:rPr>
        <w:t xml:space="preserve"> </w:t>
      </w:r>
      <w:r>
        <w:rPr>
          <w:rFonts w:ascii="Times New Roman" w:eastAsia="等线" w:hAnsi="Times New Roman" w:hint="eastAsia"/>
          <w:b/>
          <w:bCs/>
          <w:szCs w:val="24"/>
          <w:lang w:eastAsia="zh-CN"/>
        </w:rPr>
        <w:t>b</w:t>
      </w:r>
      <w:r w:rsidRPr="00A4226F">
        <w:rPr>
          <w:rFonts w:ascii="Times New Roman" w:eastAsia="等线" w:hAnsi="Times New Roman"/>
          <w:b/>
          <w:bCs/>
          <w:szCs w:val="24"/>
          <w:lang w:eastAsia="zh-CN"/>
        </w:rPr>
        <w:t xml:space="preserve">onding </w:t>
      </w:r>
      <w:r>
        <w:rPr>
          <w:rFonts w:ascii="Times New Roman" w:eastAsia="等线" w:hAnsi="Times New Roman" w:hint="eastAsia"/>
          <w:b/>
          <w:bCs/>
          <w:szCs w:val="24"/>
          <w:lang w:eastAsia="zh-CN"/>
        </w:rPr>
        <w:t>m</w:t>
      </w:r>
      <w:r w:rsidRPr="00A4226F">
        <w:rPr>
          <w:rFonts w:ascii="Times New Roman" w:eastAsia="等线" w:hAnsi="Times New Roman"/>
          <w:b/>
          <w:bCs/>
          <w:szCs w:val="24"/>
          <w:lang w:eastAsia="zh-CN"/>
        </w:rPr>
        <w:t>otifs</w:t>
      </w:r>
      <w:r>
        <w:rPr>
          <w:rFonts w:ascii="Times New Roman" w:eastAsia="等线" w:hAnsi="Times New Roman" w:hint="eastAsia"/>
          <w:b/>
          <w:bCs/>
          <w:szCs w:val="24"/>
          <w:lang w:eastAsia="zh-CN"/>
        </w:rPr>
        <w:t>.</w:t>
      </w:r>
      <w:r w:rsidR="00FF4308">
        <w:rPr>
          <w:rFonts w:ascii="Times New Roman" w:eastAsia="等线" w:hAnsi="Times New Roman" w:hint="eastAsia"/>
          <w:b/>
          <w:bCs/>
          <w:szCs w:val="24"/>
          <w:lang w:eastAsia="zh-CN"/>
        </w:rPr>
        <w:t xml:space="preserve"> </w:t>
      </w:r>
      <w:r w:rsidR="000C6A71" w:rsidRPr="000C6A71">
        <w:rPr>
          <w:rFonts w:ascii="Times New Roman" w:eastAsia="等线" w:hAnsi="Times New Roman"/>
          <w:szCs w:val="24"/>
          <w:lang w:eastAsia="zh-CN"/>
        </w:rPr>
        <w:t>Beyond the Werner-type, π-ligand, and carbene complexes, we examined additional motifs that extend beyond simple local valence rules, including a macrocyclic metal-binding framework, a polarized sulfoxide donor, a borane-derived B–H–M three-center two-electron interaction, and a terminal metal–oxo unit.</w:t>
      </w:r>
      <w:r w:rsidR="003864C5">
        <w:rPr>
          <w:rFonts w:ascii="Times New Roman" w:eastAsia="等线" w:hAnsi="Times New Roman" w:hint="eastAsia"/>
          <w:szCs w:val="24"/>
          <w:lang w:eastAsia="zh-CN"/>
        </w:rPr>
        <w:t xml:space="preserve"> </w:t>
      </w:r>
      <w:r w:rsidR="003864C5" w:rsidRPr="003864C5">
        <w:rPr>
          <w:rFonts w:ascii="Times New Roman" w:eastAsia="等线" w:hAnsi="Times New Roman"/>
          <w:szCs w:val="24"/>
          <w:lang w:eastAsia="zh-CN"/>
        </w:rPr>
        <w:t xml:space="preserve">In Figure </w:t>
      </w:r>
      <w:r w:rsidR="00A83CA6">
        <w:rPr>
          <w:rFonts w:ascii="Times New Roman" w:eastAsia="等线" w:hAnsi="Times New Roman" w:hint="eastAsia"/>
          <w:szCs w:val="24"/>
          <w:lang w:eastAsia="zh-CN"/>
        </w:rPr>
        <w:t>5</w:t>
      </w:r>
      <w:r w:rsidR="003864C5" w:rsidRPr="003864C5">
        <w:rPr>
          <w:rFonts w:ascii="Times New Roman" w:eastAsia="等线" w:hAnsi="Times New Roman"/>
          <w:szCs w:val="24"/>
          <w:lang w:eastAsia="zh-CN"/>
        </w:rPr>
        <w:t xml:space="preserve">A, the gold complex features a contracted carbaporphyrinoid macrocycle formed through </w:t>
      </w:r>
      <w:r w:rsidR="006341B6">
        <w:rPr>
          <w:rFonts w:ascii="Times New Roman" w:eastAsia="等线" w:hAnsi="Times New Roman" w:hint="eastAsia"/>
          <w:szCs w:val="24"/>
          <w:lang w:eastAsia="zh-CN"/>
        </w:rPr>
        <w:t>Au</w:t>
      </w:r>
      <w:r w:rsidR="003864C5" w:rsidRPr="003864C5">
        <w:rPr>
          <w:rFonts w:ascii="Times New Roman" w:eastAsia="等线" w:hAnsi="Times New Roman"/>
          <w:szCs w:val="24"/>
          <w:lang w:eastAsia="zh-CN"/>
        </w:rPr>
        <w:t xml:space="preserve">(III)-mediated contraction of a </w:t>
      </w:r>
      <m:oMath>
        <m:r>
          <w:rPr>
            <w:rFonts w:ascii="Cambria Math" w:eastAsia="等线" w:hAnsi="Cambria Math"/>
            <w:szCs w:val="24"/>
            <w:lang w:eastAsia="zh-CN"/>
          </w:rPr>
          <m:t>p</m:t>
        </m:r>
      </m:oMath>
      <w:r w:rsidR="003864C5" w:rsidRPr="003864C5">
        <w:rPr>
          <w:rFonts w:ascii="Times New Roman" w:eastAsia="等线" w:hAnsi="Times New Roman"/>
          <w:szCs w:val="24"/>
          <w:lang w:eastAsia="zh-CN"/>
        </w:rPr>
        <w:t xml:space="preserve">-phenylene unit to a cyclopentadiene fragment. The reported structure contains a square-planar Au(III) center bound within the macrocyclic cavity by three nitrogen donors and </w:t>
      </w:r>
      <w:r w:rsidR="00FD5FB8" w:rsidRPr="00C50B48">
        <w:rPr>
          <w:rFonts w:ascii="Times New Roman" w:eastAsia="宋体" w:hAnsi="Times New Roman"/>
          <w:b/>
          <w:bCs/>
          <w:noProof/>
          <w:szCs w:val="24"/>
          <w:lang w:eastAsia="zh-CN"/>
        </w:rPr>
        <w:lastRenderedPageBreak/>
        <mc:AlternateContent>
          <mc:Choice Requires="wpg">
            <w:drawing>
              <wp:anchor distT="0" distB="0" distL="114300" distR="114300" simplePos="0" relativeHeight="251667968" behindDoc="1" locked="0" layoutInCell="1" allowOverlap="1" wp14:anchorId="24CA300F" wp14:editId="74DE928D">
                <wp:simplePos x="0" y="0"/>
                <wp:positionH relativeFrom="margin">
                  <wp:posOffset>-73660</wp:posOffset>
                </wp:positionH>
                <wp:positionV relativeFrom="paragraph">
                  <wp:posOffset>131445</wp:posOffset>
                </wp:positionV>
                <wp:extent cx="6033770" cy="3988435"/>
                <wp:effectExtent l="0" t="0" r="5080" b="0"/>
                <wp:wrapTopAndBottom/>
                <wp:docPr id="980921175" name="组合 1"/>
                <wp:cNvGraphicFramePr/>
                <a:graphic xmlns:a="http://schemas.openxmlformats.org/drawingml/2006/main">
                  <a:graphicData uri="http://schemas.microsoft.com/office/word/2010/wordprocessingGroup">
                    <wpg:wgp>
                      <wpg:cNvGrpSpPr/>
                      <wpg:grpSpPr>
                        <a:xfrm>
                          <a:off x="0" y="0"/>
                          <a:ext cx="6033770" cy="3988435"/>
                          <a:chOff x="-89013" y="2010797"/>
                          <a:chExt cx="6023804" cy="3935485"/>
                        </a:xfrm>
                      </wpg:grpSpPr>
                      <wps:wsp>
                        <wps:cNvPr id="1126833413" name="文本框 2"/>
                        <wps:cNvSpPr txBox="1">
                          <a:spLocks noChangeArrowheads="1"/>
                        </wps:cNvSpPr>
                        <wps:spPr bwMode="auto">
                          <a:xfrm>
                            <a:off x="-89013" y="5041386"/>
                            <a:ext cx="6023804" cy="904896"/>
                          </a:xfrm>
                          <a:prstGeom prst="rect">
                            <a:avLst/>
                          </a:prstGeom>
                          <a:solidFill>
                            <a:srgbClr val="FFFFFF"/>
                          </a:solidFill>
                          <a:ln w="9525">
                            <a:noFill/>
                            <a:miter lim="800000"/>
                            <a:headEnd/>
                            <a:tailEnd/>
                          </a:ln>
                        </wps:spPr>
                        <wps:txbx>
                          <w:txbxContent>
                            <w:p w14:paraId="78DD9D5F" w14:textId="77777777" w:rsidR="00FD5FB8" w:rsidRPr="000838BB" w:rsidRDefault="00FD5FB8" w:rsidP="00FD5FB8">
                              <w:pPr>
                                <w:spacing w:line="360" w:lineRule="auto"/>
                                <w:rPr>
                                  <w:rFonts w:ascii="Times New Roman" w:hAnsi="Times New Roman"/>
                                  <w:b/>
                                  <w:bCs/>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Pr>
                                  <w:rFonts w:ascii="Times New Roman" w:hAnsi="Times New Roman" w:hint="eastAsia"/>
                                  <w:b/>
                                  <w:bCs/>
                                  <w:sz w:val="21"/>
                                  <w:szCs w:val="21"/>
                                  <w:lang w:eastAsia="zh-CN"/>
                                </w:rPr>
                                <w:t>5</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w:r w:rsidRPr="000838BB">
                                <w:rPr>
                                  <w:rFonts w:ascii="Times New Roman" w:hAnsi="Times New Roman"/>
                                  <w:b/>
                                  <w:bCs/>
                                  <w:sz w:val="21"/>
                                  <w:szCs w:val="21"/>
                                  <w:lang w:eastAsia="zh-CN"/>
                                </w:rPr>
                                <w:t>Additional structural and bonding motifs.</w:t>
                              </w:r>
                              <w:r>
                                <w:rPr>
                                  <w:rFonts w:ascii="Times New Roman" w:hAnsi="Times New Roman" w:hint="eastAsia"/>
                                  <w:b/>
                                  <w:bCs/>
                                  <w:sz w:val="21"/>
                                  <w:szCs w:val="21"/>
                                  <w:lang w:eastAsia="zh-CN"/>
                                </w:rPr>
                                <w:t xml:space="preserve"> </w:t>
                              </w:r>
                              <w:r w:rsidRPr="000838BB">
                                <w:rPr>
                                  <w:rFonts w:ascii="Times New Roman" w:hAnsi="Times New Roman"/>
                                  <w:sz w:val="21"/>
                                  <w:szCs w:val="21"/>
                                  <w:lang w:eastAsia="zh-CN"/>
                                </w:rPr>
                                <w:t>Examples include extended macrocyclic coordination, polarized sulfoxide donation, borane-derived three-center interactions, and terminal metal–oxo multiple bonding.</w:t>
                              </w:r>
                            </w:p>
                          </w:txbxContent>
                        </wps:txbx>
                        <wps:bodyPr rot="0" vert="horz" wrap="square" lIns="91440" tIns="45720" rIns="91440" bIns="45720" anchor="t" anchorCtr="0">
                          <a:spAutoFit/>
                        </wps:bodyPr>
                      </wps:wsp>
                      <pic:pic xmlns:pic="http://schemas.openxmlformats.org/drawingml/2006/picture">
                        <pic:nvPicPr>
                          <pic:cNvPr id="1104063726" name="图片 1"/>
                          <pic:cNvPicPr>
                            <a:picLocks noChangeAspect="1"/>
                          </pic:cNvPicPr>
                        </pic:nvPicPr>
                        <pic:blipFill>
                          <a:blip r:embed="rId20"/>
                          <a:srcRect/>
                          <a:stretch/>
                        </pic:blipFill>
                        <pic:spPr bwMode="auto">
                          <a:xfrm>
                            <a:off x="-14198" y="2010797"/>
                            <a:ext cx="5915109" cy="301047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4CA300F" id="_x0000_s1038" style="position:absolute;left:0;text-align:left;margin-left:-5.8pt;margin-top:10.35pt;width:475.1pt;height:314.05pt;z-index:-251648512;mso-position-horizontal-relative:margin;mso-width-relative:margin;mso-height-relative:margin" coordorigin="-890,20107" coordsize="60238,39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">
                <v:shape id="文本框 2" o:spid="_x0000_s1039" type="#_x0000_t202" style="position:absolute;left:-890;top:50413;width:60237;height:9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" stroked="f">
                  <v:textbox style="mso-fit-shape-to-text:t">
                    <w:txbxContent>
                      <w:p w14:paraId="78DD9D5F" w14:textId="77777777" w:rsidR="00FD5FB8" w:rsidRPr="000838BB" w:rsidRDefault="00FD5FB8" w:rsidP="00FD5FB8">
                        <w:pPr>
                          <w:spacing w:line="360" w:lineRule="auto"/>
                          <w:rPr>
                            <w:rFonts w:ascii="Times New Roman" w:hAnsi="Times New Roman"/>
                            <w:b/>
                            <w:bCs/>
                            <w:sz w:val="21"/>
                            <w:szCs w:val="21"/>
                            <w:lang w:eastAsia="zh-CN"/>
                          </w:rPr>
                        </w:pPr>
                        <w:r w:rsidRPr="00C04E4A">
                          <w:rPr>
                            <w:rFonts w:ascii="Times New Roman" w:hAnsi="Times New Roman"/>
                            <w:b/>
                            <w:bCs/>
                            <w:sz w:val="21"/>
                            <w:szCs w:val="21"/>
                            <w:lang w:eastAsia="zh-CN"/>
                          </w:rPr>
                          <w:t>Figure</w:t>
                        </w:r>
                        <w:r w:rsidRPr="00C04E4A">
                          <w:rPr>
                            <w:rFonts w:ascii="Times New Roman" w:hAnsi="Times New Roman"/>
                            <w:b/>
                            <w:bCs/>
                            <w:sz w:val="21"/>
                            <w:szCs w:val="21"/>
                          </w:rPr>
                          <w:t xml:space="preserve"> </w:t>
                        </w:r>
                        <w:r>
                          <w:rPr>
                            <w:rFonts w:ascii="Times New Roman" w:hAnsi="Times New Roman" w:hint="eastAsia"/>
                            <w:b/>
                            <w:bCs/>
                            <w:sz w:val="21"/>
                            <w:szCs w:val="21"/>
                            <w:lang w:eastAsia="zh-CN"/>
                          </w:rPr>
                          <w:t>5</w:t>
                        </w:r>
                        <w:r w:rsidRPr="00C04E4A">
                          <w:rPr>
                            <w:rFonts w:ascii="Times New Roman" w:hAnsi="Times New Roman"/>
                            <w:b/>
                            <w:bCs/>
                            <w:sz w:val="21"/>
                            <w:szCs w:val="21"/>
                            <w:lang w:eastAsia="zh-CN"/>
                          </w:rPr>
                          <w:t>.</w:t>
                        </w:r>
                        <w:r>
                          <w:rPr>
                            <w:rFonts w:ascii="Times New Roman" w:hAnsi="Times New Roman" w:hint="eastAsia"/>
                            <w:b/>
                            <w:bCs/>
                            <w:sz w:val="21"/>
                            <w:szCs w:val="21"/>
                            <w:lang w:eastAsia="zh-CN"/>
                          </w:rPr>
                          <w:t xml:space="preserve"> </w:t>
                        </w:r>
                        <w:r w:rsidRPr="000838BB">
                          <w:rPr>
                            <w:rFonts w:ascii="Times New Roman" w:hAnsi="Times New Roman"/>
                            <w:b/>
                            <w:bCs/>
                            <w:sz w:val="21"/>
                            <w:szCs w:val="21"/>
                            <w:lang w:eastAsia="zh-CN"/>
                          </w:rPr>
                          <w:t>Additional structural and bonding motifs.</w:t>
                        </w:r>
                        <w:r>
                          <w:rPr>
                            <w:rFonts w:ascii="Times New Roman" w:hAnsi="Times New Roman" w:hint="eastAsia"/>
                            <w:b/>
                            <w:bCs/>
                            <w:sz w:val="21"/>
                            <w:szCs w:val="21"/>
                            <w:lang w:eastAsia="zh-CN"/>
                          </w:rPr>
                          <w:t xml:space="preserve"> </w:t>
                        </w:r>
                        <w:r w:rsidRPr="000838BB">
                          <w:rPr>
                            <w:rFonts w:ascii="Times New Roman" w:hAnsi="Times New Roman"/>
                            <w:sz w:val="21"/>
                            <w:szCs w:val="21"/>
                            <w:lang w:eastAsia="zh-CN"/>
                          </w:rPr>
                          <w:t>Examples include extended macrocyclic coordination, polarized sulfoxide donation, borane-derived three-center interactions, and terminal metal–oxo multiple bonding.</w:t>
                        </w:r>
                      </w:p>
                    </w:txbxContent>
                  </v:textbox>
                </v:shape>
                <v:shape id="图片 1" o:spid="_x0000_s1040" type="#_x0000_t75" style="position:absolute;left:-141;top:20107;width:59150;height:30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">
                  <v:imagedata r:id="rId21" o:title=""/>
                </v:shape>
                <w10:wrap type="topAndBottom" anchorx="margin"/>
              </v:group>
            </w:pict>
          </mc:Fallback>
        </mc:AlternateContent>
      </w:r>
      <w:r w:rsidR="003864C5" w:rsidRPr="003864C5">
        <w:rPr>
          <w:rFonts w:ascii="Times New Roman" w:eastAsia="等线" w:hAnsi="Times New Roman"/>
          <w:szCs w:val="24"/>
          <w:lang w:eastAsia="zh-CN"/>
        </w:rPr>
        <w:t xml:space="preserve">one trigonal carbon donor. </w:t>
      </w:r>
      <w:r w:rsidR="00811EC8">
        <w:rPr>
          <w:rFonts w:ascii="Times New Roman" w:eastAsia="等线" w:hAnsi="Times New Roman"/>
          <w:szCs w:val="24"/>
          <w:lang w:eastAsia="zh-CN"/>
        </w:rPr>
        <w:t>Correct</w:t>
      </w:r>
      <w:r w:rsidR="00811EC8" w:rsidRPr="003864C5">
        <w:rPr>
          <w:rFonts w:ascii="Times New Roman" w:eastAsia="等线" w:hAnsi="Times New Roman"/>
          <w:szCs w:val="24"/>
          <w:lang w:eastAsia="zh-CN"/>
        </w:rPr>
        <w:t xml:space="preserve"> </w:t>
      </w:r>
      <w:r w:rsidR="003864C5" w:rsidRPr="003864C5">
        <w:rPr>
          <w:rFonts w:ascii="Times New Roman" w:eastAsia="等线" w:hAnsi="Times New Roman"/>
          <w:szCs w:val="24"/>
          <w:lang w:eastAsia="zh-CN"/>
        </w:rPr>
        <w:t xml:space="preserve">representation of this complex requires both recognition of the Au(III) coordination environment and assignment of the alternating double-bond pattern across the extended conjugated macrocycle. The generated </w:t>
      </w:r>
      <w:r w:rsidR="006D201A">
        <w:rPr>
          <w:rFonts w:ascii="Times New Roman" w:eastAsia="等线" w:hAnsi="Times New Roman" w:hint="eastAsia"/>
          <w:szCs w:val="24"/>
          <w:lang w:eastAsia="zh-CN"/>
        </w:rPr>
        <w:t xml:space="preserve">Lewis </w:t>
      </w:r>
      <w:r w:rsidR="003864C5" w:rsidRPr="003864C5">
        <w:rPr>
          <w:rFonts w:ascii="Times New Roman" w:eastAsia="等线" w:hAnsi="Times New Roman"/>
          <w:szCs w:val="24"/>
          <w:lang w:eastAsia="zh-CN"/>
        </w:rPr>
        <w:t>structure preserves these features, retaining the macrocyclic conjugation and the Au–C/N coordination pattern in agreement with the original structural description.</w:t>
      </w:r>
      <w:r w:rsidR="00203557">
        <w:rPr>
          <w:rFonts w:ascii="Times New Roman" w:eastAsia="等线" w:hAnsi="Times New Roman"/>
          <w:szCs w:val="24"/>
          <w:lang w:eastAsia="zh-CN"/>
        </w:rPr>
        <w:fldChar w:fldCharType="begin"/>
      </w:r>
      <w:r w:rsidR="000B5C88">
        <w:rPr>
          <w:rFonts w:ascii="Times New Roman" w:eastAsia="等线" w:hAnsi="Times New Roman"/>
          <w:szCs w:val="24"/>
          <w:lang w:eastAsia="zh-CN"/>
        </w:rPr>
        <w:instrText xml:space="preserve"> ADDIN ZOTERO_ITEM CSL_CITATION {"citationID":"C9bjJo8c","properties":{"unsorted":false,"formattedCitation":"\\super 47\\nosupersub{}","plainCitation":"47","noteIndex":0},"citationItems":[{"id":4278,"uris":["http://zotero.org/users/6452374/items/9FK73DY7"],"itemData":{"id":4278,"type":"article-journal","abstract":"The reaction of p-benziporphyrin, sodium tetrachloroaurate(III) dihydrate, and potassium carbonate in dichloromethane yielded gold(III) 5,10,15,20-tetraaryl-21-carbaporphyrin owing to the contraction of p-phenylene to cyclopentadiene. This molecule is the very first representative of a true 5,10,15,20-tetraaryl-21-carbaporphyrin complex where four trigonal donor atoms are involved in equatorial coordination. The contraction adds an unprecedented route to numerous organic transformations of aromatic compounds catalyzed by simple gold(III) compounds. p-Benziporphyrin provided the unique environment to alter the fundamental reactivity of the benzene unit facilitating its contraction to cyclopentadiene.","container-title":"Chemistry – A European Journal","DOI":"10.1002/chem.201304162","ISSN":"1521-3765","issue":"5","language":"en","license":"Copyright © 2014 WILEY-VCH Verlag GmbH &amp; Co. KGaA, Weinheim","note":"_eprint: https://chemistry-europe.onlinelibrary.wiley.com/doi/pdf/10.1002/chem.201304162","page":"1376-1382","source":"Wiley Online Library","title":"Gold(III)-Mediated Contraction of Benzene to Cyclopentadiene: From p-Benziporphyrin to Gold(III) True Tetraarylcarbaporphyrin","title-short":"Gold(III)-Mediated Contraction of Benzene to Cyclopentadiene","volume":"20","author":[{"family":"Szyszko","given":"Bartosz"},{"family":"Kupietz","given":"Kamil"},{"family":"Szterenberg","given":"Ludmiła"},{"family":"Latos-Grażyński","given":"Lechosław"}],"issued":{"date-parts":[["2014"]]}}}],"schema":"https://github.com/citation-style-language/schema/raw/master/csl-citation.json"} </w:instrText>
      </w:r>
      <w:r w:rsidR="00203557">
        <w:rPr>
          <w:rFonts w:ascii="Times New Roman" w:eastAsia="等线" w:hAnsi="Times New Roman"/>
          <w:szCs w:val="24"/>
          <w:lang w:eastAsia="zh-CN"/>
        </w:rPr>
        <w:fldChar w:fldCharType="separate"/>
      </w:r>
      <w:r w:rsidR="000B5C88" w:rsidRPr="000B5C88">
        <w:rPr>
          <w:rFonts w:ascii="Times New Roman" w:hAnsi="Times New Roman"/>
          <w:vertAlign w:val="superscript"/>
        </w:rPr>
        <w:t>47</w:t>
      </w:r>
      <w:r w:rsidR="00203557">
        <w:rPr>
          <w:rFonts w:ascii="Times New Roman" w:eastAsia="等线" w:hAnsi="Times New Roman"/>
          <w:szCs w:val="24"/>
          <w:lang w:eastAsia="zh-CN"/>
        </w:rPr>
        <w:fldChar w:fldCharType="end"/>
      </w:r>
      <w:r w:rsidR="003864C5">
        <w:rPr>
          <w:rFonts w:ascii="Times New Roman" w:eastAsia="等线" w:hAnsi="Times New Roman" w:hint="eastAsia"/>
          <w:szCs w:val="24"/>
          <w:lang w:eastAsia="zh-CN"/>
        </w:rPr>
        <w:t xml:space="preserve"> </w:t>
      </w:r>
      <w:r w:rsidR="003864C5" w:rsidRPr="003864C5">
        <w:rPr>
          <w:rFonts w:ascii="Times New Roman" w:eastAsia="等线" w:hAnsi="Times New Roman"/>
          <w:szCs w:val="24"/>
          <w:lang w:eastAsia="zh-CN"/>
        </w:rPr>
        <w:t xml:space="preserve">Figure </w:t>
      </w:r>
      <w:r w:rsidR="00A83CA6">
        <w:rPr>
          <w:rFonts w:ascii="Times New Roman" w:eastAsia="等线" w:hAnsi="Times New Roman" w:hint="eastAsia"/>
          <w:szCs w:val="24"/>
          <w:lang w:eastAsia="zh-CN"/>
        </w:rPr>
        <w:t>5</w:t>
      </w:r>
      <w:r w:rsidR="003864C5" w:rsidRPr="003864C5">
        <w:rPr>
          <w:rFonts w:ascii="Times New Roman" w:eastAsia="等线" w:hAnsi="Times New Roman"/>
          <w:szCs w:val="24"/>
          <w:lang w:eastAsia="zh-CN"/>
        </w:rPr>
        <w:t xml:space="preserve">B shows a </w:t>
      </w:r>
      <w:r w:rsidR="00495C3A">
        <w:rPr>
          <w:rFonts w:ascii="Times New Roman" w:eastAsia="等线" w:hAnsi="Times New Roman" w:hint="eastAsia"/>
          <w:szCs w:val="24"/>
          <w:lang w:eastAsia="zh-CN"/>
        </w:rPr>
        <w:t>Pt</w:t>
      </w:r>
      <w:r w:rsidR="00811EC8">
        <w:rPr>
          <w:rFonts w:ascii="Times New Roman" w:eastAsia="等线" w:hAnsi="Times New Roman"/>
          <w:szCs w:val="24"/>
          <w:lang w:eastAsia="zh-CN"/>
        </w:rPr>
        <w:t>(II)</w:t>
      </w:r>
      <w:r w:rsidR="003864C5" w:rsidRPr="003864C5">
        <w:rPr>
          <w:rFonts w:ascii="Times New Roman" w:eastAsia="等线" w:hAnsi="Times New Roman"/>
          <w:szCs w:val="24"/>
          <w:lang w:eastAsia="zh-CN"/>
        </w:rPr>
        <w:t xml:space="preserve"> </w:t>
      </w:r>
      <w:r w:rsidR="00811EC8">
        <w:rPr>
          <w:rFonts w:ascii="Times New Roman" w:eastAsia="等线" w:hAnsi="Times New Roman"/>
          <w:szCs w:val="24"/>
          <w:lang w:eastAsia="zh-CN"/>
        </w:rPr>
        <w:t xml:space="preserve">anionic </w:t>
      </w:r>
      <w:r w:rsidR="003864C5" w:rsidRPr="003864C5">
        <w:rPr>
          <w:rFonts w:ascii="Times New Roman" w:eastAsia="等线" w:hAnsi="Times New Roman"/>
          <w:szCs w:val="24"/>
          <w:lang w:eastAsia="zh-CN"/>
        </w:rPr>
        <w:t>complex bearing an S</w:t>
      </w:r>
      <w:r w:rsidR="00972D8C" w:rsidRPr="003864C5">
        <w:rPr>
          <w:rFonts w:ascii="Times New Roman" w:eastAsia="等线" w:hAnsi="Times New Roman"/>
          <w:szCs w:val="24"/>
          <w:lang w:eastAsia="zh-CN"/>
        </w:rPr>
        <w:t>–</w:t>
      </w:r>
      <w:r w:rsidR="003864C5" w:rsidRPr="003864C5">
        <w:rPr>
          <w:rFonts w:ascii="Times New Roman" w:eastAsia="等线" w:hAnsi="Times New Roman"/>
          <w:szCs w:val="24"/>
          <w:lang w:eastAsia="zh-CN"/>
        </w:rPr>
        <w:t xml:space="preserve">bound DMSO ligand. This example probes the treatment of polarized main-group donor ligands that may otherwise appear formally hypervalent in a simple valence-counting scheme. The </w:t>
      </w:r>
      <w:r w:rsidR="008B4CEE">
        <w:rPr>
          <w:rFonts w:ascii="Times New Roman" w:eastAsia="等线" w:hAnsi="Times New Roman" w:hint="eastAsia"/>
          <w:szCs w:val="24"/>
          <w:lang w:eastAsia="zh-CN"/>
        </w:rPr>
        <w:t>al</w:t>
      </w:r>
      <w:r w:rsidR="00811EC8">
        <w:rPr>
          <w:rFonts w:ascii="Times New Roman" w:eastAsia="等线" w:hAnsi="Times New Roman"/>
          <w:szCs w:val="24"/>
          <w:lang w:eastAsia="zh-CN"/>
        </w:rPr>
        <w:t>g</w:t>
      </w:r>
      <w:r w:rsidR="008B4CEE">
        <w:rPr>
          <w:rFonts w:ascii="Times New Roman" w:eastAsia="等线" w:hAnsi="Times New Roman" w:hint="eastAsia"/>
          <w:szCs w:val="24"/>
          <w:lang w:eastAsia="zh-CN"/>
        </w:rPr>
        <w:t>o</w:t>
      </w:r>
      <w:r w:rsidR="00811EC8">
        <w:rPr>
          <w:rFonts w:ascii="Times New Roman" w:eastAsia="等线" w:hAnsi="Times New Roman"/>
          <w:szCs w:val="24"/>
          <w:lang w:eastAsia="zh-CN"/>
        </w:rPr>
        <w:t>r</w:t>
      </w:r>
      <w:r w:rsidR="008B4CEE">
        <w:rPr>
          <w:rFonts w:ascii="Times New Roman" w:eastAsia="等线" w:hAnsi="Times New Roman" w:hint="eastAsia"/>
          <w:szCs w:val="24"/>
          <w:lang w:eastAsia="zh-CN"/>
        </w:rPr>
        <w:t>ithm</w:t>
      </w:r>
      <w:r w:rsidR="003864C5" w:rsidRPr="003864C5">
        <w:rPr>
          <w:rFonts w:ascii="Times New Roman" w:eastAsia="等线" w:hAnsi="Times New Roman"/>
          <w:szCs w:val="24"/>
          <w:lang w:eastAsia="zh-CN"/>
        </w:rPr>
        <w:t xml:space="preserve"> assigns the Pt–S linkage as a </w:t>
      </w:r>
      <w:r w:rsidR="00811EC8">
        <w:rPr>
          <w:rFonts w:ascii="Times New Roman" w:eastAsia="等线" w:hAnsi="Times New Roman"/>
          <w:szCs w:val="24"/>
          <w:lang w:eastAsia="zh-CN"/>
        </w:rPr>
        <w:t>dative</w:t>
      </w:r>
      <w:r w:rsidR="003864C5" w:rsidRPr="003864C5">
        <w:rPr>
          <w:rFonts w:ascii="Times New Roman" w:eastAsia="等线" w:hAnsi="Times New Roman"/>
          <w:szCs w:val="24"/>
          <w:lang w:eastAsia="zh-CN"/>
        </w:rPr>
        <w:t xml:space="preserve"> coordination interaction while maintaining the sulfoxide</w:t>
      </w:r>
      <w:r w:rsidR="003864C5">
        <w:rPr>
          <w:rFonts w:ascii="Times New Roman" w:eastAsia="等线" w:hAnsi="Times New Roman" w:hint="eastAsia"/>
          <w:szCs w:val="24"/>
          <w:lang w:eastAsia="zh-CN"/>
        </w:rPr>
        <w:t xml:space="preserve"> S=O</w:t>
      </w:r>
      <m:oMath>
        <m:r>
          <w:rPr>
            <w:rFonts w:ascii="Cambria Math" w:eastAsia="等线" w:hAnsi="Cambria Math"/>
            <w:szCs w:val="24"/>
            <w:lang w:eastAsia="zh-CN"/>
          </w:rPr>
          <m:t xml:space="preserve"> </m:t>
        </m:r>
      </m:oMath>
      <w:r w:rsidR="003864C5" w:rsidRPr="003864C5">
        <w:rPr>
          <w:rFonts w:ascii="Times New Roman" w:eastAsia="等线" w:hAnsi="Times New Roman"/>
          <w:szCs w:val="24"/>
          <w:lang w:eastAsia="zh-CN"/>
        </w:rPr>
        <w:t>bond, thereby producing a representation consistent with the conventional description of sulfur-bound DMSO coordination.</w:t>
      </w:r>
      <w:r w:rsidR="0082532E">
        <w:rPr>
          <w:rFonts w:ascii="Times New Roman" w:eastAsia="等线" w:hAnsi="Times New Roman" w:hint="eastAsia"/>
          <w:szCs w:val="24"/>
          <w:lang w:eastAsia="zh-CN"/>
        </w:rPr>
        <w:t xml:space="preserve"> </w:t>
      </w:r>
      <w:r w:rsidR="0082532E" w:rsidRPr="0082532E">
        <w:rPr>
          <w:rFonts w:ascii="Times New Roman" w:eastAsia="等线" w:hAnsi="Times New Roman"/>
          <w:szCs w:val="24"/>
          <w:lang w:eastAsia="zh-CN"/>
        </w:rPr>
        <w:t xml:space="preserve">An NHC–borane metal complex </w:t>
      </w:r>
      <w:r w:rsidR="00811EC8">
        <w:rPr>
          <w:rFonts w:ascii="Times New Roman" w:eastAsia="等线" w:hAnsi="Times New Roman"/>
          <w:szCs w:val="24"/>
          <w:lang w:eastAsia="zh-CN"/>
        </w:rPr>
        <w:t xml:space="preserve">shown </w:t>
      </w:r>
      <w:r w:rsidR="0082532E" w:rsidRPr="0082532E">
        <w:rPr>
          <w:rFonts w:ascii="Times New Roman" w:eastAsia="等线" w:hAnsi="Times New Roman"/>
          <w:szCs w:val="24"/>
          <w:lang w:eastAsia="zh-CN"/>
        </w:rPr>
        <w:t xml:space="preserve">in Figure </w:t>
      </w:r>
      <w:r w:rsidR="00821C8A">
        <w:rPr>
          <w:rFonts w:ascii="Times New Roman" w:eastAsia="等线" w:hAnsi="Times New Roman" w:hint="eastAsia"/>
          <w:szCs w:val="24"/>
          <w:lang w:eastAsia="zh-CN"/>
        </w:rPr>
        <w:t>5</w:t>
      </w:r>
      <w:r w:rsidR="0082532E" w:rsidRPr="0082532E">
        <w:rPr>
          <w:rFonts w:ascii="Times New Roman" w:eastAsia="等线" w:hAnsi="Times New Roman"/>
          <w:szCs w:val="24"/>
          <w:lang w:eastAsia="zh-CN"/>
        </w:rPr>
        <w:t xml:space="preserve">C features a </w:t>
      </w:r>
      <w:r w:rsidR="0082532E">
        <w:rPr>
          <w:rFonts w:ascii="Times New Roman" w:eastAsia="等线" w:hAnsi="Times New Roman" w:hint="eastAsia"/>
          <w:szCs w:val="24"/>
          <w:lang w:eastAsia="zh-CN"/>
        </w:rPr>
        <w:t>B</w:t>
      </w:r>
      <w:r w:rsidR="0082532E" w:rsidRPr="003864C5">
        <w:rPr>
          <w:rFonts w:ascii="Times New Roman" w:eastAsia="等线" w:hAnsi="Times New Roman"/>
          <w:szCs w:val="24"/>
          <w:lang w:eastAsia="zh-CN"/>
        </w:rPr>
        <w:t>–</w:t>
      </w:r>
      <w:r w:rsidR="0082532E">
        <w:rPr>
          <w:rFonts w:ascii="Times New Roman" w:eastAsia="等线" w:hAnsi="Times New Roman" w:hint="eastAsia"/>
          <w:szCs w:val="24"/>
          <w:lang w:eastAsia="zh-CN"/>
        </w:rPr>
        <w:t>H</w:t>
      </w:r>
      <w:r w:rsidR="0082532E" w:rsidRPr="003864C5">
        <w:rPr>
          <w:rFonts w:ascii="Times New Roman" w:eastAsia="等线" w:hAnsi="Times New Roman"/>
          <w:szCs w:val="24"/>
          <w:lang w:eastAsia="zh-CN"/>
        </w:rPr>
        <w:t>–</w:t>
      </w:r>
      <w:r w:rsidR="0082532E">
        <w:rPr>
          <w:rFonts w:ascii="Times New Roman" w:eastAsia="等线" w:hAnsi="Times New Roman" w:hint="eastAsia"/>
          <w:szCs w:val="24"/>
          <w:lang w:eastAsia="zh-CN"/>
        </w:rPr>
        <w:t xml:space="preserve">M </w:t>
      </w:r>
      <w:r w:rsidR="0082532E" w:rsidRPr="0082532E">
        <w:rPr>
          <w:rFonts w:ascii="Times New Roman" w:eastAsia="等线" w:hAnsi="Times New Roman"/>
          <w:szCs w:val="24"/>
          <w:lang w:eastAsia="zh-CN"/>
        </w:rPr>
        <w:t xml:space="preserve">three-center two-electron interaction. Consistent with the original assignment of end-on </w:t>
      </w:r>
      <m:oMath>
        <m:sSup>
          <m:sSupPr>
            <m:ctrlPr>
              <w:rPr>
                <w:rFonts w:ascii="Cambria Math" w:eastAsia="等线" w:hAnsi="Cambria Math"/>
                <w:szCs w:val="24"/>
                <w:lang w:eastAsia="zh-CN"/>
              </w:rPr>
            </m:ctrlPr>
          </m:sSupPr>
          <m:e>
            <m:r>
              <w:rPr>
                <w:rFonts w:ascii="Cambria Math" w:eastAsia="等线" w:hAnsi="Cambria Math"/>
                <w:szCs w:val="24"/>
                <w:lang w:eastAsia="zh-CN"/>
              </w:rPr>
              <m:t>η</m:t>
            </m:r>
          </m:e>
          <m:sup>
            <m:r>
              <w:rPr>
                <w:rFonts w:ascii="Cambria Math" w:eastAsia="等线" w:hAnsi="Cambria Math"/>
                <w:szCs w:val="24"/>
                <w:lang w:eastAsia="zh-CN"/>
              </w:rPr>
              <m:t>1</m:t>
            </m:r>
          </m:sup>
        </m:sSup>
      </m:oMath>
      <w:r w:rsidR="0082532E" w:rsidRPr="0082532E">
        <w:rPr>
          <w:rFonts w:ascii="Times New Roman" w:eastAsia="等线" w:hAnsi="Times New Roman"/>
          <w:szCs w:val="24"/>
          <w:lang w:eastAsia="zh-CN"/>
        </w:rPr>
        <w:t xml:space="preserve">-borane coordination, the generated representation avoids introducing a B–M bond and instead </w:t>
      </w:r>
      <w:r w:rsidR="0082532E" w:rsidRPr="0082532E">
        <w:rPr>
          <w:rFonts w:ascii="Times New Roman" w:eastAsia="等线" w:hAnsi="Times New Roman"/>
          <w:szCs w:val="24"/>
          <w:lang w:eastAsia="zh-CN"/>
        </w:rPr>
        <w:lastRenderedPageBreak/>
        <w:t xml:space="preserve">preserves the </w:t>
      </w:r>
      <w:r w:rsidR="00110A30">
        <w:rPr>
          <w:rFonts w:ascii="Times New Roman" w:eastAsia="等线" w:hAnsi="Times New Roman" w:hint="eastAsia"/>
          <w:szCs w:val="24"/>
          <w:lang w:eastAsia="zh-CN"/>
        </w:rPr>
        <w:t>B</w:t>
      </w:r>
      <w:r w:rsidR="00110A30" w:rsidRPr="003864C5">
        <w:rPr>
          <w:rFonts w:ascii="Times New Roman" w:eastAsia="等线" w:hAnsi="Times New Roman"/>
          <w:szCs w:val="24"/>
          <w:lang w:eastAsia="zh-CN"/>
        </w:rPr>
        <w:t>–</w:t>
      </w:r>
      <w:r w:rsidR="00110A30">
        <w:rPr>
          <w:rFonts w:ascii="Times New Roman" w:eastAsia="等线" w:hAnsi="Times New Roman" w:hint="eastAsia"/>
          <w:szCs w:val="24"/>
          <w:lang w:eastAsia="zh-CN"/>
        </w:rPr>
        <w:t>H</w:t>
      </w:r>
      <w:r w:rsidR="00110A30" w:rsidRPr="003864C5">
        <w:rPr>
          <w:rFonts w:ascii="Times New Roman" w:eastAsia="等线" w:hAnsi="Times New Roman"/>
          <w:szCs w:val="24"/>
          <w:lang w:eastAsia="zh-CN"/>
        </w:rPr>
        <w:t>–</w:t>
      </w:r>
      <w:r w:rsidR="00110A30">
        <w:rPr>
          <w:rFonts w:ascii="Times New Roman" w:eastAsia="等线" w:hAnsi="Times New Roman" w:hint="eastAsia"/>
          <w:szCs w:val="24"/>
          <w:lang w:eastAsia="zh-CN"/>
        </w:rPr>
        <w:t>M</w:t>
      </w:r>
      <w:r w:rsidR="00110A30" w:rsidRPr="0082532E">
        <w:rPr>
          <w:rFonts w:ascii="Times New Roman" w:eastAsia="等线" w:hAnsi="Times New Roman"/>
          <w:szCs w:val="24"/>
          <w:lang w:eastAsia="zh-CN"/>
        </w:rPr>
        <w:t xml:space="preserve"> </w:t>
      </w:r>
      <w:r w:rsidR="0082532E" w:rsidRPr="0082532E">
        <w:rPr>
          <w:rFonts w:ascii="Times New Roman" w:eastAsia="等线" w:hAnsi="Times New Roman"/>
          <w:szCs w:val="24"/>
          <w:lang w:eastAsia="zh-CN"/>
        </w:rPr>
        <w:t>three-center interaction.</w:t>
      </w:r>
      <w:r w:rsidR="009D6310">
        <w:rPr>
          <w:rFonts w:ascii="Times New Roman" w:eastAsia="等线" w:hAnsi="Times New Roman"/>
          <w:szCs w:val="24"/>
          <w:lang w:eastAsia="zh-CN"/>
        </w:rPr>
        <w:fldChar w:fldCharType="begin"/>
      </w:r>
      <w:r w:rsidR="000B5C88">
        <w:rPr>
          <w:rFonts w:ascii="Times New Roman" w:eastAsia="等线" w:hAnsi="Times New Roman"/>
          <w:szCs w:val="24"/>
          <w:lang w:eastAsia="zh-CN"/>
        </w:rPr>
        <w:instrText xml:space="preserve"> ADDIN ZOTERO_ITEM CSL_CITATION {"citationID":"js1m9Ysf","properties":{"unsorted":false,"formattedCitation":"\\super 48,49\\nosupersub{}","plainCitation":"48,49","noteIndex":0},"citationItems":[{"id":4281,"uris":["http://zotero.org/users/6452374/items/YRNMBW4M"],"itemData":{"id":4281,"type":"article-journal","abstract":"Detailed structural and electronic analyses based on orbital interaction models for a large number of tetrahydroborato transition-metal complexes were provided to account for the relationship between their structure and bonding. Three points were made as the result of discussion: (a) most of the tetrahydroborato transition-metal complexes conform to the 18 electron rule, especially for complexes with only one BH4− ligand; (b) usually, complexes with more than 18 valence electrons are considered as ionic complexes. Our detailed analyses reveal that both ionic and electronic effects play important roles in the stereochemistry in these tetrahydroborato complexes. The ionic effect tends to maximize the coordination number while the electronic effect influences the orientation of ligands; (c) complexes with more than 18 valence electrons (which usually have two or more BH4− ligands) adopt structures allowing the extra electrons to be exclusively delocalized in the BH4− ligands. Although some complexes are formally 18-electron species, the number of electrons involved in the metal-ligand bonding is not necessarily 18.","container-title":"Coordination Chemistry Reviews","DOI":"10.1016/S0010-8545(96)01254-4","ISSN":"0010-8545","journalAbbreviation":"Coordination Chemistry Reviews","page":"139-162","source":"ScienceDirect","title":"Transition metal tetrahydroborato complexes: an orbital interaction analysis of their structure and bonding","title-short":"Transition metal tetrahydroborato complexes","volume":"156","author":[{"family":"Xu","given":"Zhiato"},{"family":"Lin","given":"Zhenyang"}],"issued":{"date-parts":[["1996",12,1]]}}},{"id":4280,"uris":["http://zotero.org/users/6452374/items/PYQGC6L6"],"itemData":{"id":4280,"type":"chapter","abstract":"A variety of structural types of transition metal complexes containing σ-boraneligands are reviewed. Their structure and bonding are discussed. Compared with other types of σ-complexes, σ-borane complexes displayquite different structural and bonding properties because of the electron unsaturated boron center in theσ-borane ligands in the precoordination state. The availabilityof an sp3-hybridized orbital at the boron center allows stronger back-donationinteraction without breaking the coordinated B-H bond. The role played by σ-boranecomplexes in hydroboration and borylation reactions has also been reviewed.","container-title":"Contemporary Metal Boron Chemistry I: Borylenes, Boryls, Borane σ-Complexes, and Borohydrides","DOI":"10.1007/430_2007_074","ISBN":"978-3-540-78634-4","language":"en","page":"123-148","publisher":"Springer","publisher-place":"Berlin, Heidelberg","source":"Springer Link","title":"Transition Metal σ-Borane Complexes","URL":"https://doi.org/10.1007/430_2007_074","author":[{"family":"Lin","given":"Zhenyang"}],"editor":[{"family":"Marder","given":"Todd B."},{"family":"Lin","given":"Zhenyang"}],"accessed":{"date-parts":[["2026",7,2]]},"issued":{"date-parts":[["2008"]]}}}],"schema":"https://github.com/citation-style-language/schema/raw/master/csl-citation.json"} </w:instrText>
      </w:r>
      <w:r w:rsidR="009D6310">
        <w:rPr>
          <w:rFonts w:ascii="Times New Roman" w:eastAsia="等线" w:hAnsi="Times New Roman"/>
          <w:szCs w:val="24"/>
          <w:lang w:eastAsia="zh-CN"/>
        </w:rPr>
        <w:fldChar w:fldCharType="separate"/>
      </w:r>
      <w:r w:rsidR="000B5C88" w:rsidRPr="000B5C88">
        <w:rPr>
          <w:rFonts w:ascii="Times New Roman" w:hAnsi="Times New Roman"/>
          <w:vertAlign w:val="superscript"/>
        </w:rPr>
        <w:t>48,49</w:t>
      </w:r>
      <w:r w:rsidR="009D6310">
        <w:rPr>
          <w:rFonts w:ascii="Times New Roman" w:eastAsia="等线" w:hAnsi="Times New Roman"/>
          <w:szCs w:val="24"/>
          <w:lang w:eastAsia="zh-CN"/>
        </w:rPr>
        <w:fldChar w:fldCharType="end"/>
      </w:r>
      <w:r w:rsidR="008B4CEE">
        <w:rPr>
          <w:rFonts w:ascii="Times New Roman" w:eastAsia="等线" w:hAnsi="Times New Roman" w:hint="eastAsia"/>
          <w:szCs w:val="24"/>
          <w:lang w:eastAsia="zh-CN"/>
        </w:rPr>
        <w:t xml:space="preserve"> </w:t>
      </w:r>
      <w:r w:rsidR="008B4CEE" w:rsidRPr="008B4CEE">
        <w:rPr>
          <w:rFonts w:ascii="Times New Roman" w:eastAsia="等线" w:hAnsi="Times New Roman"/>
          <w:szCs w:val="24"/>
          <w:lang w:eastAsia="zh-CN"/>
        </w:rPr>
        <w:t xml:space="preserve">Terminal oxo and nitrido ligands are common multiply bonded motifs in high-valent transition-metal complexes and must be distinguished from neutral donor ligands in Lewis-like representations. Figure </w:t>
      </w:r>
      <w:r w:rsidR="00A83CA6">
        <w:rPr>
          <w:rFonts w:ascii="Times New Roman" w:eastAsia="等线" w:hAnsi="Times New Roman" w:hint="eastAsia"/>
          <w:szCs w:val="24"/>
          <w:lang w:eastAsia="zh-CN"/>
        </w:rPr>
        <w:t>5</w:t>
      </w:r>
      <w:r w:rsidR="008B4CEE" w:rsidRPr="008B4CEE">
        <w:rPr>
          <w:rFonts w:ascii="Times New Roman" w:eastAsia="等线" w:hAnsi="Times New Roman"/>
          <w:szCs w:val="24"/>
          <w:lang w:eastAsia="zh-CN"/>
        </w:rPr>
        <w:t xml:space="preserve">D highlights this requirement with a tungsten oxo fluoride pyridine adduct. The generated structure preserves the terminal W=O linkage as a metal–ligand multiple bond, demonstrating that the </w:t>
      </w:r>
      <w:r w:rsidR="008B4CEE">
        <w:rPr>
          <w:rFonts w:ascii="Times New Roman" w:eastAsia="等线" w:hAnsi="Times New Roman" w:hint="eastAsia"/>
          <w:szCs w:val="24"/>
          <w:lang w:eastAsia="zh-CN"/>
        </w:rPr>
        <w:t>algorithm</w:t>
      </w:r>
      <w:r w:rsidR="008B4CEE" w:rsidRPr="008B4CEE">
        <w:rPr>
          <w:rFonts w:ascii="Times New Roman" w:eastAsia="等线" w:hAnsi="Times New Roman"/>
          <w:szCs w:val="24"/>
          <w:lang w:eastAsia="zh-CN"/>
        </w:rPr>
        <w:t xml:space="preserve"> can retain oxo-type multiple bonding rather than assigning it as a simple dative interaction.</w:t>
      </w:r>
    </w:p>
    <w:p w14:paraId="7F618545" w14:textId="02700F93" w:rsidR="004D5397" w:rsidRDefault="004D5397" w:rsidP="00004EBD">
      <w:pPr>
        <w:widowControl w:val="0"/>
        <w:spacing w:before="180" w:after="240" w:line="480" w:lineRule="auto"/>
        <w:rPr>
          <w:lang w:eastAsia="zh-CN"/>
        </w:rPr>
      </w:pPr>
      <w:r w:rsidRPr="004D5397">
        <w:rPr>
          <w:lang w:eastAsia="zh-CN"/>
        </w:rPr>
        <w:t>C</w:t>
      </w:r>
      <w:r>
        <w:rPr>
          <w:rFonts w:hint="eastAsia"/>
          <w:lang w:eastAsia="zh-CN"/>
        </w:rPr>
        <w:t>ONCLUSIONS</w:t>
      </w:r>
    </w:p>
    <w:p w14:paraId="7EF9FE5A" w14:textId="3FE18D8B" w:rsidR="00FB0693" w:rsidRPr="00FB0693" w:rsidRDefault="001727C0" w:rsidP="00C876C5">
      <w:pPr>
        <w:spacing w:before="180" w:after="240" w:line="480" w:lineRule="auto"/>
      </w:pPr>
      <w:r w:rsidRPr="001727C0">
        <w:t>In this study, we developed TMC-LewisGen, an automated tool for generating Lewis-like structures of TMCs</w:t>
      </w:r>
      <w:r w:rsidR="00FB0693" w:rsidRPr="00FB0693">
        <w:t>.</w:t>
      </w:r>
      <w:r w:rsidR="00565FD8" w:rsidRPr="00565FD8">
        <w:t xml:space="preserve"> Based on statistically derived distance connectivity and chemically reasonable rules, coupled assignments of bond orders, lone pairs, formal charges, and TM oxidation states are obtained through ILP optimization.</w:t>
      </w:r>
      <w:r w:rsidR="00565FD8">
        <w:rPr>
          <w:rFonts w:hint="eastAsia"/>
          <w:lang w:eastAsia="zh-CN"/>
        </w:rPr>
        <w:t xml:space="preserve"> </w:t>
      </w:r>
      <w:r w:rsidR="00FB0693" w:rsidRPr="00FB0693">
        <w:t xml:space="preserve">Subsequent CBC analysis, guided by heuristic rules, further refines and clarifies the coordination patterns. The final outputs include a complete Lewis-like structure, a </w:t>
      </w:r>
      <w:r w:rsidR="008C5349" w:rsidRPr="008C5349">
        <w:rPr>
          <w:highlight w:val="yellow"/>
        </w:rPr>
        <w:t>RDKit-parsable-SMILES</w:t>
      </w:r>
      <w:r w:rsidR="00FB0693" w:rsidRPr="00FB0693">
        <w:t>, and a bonding report, which can also be visualized through a specifically designed graphical interface.</w:t>
      </w:r>
      <w:r w:rsidR="00504867">
        <w:rPr>
          <w:rFonts w:hint="eastAsia"/>
          <w:lang w:eastAsia="zh-CN"/>
        </w:rPr>
        <w:t xml:space="preserve"> </w:t>
      </w:r>
      <w:r w:rsidR="00FB0693" w:rsidRPr="00FB0693">
        <w:t xml:space="preserve">Overall, this framework provides a practical and readily extensible route for large-scale structural annotation, chemical interpretation, and data-driven modeling of </w:t>
      </w:r>
      <w:r w:rsidR="001530C8">
        <w:rPr>
          <w:rFonts w:hint="eastAsia"/>
          <w:lang w:eastAsia="zh-CN"/>
        </w:rPr>
        <w:t>TMCs</w:t>
      </w:r>
      <w:r w:rsidR="00FB0693" w:rsidRPr="00FB0693">
        <w:t xml:space="preserve">. </w:t>
      </w:r>
      <w:r w:rsidR="00605915" w:rsidRPr="00605915">
        <w:rPr>
          <w:highlight w:val="yellow"/>
        </w:rPr>
        <w:t>In the current implementation, ligands are uniformly treated within a closed-shell formalism; therefore, the reported representations should be regarded as formal Lewis-structure-based depictions rather than unique electronic-structure descriptions.</w:t>
      </w:r>
      <w:r w:rsidR="00605915">
        <w:rPr>
          <w:rFonts w:hint="eastAsia"/>
          <w:lang w:eastAsia="zh-CN"/>
        </w:rPr>
        <w:t xml:space="preserve"> </w:t>
      </w:r>
      <w:r w:rsidR="00C22E2A" w:rsidRPr="00C22E2A">
        <w:t>Future work will focus on improving the treatment of metal–metal bonds, electron-deficient motifs such as boron clusters, and transition-state structures, as well as curating more challenging edge cases.</w:t>
      </w:r>
    </w:p>
    <w:p w14:paraId="26E30CA3" w14:textId="16E43136" w:rsidR="00227FB4" w:rsidRDefault="00227FB4" w:rsidP="00227FB4">
      <w:pPr>
        <w:pStyle w:val="TESupportingInformation"/>
        <w:spacing w:after="240"/>
        <w:ind w:firstLine="0"/>
        <w:jc w:val="left"/>
      </w:pPr>
      <w:r>
        <w:t>ASSOCIATED CONTENT</w:t>
      </w:r>
    </w:p>
    <w:p w14:paraId="154BD49B" w14:textId="77777777" w:rsidR="00F038E0" w:rsidRPr="00FE6017" w:rsidRDefault="00F038E0" w:rsidP="00F038E0">
      <w:pPr>
        <w:spacing w:before="180" w:after="240" w:line="480" w:lineRule="auto"/>
      </w:pPr>
      <w:r>
        <w:t>Data and Software Availability Statement</w:t>
      </w:r>
    </w:p>
    <w:p w14:paraId="7812B078" w14:textId="4CF4811F" w:rsidR="00227FB4" w:rsidRDefault="00227FB4" w:rsidP="004E1F39">
      <w:pPr>
        <w:spacing w:before="180" w:after="240" w:line="480" w:lineRule="auto"/>
        <w:rPr>
          <w:lang w:eastAsia="zh-CN"/>
        </w:rPr>
      </w:pPr>
      <w:r w:rsidRPr="000D44C1">
        <w:lastRenderedPageBreak/>
        <w:t xml:space="preserve">The accession codes are available free of charge at </w:t>
      </w:r>
      <w:r w:rsidR="00531FF3" w:rsidRPr="00531FF3">
        <w:rPr>
          <w:lang w:eastAsia="zh-CN"/>
        </w:rPr>
        <w:t>https://github.com/Reecy-Z/TMC-Lewis-Structure</w:t>
      </w:r>
      <w:r w:rsidR="00950538" w:rsidRPr="005D1E9C">
        <w:rPr>
          <w:rFonts w:hint="eastAsia"/>
          <w:lang w:eastAsia="zh-CN"/>
        </w:rPr>
        <w:t xml:space="preserve">. </w:t>
      </w:r>
      <w:r>
        <w:rPr>
          <w:rFonts w:hint="eastAsia"/>
          <w:lang w:eastAsia="zh-CN"/>
        </w:rPr>
        <w:t>The tmQMg data</w:t>
      </w:r>
      <w:r w:rsidR="00FC549C">
        <w:rPr>
          <w:rFonts w:hint="eastAsia"/>
          <w:lang w:eastAsia="zh-CN"/>
        </w:rPr>
        <w:t xml:space="preserve"> </w:t>
      </w:r>
      <w:r>
        <w:rPr>
          <w:rFonts w:hint="eastAsia"/>
          <w:lang w:eastAsia="zh-CN"/>
        </w:rPr>
        <w:t xml:space="preserve">set </w:t>
      </w:r>
      <w:r>
        <w:rPr>
          <w:lang w:eastAsia="zh-CN"/>
        </w:rPr>
        <w:t xml:space="preserve">is openly available at </w:t>
      </w:r>
      <w:r w:rsidRPr="00276A32">
        <w:rPr>
          <w:lang w:eastAsia="zh-CN"/>
        </w:rPr>
        <w:t>https://github.com/hkneiding/tmqmg</w:t>
      </w:r>
      <w:r>
        <w:rPr>
          <w:lang w:eastAsia="zh-CN"/>
        </w:rPr>
        <w:t>.</w:t>
      </w:r>
      <w:r>
        <w:rPr>
          <w:rFonts w:hint="eastAsia"/>
          <w:lang w:eastAsia="zh-CN"/>
        </w:rPr>
        <w:t xml:space="preserve"> </w:t>
      </w:r>
    </w:p>
    <w:p w14:paraId="5D7C4D37" w14:textId="77777777" w:rsidR="006E7E48" w:rsidRDefault="006E7E48" w:rsidP="0039548D">
      <w:pPr>
        <w:pStyle w:val="FACorrespondingAuthorFootnote"/>
        <w:spacing w:before="180" w:after="240"/>
        <w:jc w:val="left"/>
      </w:pPr>
      <w:r>
        <w:t>Supporting Information</w:t>
      </w:r>
    </w:p>
    <w:p w14:paraId="04AB323E" w14:textId="3CEAD07B" w:rsidR="006E7E48" w:rsidRPr="00987571" w:rsidRDefault="006E7E48" w:rsidP="0039548D">
      <w:pPr>
        <w:pStyle w:val="TAMainText"/>
        <w:spacing w:before="180" w:after="240"/>
        <w:ind w:firstLine="0"/>
        <w:rPr>
          <w:rFonts w:hint="eastAsia"/>
          <w:lang w:eastAsia="zh-CN"/>
        </w:rPr>
      </w:pPr>
      <w:r w:rsidRPr="00A306A2">
        <w:t xml:space="preserve">The Supporting Information is available free of charge at </w:t>
      </w:r>
      <w:hyperlink r:id="rId22" w:history="1">
        <w:r w:rsidR="00987571" w:rsidRPr="006238F6">
          <w:rPr>
            <w:rStyle w:val="a6"/>
          </w:rPr>
          <w:t>https://pubs.acs.org/doi/10.1021/acs.jcim.xxxxxx</w:t>
        </w:r>
      </w:hyperlink>
      <w:r>
        <w:t>.</w:t>
      </w:r>
      <w:r w:rsidR="00987571">
        <w:rPr>
          <w:rFonts w:hint="eastAsia"/>
          <w:lang w:eastAsia="zh-CN"/>
        </w:rPr>
        <w:t xml:space="preserve"> </w:t>
      </w:r>
      <w:r w:rsidR="00987571" w:rsidRPr="00987571">
        <w:rPr>
          <w:highlight w:val="yellow"/>
          <w:lang w:eastAsia="zh-CN"/>
        </w:rPr>
        <w:t>It contains details on the scope and applicability of the current implementation, algorithm efficiency, methodology and parameterization, SMILES representation</w:t>
      </w:r>
      <w:r w:rsidR="005F1FDB">
        <w:rPr>
          <w:rFonts w:hint="eastAsia"/>
          <w:highlight w:val="yellow"/>
          <w:lang w:eastAsia="zh-CN"/>
        </w:rPr>
        <w:t xml:space="preserve"> for TMC</w:t>
      </w:r>
      <w:r w:rsidR="00987571" w:rsidRPr="00987571">
        <w:rPr>
          <w:highlight w:val="yellow"/>
          <w:lang w:eastAsia="zh-CN"/>
        </w:rPr>
        <w:t>, radical and redox non-innocent ligand cases, and failure-case analysis.</w:t>
      </w:r>
    </w:p>
    <w:p w14:paraId="34BAD9DA" w14:textId="3DE6D162" w:rsidR="003C56DB" w:rsidRDefault="003C56DB" w:rsidP="003C56DB">
      <w:pPr>
        <w:pStyle w:val="FACorrespondingAuthorFootnote"/>
        <w:spacing w:after="0"/>
        <w:jc w:val="left"/>
      </w:pPr>
      <w:r>
        <w:t>AUTHOR INFORMATION</w:t>
      </w:r>
    </w:p>
    <w:p w14:paraId="7F445EE7" w14:textId="77777777" w:rsidR="003C56DB" w:rsidRPr="00DD6DBB" w:rsidRDefault="003C56DB" w:rsidP="00CB407A">
      <w:pPr>
        <w:pStyle w:val="FAAuthorInfoSubtitle"/>
      </w:pPr>
      <w:r w:rsidRPr="00DD6DBB">
        <w:t>Corresponding Author</w:t>
      </w:r>
    </w:p>
    <w:p w14:paraId="2BAD5C4E" w14:textId="1CC32BD4" w:rsidR="003C56DB" w:rsidRDefault="003C56DB" w:rsidP="003C56DB">
      <w:pPr>
        <w:pStyle w:val="FACorrespondingAuthorFootnote"/>
        <w:spacing w:after="240"/>
        <w:rPr>
          <w:lang w:eastAsia="zh-CN"/>
        </w:rPr>
      </w:pPr>
      <w:r w:rsidRPr="009053CD">
        <w:t>Zhenyang Lin</w:t>
      </w:r>
      <w:r>
        <w:rPr>
          <w:rFonts w:hint="eastAsia"/>
          <w:lang w:eastAsia="zh-CN"/>
        </w:rPr>
        <w:t xml:space="preserve"> - </w:t>
      </w:r>
      <w:r w:rsidR="00A93347" w:rsidRPr="00A93347">
        <w:rPr>
          <w:lang w:eastAsia="zh-CN"/>
        </w:rPr>
        <w:t>Department of Chemistry, The Hong Kong University of Science and Technology, Clear Water Bay, Kowloon, Hong Kong SAR, Hong Kong 999077, China</w:t>
      </w:r>
      <w:r>
        <w:rPr>
          <w:rFonts w:hint="eastAsia"/>
          <w:lang w:eastAsia="zh-CN"/>
        </w:rPr>
        <w:t xml:space="preserve">; </w:t>
      </w:r>
      <w:r w:rsidR="0088184B" w:rsidRPr="0088184B">
        <w:rPr>
          <w:lang w:val="en-HK" w:eastAsia="zh-CN"/>
        </w:rPr>
        <w:t>orcid.org/0000-0003-4104-8767;</w:t>
      </w:r>
      <w:r w:rsidR="0088184B">
        <w:rPr>
          <w:lang w:val="en-HK" w:eastAsia="zh-CN"/>
        </w:rPr>
        <w:t xml:space="preserve"> </w:t>
      </w:r>
      <w:r>
        <w:rPr>
          <w:rFonts w:hint="eastAsia"/>
          <w:lang w:eastAsia="zh-CN"/>
        </w:rPr>
        <w:t xml:space="preserve">Email: </w:t>
      </w:r>
      <w:hyperlink r:id="rId23" w:history="1">
        <w:r w:rsidR="00227FB4" w:rsidRPr="002F0673">
          <w:rPr>
            <w:rStyle w:val="a6"/>
            <w:lang w:eastAsia="zh-CN"/>
          </w:rPr>
          <w:t>chzlin@ust.hk</w:t>
        </w:r>
      </w:hyperlink>
    </w:p>
    <w:p w14:paraId="48442798" w14:textId="0B59BCBB" w:rsidR="0020425E" w:rsidRDefault="0020425E" w:rsidP="00CB407A">
      <w:pPr>
        <w:pStyle w:val="FAAuthorInfoSubtitle"/>
      </w:pPr>
      <w:r>
        <w:t>Author</w:t>
      </w:r>
    </w:p>
    <w:p w14:paraId="1222E26E" w14:textId="26F56E7B" w:rsidR="0020425E" w:rsidRDefault="0020425E" w:rsidP="00CB407A">
      <w:pPr>
        <w:pStyle w:val="FAAuthorInfoSubtitle"/>
        <w:rPr>
          <w:lang w:eastAsia="zh-CN"/>
        </w:rPr>
      </w:pPr>
      <w:r w:rsidRPr="007C011F">
        <w:t xml:space="preserve">Farshad Shiri </w:t>
      </w:r>
      <w:r>
        <w:t>-</w:t>
      </w:r>
      <w:r w:rsidRPr="007C011F">
        <w:t xml:space="preserve"> </w:t>
      </w:r>
      <w:r w:rsidR="00A93347" w:rsidRPr="00A93347">
        <w:rPr>
          <w:lang w:eastAsia="zh-CN"/>
        </w:rPr>
        <w:t>Department of Chemistry, The Hong Kong University of Science and Technology, Clear Water Bay, Kowloon, Hong Kong SAR, Hong Kong 999077, China</w:t>
      </w:r>
    </w:p>
    <w:p w14:paraId="0AF65C6E" w14:textId="47EA543F" w:rsidR="00D435E7" w:rsidRPr="00D435E7" w:rsidRDefault="00D642C3" w:rsidP="00CB407A">
      <w:pPr>
        <w:pStyle w:val="FAAuthorInfoSubtitle"/>
        <w:rPr>
          <w:lang w:eastAsia="zh-CN"/>
        </w:rPr>
      </w:pPr>
      <w:r w:rsidRPr="0020425E">
        <w:t>Jingyuan Zhu</w:t>
      </w:r>
      <w:r w:rsidR="00D435E7" w:rsidRPr="007C011F">
        <w:t xml:space="preserve"> </w:t>
      </w:r>
      <w:r w:rsidR="00D435E7">
        <w:t>-</w:t>
      </w:r>
      <w:r w:rsidR="00D435E7" w:rsidRPr="007C011F">
        <w:t xml:space="preserve"> </w:t>
      </w:r>
      <w:r w:rsidR="00D435E7" w:rsidRPr="009053CD">
        <w:rPr>
          <w:lang w:eastAsia="zh-CN"/>
        </w:rPr>
        <w:t xml:space="preserve">Department of Chemistry, The Hong Kong University of Science and Technology, Clear Water Bay, Kowloon, Hong Kong SAR, </w:t>
      </w:r>
      <w:r w:rsidR="00D435E7" w:rsidRPr="00C3515E">
        <w:rPr>
          <w:lang w:val="en-HK" w:eastAsia="zh-CN"/>
        </w:rPr>
        <w:t>Hong Kong 999077</w:t>
      </w:r>
      <w:r w:rsidR="00D435E7">
        <w:rPr>
          <w:lang w:eastAsia="zh-CN"/>
        </w:rPr>
        <w:t xml:space="preserve">, </w:t>
      </w:r>
      <w:r w:rsidR="00D435E7" w:rsidRPr="009053CD">
        <w:rPr>
          <w:lang w:eastAsia="zh-CN"/>
        </w:rPr>
        <w:t>China</w:t>
      </w:r>
    </w:p>
    <w:p w14:paraId="3E4C869E" w14:textId="6A81CC28" w:rsidR="00D435E7" w:rsidRDefault="00980872" w:rsidP="00D435E7">
      <w:pPr>
        <w:pStyle w:val="FAAuthorInfoSubtitle"/>
        <w:rPr>
          <w:lang w:eastAsia="zh-CN"/>
        </w:rPr>
      </w:pPr>
      <w:r>
        <w:rPr>
          <w:rFonts w:hint="eastAsia"/>
          <w:lang w:eastAsia="zh-CN"/>
        </w:rPr>
        <w:t>Sin Hang Tong</w:t>
      </w:r>
      <w:r w:rsidR="00D435E7" w:rsidRPr="007C011F">
        <w:t xml:space="preserve"> </w:t>
      </w:r>
      <w:r w:rsidR="00D435E7">
        <w:t>-</w:t>
      </w:r>
      <w:r w:rsidR="00D435E7" w:rsidRPr="007C011F">
        <w:t xml:space="preserve"> </w:t>
      </w:r>
      <w:r w:rsidR="00D435E7" w:rsidRPr="009053CD">
        <w:rPr>
          <w:lang w:eastAsia="zh-CN"/>
        </w:rPr>
        <w:t xml:space="preserve">Department of Chemistry, The Hong Kong University of Science and Technology, Clear Water Bay, Kowloon, Hong Kong SAR, </w:t>
      </w:r>
      <w:r w:rsidR="00D435E7" w:rsidRPr="00C3515E">
        <w:rPr>
          <w:lang w:val="en-HK" w:eastAsia="zh-CN"/>
        </w:rPr>
        <w:t>Hong Kong 999077</w:t>
      </w:r>
      <w:r w:rsidR="00D435E7">
        <w:rPr>
          <w:lang w:eastAsia="zh-CN"/>
        </w:rPr>
        <w:t xml:space="preserve">, </w:t>
      </w:r>
      <w:r w:rsidR="00D435E7" w:rsidRPr="009053CD">
        <w:rPr>
          <w:lang w:eastAsia="zh-CN"/>
        </w:rPr>
        <w:t>China</w:t>
      </w:r>
    </w:p>
    <w:p w14:paraId="4C679F06" w14:textId="060F8A15" w:rsidR="00D435E7" w:rsidRPr="00D435E7" w:rsidRDefault="00980872" w:rsidP="00CB407A">
      <w:pPr>
        <w:pStyle w:val="FAAuthorInfoSubtitle"/>
        <w:rPr>
          <w:lang w:eastAsia="zh-CN"/>
        </w:rPr>
      </w:pPr>
      <w:r>
        <w:rPr>
          <w:rFonts w:hint="eastAsia"/>
          <w:lang w:eastAsia="zh-CN"/>
        </w:rPr>
        <w:t>Liren Xiao</w:t>
      </w:r>
      <w:r w:rsidR="00D435E7" w:rsidRPr="007C011F">
        <w:t xml:space="preserve"> </w:t>
      </w:r>
      <w:r w:rsidR="00D435E7">
        <w:t>-</w:t>
      </w:r>
      <w:r w:rsidR="00D435E7" w:rsidRPr="007C011F">
        <w:t xml:space="preserve"> </w:t>
      </w:r>
      <w:r w:rsidR="00D435E7" w:rsidRPr="009053CD">
        <w:rPr>
          <w:lang w:eastAsia="zh-CN"/>
        </w:rPr>
        <w:t xml:space="preserve">Department of Chemistry, The Hong Kong University of Science and Technology, Clear Water Bay, Kowloon, Hong Kong SAR, </w:t>
      </w:r>
      <w:r w:rsidR="00D435E7" w:rsidRPr="00C3515E">
        <w:rPr>
          <w:lang w:val="en-HK" w:eastAsia="zh-CN"/>
        </w:rPr>
        <w:t>Hong Kong 999077</w:t>
      </w:r>
      <w:r w:rsidR="00D435E7">
        <w:rPr>
          <w:lang w:eastAsia="zh-CN"/>
        </w:rPr>
        <w:t xml:space="preserve">, </w:t>
      </w:r>
      <w:r w:rsidR="00D435E7" w:rsidRPr="009053CD">
        <w:rPr>
          <w:lang w:eastAsia="zh-CN"/>
        </w:rPr>
        <w:t>China</w:t>
      </w:r>
    </w:p>
    <w:p w14:paraId="39678607" w14:textId="3541D884" w:rsidR="00227FB4" w:rsidRPr="00DD6DBB" w:rsidRDefault="00227FB4" w:rsidP="00CB407A">
      <w:pPr>
        <w:pStyle w:val="FAAuthorInfoSubtitle"/>
      </w:pPr>
      <w:r w:rsidRPr="00DD6DBB">
        <w:lastRenderedPageBreak/>
        <w:t>Author Contributions</w:t>
      </w:r>
    </w:p>
    <w:p w14:paraId="69CC20E5" w14:textId="7B425CBA" w:rsidR="00227FB4" w:rsidRDefault="00227FB4" w:rsidP="0075151D">
      <w:pPr>
        <w:pStyle w:val="TAMainText"/>
        <w:spacing w:before="180" w:after="240"/>
        <w:ind w:firstLine="0"/>
        <w:rPr>
          <w:lang w:eastAsia="zh-CN"/>
        </w:rPr>
      </w:pPr>
      <w:r w:rsidRPr="00DD6DBB">
        <w:t>The manuscript was written throug</w:t>
      </w:r>
      <w:r>
        <w:t xml:space="preserve">h contributions of all authors. </w:t>
      </w:r>
      <w:r w:rsidRPr="00DD6DBB">
        <w:t>All authors have given approval to the final version of the manuscript.</w:t>
      </w:r>
      <w:r w:rsidR="003A3DEE">
        <w:rPr>
          <w:rFonts w:hint="eastAsia"/>
          <w:lang w:eastAsia="zh-CN"/>
        </w:rPr>
        <w:t xml:space="preserve"> </w:t>
      </w:r>
      <w:r w:rsidR="003A3DEE" w:rsidRPr="003A3DEE">
        <w:rPr>
          <w:vertAlign w:val="superscript"/>
          <w:lang w:eastAsia="zh-CN"/>
        </w:rPr>
        <w:t>‡</w:t>
      </w:r>
      <w:r w:rsidR="003A3DEE" w:rsidRPr="003A3DEE">
        <w:rPr>
          <w:lang w:eastAsia="zh-CN"/>
        </w:rPr>
        <w:t>These authors contributed equally.</w:t>
      </w:r>
    </w:p>
    <w:p w14:paraId="2FAF4138" w14:textId="77777777" w:rsidR="00227FB4" w:rsidRDefault="00227FB4" w:rsidP="00227FB4">
      <w:pPr>
        <w:pStyle w:val="TDAcknowledgments"/>
        <w:spacing w:before="0" w:after="0"/>
        <w:ind w:firstLine="0"/>
        <w:jc w:val="left"/>
      </w:pPr>
      <w:r>
        <w:t>ACKNOWLEDGMENT</w:t>
      </w:r>
    </w:p>
    <w:p w14:paraId="6DAD62AC" w14:textId="7DAEEE1D" w:rsidR="00227FB4" w:rsidRPr="00227FB4" w:rsidRDefault="0020425E" w:rsidP="0075151D">
      <w:pPr>
        <w:pStyle w:val="TAMainText"/>
        <w:spacing w:before="180" w:after="240"/>
        <w:ind w:firstLine="0"/>
        <w:rPr>
          <w:lang w:eastAsia="zh-CN"/>
        </w:rPr>
      </w:pPr>
      <w:r>
        <w:t>This work was supported by the Research Grants Council of Hong Kong (HKUST 16302425).</w:t>
      </w:r>
      <w:r w:rsidRPr="00E6319F">
        <w:t xml:space="preserve"> </w:t>
      </w:r>
    </w:p>
    <w:p w14:paraId="30756F50" w14:textId="77777777" w:rsidR="00DD6DBB" w:rsidRDefault="00DD6DBB" w:rsidP="000B5610">
      <w:pPr>
        <w:pStyle w:val="TFReferencesSection"/>
        <w:spacing w:after="0"/>
        <w:ind w:firstLine="0"/>
      </w:pPr>
      <w:r>
        <w:t>REFERENCES</w:t>
      </w:r>
    </w:p>
    <w:p w14:paraId="4B680A6D" w14:textId="77777777" w:rsidR="000B5C88" w:rsidRPr="000B5C88" w:rsidRDefault="00EC4705" w:rsidP="000B5C88">
      <w:pPr>
        <w:pStyle w:val="ab"/>
      </w:pPr>
      <w:r>
        <w:rPr>
          <w:lang w:eastAsia="zh-CN"/>
        </w:rPr>
        <w:fldChar w:fldCharType="begin"/>
      </w:r>
      <w:r w:rsidR="00714D3A">
        <w:rPr>
          <w:lang w:eastAsia="zh-CN"/>
        </w:rPr>
        <w:instrText xml:space="preserve"> ADDIN ZOTERO_BIBL {"uncited":[],"omitted":[],"custom":[]} CSL_BIBLIOGRAPHY </w:instrText>
      </w:r>
      <w:r>
        <w:rPr>
          <w:lang w:eastAsia="zh-CN"/>
        </w:rPr>
        <w:fldChar w:fldCharType="separate"/>
      </w:r>
      <w:r w:rsidR="000B5C88" w:rsidRPr="000B5C88">
        <w:t>(1)</w:t>
      </w:r>
      <w:r w:rsidR="000B5C88" w:rsidRPr="000B5C88">
        <w:tab/>
        <w:t xml:space="preserve">Lewis, G. N. THE ATOM AND THE MOLECULE. </w:t>
      </w:r>
      <w:r w:rsidR="000B5C88" w:rsidRPr="000B5C88">
        <w:rPr>
          <w:i/>
          <w:iCs/>
        </w:rPr>
        <w:t>J. Am. Chem. Soc.</w:t>
      </w:r>
      <w:r w:rsidR="000B5C88" w:rsidRPr="000B5C88">
        <w:t xml:space="preserve"> </w:t>
      </w:r>
      <w:r w:rsidR="000B5C88" w:rsidRPr="000B5C88">
        <w:rPr>
          <w:b/>
          <w:bCs/>
        </w:rPr>
        <w:t>1916</w:t>
      </w:r>
      <w:r w:rsidR="000B5C88" w:rsidRPr="000B5C88">
        <w:t xml:space="preserve">, </w:t>
      </w:r>
      <w:r w:rsidR="000B5C88" w:rsidRPr="000B5C88">
        <w:rPr>
          <w:i/>
          <w:iCs/>
        </w:rPr>
        <w:t>38</w:t>
      </w:r>
      <w:r w:rsidR="000B5C88" w:rsidRPr="000B5C88">
        <w:t xml:space="preserve"> (4), 762–785. https://doi.org/10.1021/ja02261a002.</w:t>
      </w:r>
    </w:p>
    <w:p w14:paraId="7164CF30" w14:textId="77777777" w:rsidR="000B5C88" w:rsidRPr="000B5C88" w:rsidRDefault="000B5C88" w:rsidP="000B5C88">
      <w:pPr>
        <w:pStyle w:val="ab"/>
      </w:pPr>
      <w:r w:rsidRPr="000B5C88">
        <w:t>(2)</w:t>
      </w:r>
      <w:r w:rsidRPr="000B5C88">
        <w:tab/>
        <w:t xml:space="preserve">Gillespie, R. J.; Nyholm, R. S. Inorganic Stereochemistry. </w:t>
      </w:r>
      <w:r w:rsidRPr="000B5C88">
        <w:rPr>
          <w:i/>
          <w:iCs/>
        </w:rPr>
        <w:t>Q. Rev. Chem. Soc.</w:t>
      </w:r>
      <w:r w:rsidRPr="000B5C88">
        <w:t xml:space="preserve"> </w:t>
      </w:r>
      <w:r w:rsidRPr="000B5C88">
        <w:rPr>
          <w:b/>
          <w:bCs/>
        </w:rPr>
        <w:t>1957</w:t>
      </w:r>
      <w:r w:rsidRPr="000B5C88">
        <w:t xml:space="preserve">, </w:t>
      </w:r>
      <w:r w:rsidRPr="000B5C88">
        <w:rPr>
          <w:i/>
          <w:iCs/>
        </w:rPr>
        <w:t>11</w:t>
      </w:r>
      <w:r w:rsidRPr="000B5C88">
        <w:t xml:space="preserve"> (4), 339–380. https://doi.org/10.1039/QR9571100339.</w:t>
      </w:r>
    </w:p>
    <w:p w14:paraId="436D4B3D" w14:textId="77777777" w:rsidR="000B5C88" w:rsidRPr="000B5C88" w:rsidRDefault="000B5C88" w:rsidP="000B5C88">
      <w:pPr>
        <w:pStyle w:val="ab"/>
      </w:pPr>
      <w:r w:rsidRPr="000B5C88">
        <w:t>(3)</w:t>
      </w:r>
      <w:r w:rsidRPr="000B5C88">
        <w:tab/>
        <w:t xml:space="preserve">Knizia, G.; Klein, J. E. M. N. Electron Flow in Reaction Mechanisms—Revealed from First Principles. </w:t>
      </w:r>
      <w:r w:rsidRPr="000B5C88">
        <w:rPr>
          <w:i/>
          <w:iCs/>
        </w:rPr>
        <w:t>Angew. Chem. Int. Ed.</w:t>
      </w:r>
      <w:r w:rsidRPr="000B5C88">
        <w:t xml:space="preserve"> </w:t>
      </w:r>
      <w:r w:rsidRPr="000B5C88">
        <w:rPr>
          <w:b/>
          <w:bCs/>
        </w:rPr>
        <w:t>2015</w:t>
      </w:r>
      <w:r w:rsidRPr="000B5C88">
        <w:t xml:space="preserve">, </w:t>
      </w:r>
      <w:r w:rsidRPr="000B5C88">
        <w:rPr>
          <w:i/>
          <w:iCs/>
        </w:rPr>
        <w:t>54</w:t>
      </w:r>
      <w:r w:rsidRPr="000B5C88">
        <w:t xml:space="preserve"> (18), 5518–5522. https://doi.org/10.1002/anie.201410637.</w:t>
      </w:r>
    </w:p>
    <w:p w14:paraId="52EC4517" w14:textId="77777777" w:rsidR="000B5C88" w:rsidRPr="000B5C88" w:rsidRDefault="000B5C88" w:rsidP="000B5C88">
      <w:pPr>
        <w:pStyle w:val="ab"/>
      </w:pPr>
      <w:r w:rsidRPr="000B5C88">
        <w:t>(4)</w:t>
      </w:r>
      <w:r w:rsidRPr="000B5C88">
        <w:tab/>
        <w:t xml:space="preserve">Green, M. L. H. A New Approach to the Formal Classification of Covalent Compounds of the Elements. </w:t>
      </w:r>
      <w:r w:rsidRPr="000B5C88">
        <w:rPr>
          <w:i/>
          <w:iCs/>
        </w:rPr>
        <w:t>J. Organomet. Chem.</w:t>
      </w:r>
      <w:r w:rsidRPr="000B5C88">
        <w:t xml:space="preserve"> </w:t>
      </w:r>
      <w:r w:rsidRPr="000B5C88">
        <w:rPr>
          <w:b/>
          <w:bCs/>
        </w:rPr>
        <w:t>1995</w:t>
      </w:r>
      <w:r w:rsidRPr="000B5C88">
        <w:t xml:space="preserve">, </w:t>
      </w:r>
      <w:r w:rsidRPr="000B5C88">
        <w:rPr>
          <w:i/>
          <w:iCs/>
        </w:rPr>
        <w:t>500</w:t>
      </w:r>
      <w:r w:rsidRPr="000B5C88">
        <w:t xml:space="preserve"> (1), 127–148. https://doi.org/10.1016/0022-328X(95)00508-N.</w:t>
      </w:r>
    </w:p>
    <w:p w14:paraId="4D236CB4" w14:textId="77777777" w:rsidR="000B5C88" w:rsidRPr="000B5C88" w:rsidRDefault="000B5C88" w:rsidP="000B5C88">
      <w:pPr>
        <w:pStyle w:val="ab"/>
      </w:pPr>
      <w:r w:rsidRPr="000B5C88">
        <w:t>(5)</w:t>
      </w:r>
      <w:r w:rsidRPr="000B5C88">
        <w:tab/>
        <w:t xml:space="preserve">Balaban, A. T. Applications of Graph Theory in Chemistry. </w:t>
      </w:r>
      <w:r w:rsidRPr="000B5C88">
        <w:rPr>
          <w:i/>
          <w:iCs/>
        </w:rPr>
        <w:t>J. Chem. Inf. Comput. Sci.</w:t>
      </w:r>
      <w:r w:rsidRPr="000B5C88">
        <w:t xml:space="preserve"> </w:t>
      </w:r>
      <w:r w:rsidRPr="000B5C88">
        <w:rPr>
          <w:b/>
          <w:bCs/>
        </w:rPr>
        <w:t>1985</w:t>
      </w:r>
      <w:r w:rsidRPr="000B5C88">
        <w:t xml:space="preserve">, </w:t>
      </w:r>
      <w:r w:rsidRPr="000B5C88">
        <w:rPr>
          <w:i/>
          <w:iCs/>
        </w:rPr>
        <w:t>25</w:t>
      </w:r>
      <w:r w:rsidRPr="000B5C88">
        <w:t xml:space="preserve"> (3), 334–343. https://doi.org/10.1021/ci00047a033.</w:t>
      </w:r>
    </w:p>
    <w:p w14:paraId="630E1E10" w14:textId="77777777" w:rsidR="000B5C88" w:rsidRPr="000B5C88" w:rsidRDefault="000B5C88" w:rsidP="000B5C88">
      <w:pPr>
        <w:pStyle w:val="ab"/>
      </w:pPr>
      <w:r w:rsidRPr="000B5C88">
        <w:t>(6)</w:t>
      </w:r>
      <w:r w:rsidRPr="000B5C88">
        <w:tab/>
        <w:t xml:space="preserve">Weininger, D. SMILES, a Chemical Language and Information System. 1. Introduction to Methodology and Encoding Rules. </w:t>
      </w:r>
      <w:r w:rsidRPr="000B5C88">
        <w:rPr>
          <w:i/>
          <w:iCs/>
        </w:rPr>
        <w:t>J. Chem. Inf. Model.</w:t>
      </w:r>
      <w:r w:rsidRPr="000B5C88">
        <w:t xml:space="preserve"> </w:t>
      </w:r>
      <w:r w:rsidRPr="000B5C88">
        <w:rPr>
          <w:b/>
          <w:bCs/>
        </w:rPr>
        <w:t>1988</w:t>
      </w:r>
      <w:r w:rsidRPr="000B5C88">
        <w:t xml:space="preserve">, </w:t>
      </w:r>
      <w:r w:rsidRPr="000B5C88">
        <w:rPr>
          <w:i/>
          <w:iCs/>
        </w:rPr>
        <w:t>28</w:t>
      </w:r>
      <w:r w:rsidRPr="000B5C88">
        <w:t xml:space="preserve"> (1), 31–36. https://doi.org/10.1021/ci00057a005.</w:t>
      </w:r>
    </w:p>
    <w:p w14:paraId="2FA44280" w14:textId="77777777" w:rsidR="000B5C88" w:rsidRPr="000B5C88" w:rsidRDefault="000B5C88" w:rsidP="000B5C88">
      <w:pPr>
        <w:pStyle w:val="ab"/>
      </w:pPr>
      <w:r w:rsidRPr="000B5C88">
        <w:t>(7)</w:t>
      </w:r>
      <w:r w:rsidRPr="000B5C88">
        <w:tab/>
        <w:t xml:space="preserve">Duvenaud, D.; Maclaurin, D.; Aguilera-Iparraguirre, J.; Gómez-Bombarelli, R.; Hirzel, T.; Aspuru-Guzik, A.; Adams, R. P. Convolutional Networks on Graphs for Learning Molecular Fingerprints. In </w:t>
      </w:r>
      <w:r w:rsidRPr="000B5C88">
        <w:rPr>
          <w:i/>
          <w:iCs/>
        </w:rPr>
        <w:t>Proceedings of the 29th International Conference on Neural Information Processing Systems - Volume 2</w:t>
      </w:r>
      <w:r w:rsidRPr="000B5C88">
        <w:t>; NIPS’15; MIT Press: Cambridge, MA, USA, 2015; Vol. 2, pp 2224–2232.</w:t>
      </w:r>
    </w:p>
    <w:p w14:paraId="4B97F78D" w14:textId="77777777" w:rsidR="000B5C88" w:rsidRPr="000B5C88" w:rsidRDefault="000B5C88" w:rsidP="000B5C88">
      <w:pPr>
        <w:pStyle w:val="ab"/>
      </w:pPr>
      <w:r w:rsidRPr="000B5C88">
        <w:t>(8)</w:t>
      </w:r>
      <w:r w:rsidRPr="000B5C88">
        <w:tab/>
        <w:t xml:space="preserve">Gilmer, J.; Schoenholz, S. S.; Riley, P. F.; Vinyals, O.; Dahl, G. E. Neural Message Passing for Quantum Chemistry. In </w:t>
      </w:r>
      <w:r w:rsidRPr="000B5C88">
        <w:rPr>
          <w:i/>
          <w:iCs/>
        </w:rPr>
        <w:t>Proceedings of the 34th International Conference on Machine Learning - Volume 70</w:t>
      </w:r>
      <w:r w:rsidRPr="000B5C88">
        <w:t>; ICML’17; JMLR.org: Sydney, NSW, Australia, 2017; pp 1263–1272.</w:t>
      </w:r>
    </w:p>
    <w:p w14:paraId="2000A7E7" w14:textId="77777777" w:rsidR="000B5C88" w:rsidRPr="000B5C88" w:rsidRDefault="000B5C88" w:rsidP="000B5C88">
      <w:pPr>
        <w:pStyle w:val="ab"/>
      </w:pPr>
      <w:r w:rsidRPr="000B5C88">
        <w:t>(9)</w:t>
      </w:r>
      <w:r w:rsidRPr="000B5C88">
        <w:tab/>
        <w:t xml:space="preserve">Ross, J.; Belgodere, B.; Chenthamarakshan, V.; Padhi, I.; Mroueh, Y.; Das, P. Large-Scale Chemical Language Representations Capture Molecular Structure and Properties. </w:t>
      </w:r>
      <w:r w:rsidRPr="000B5C88">
        <w:rPr>
          <w:i/>
          <w:iCs/>
        </w:rPr>
        <w:t>Nat. Mach. Intell.</w:t>
      </w:r>
      <w:r w:rsidRPr="000B5C88">
        <w:t xml:space="preserve"> </w:t>
      </w:r>
      <w:r w:rsidRPr="000B5C88">
        <w:rPr>
          <w:b/>
          <w:bCs/>
        </w:rPr>
        <w:t>2022</w:t>
      </w:r>
      <w:r w:rsidRPr="000B5C88">
        <w:t xml:space="preserve">, </w:t>
      </w:r>
      <w:r w:rsidRPr="000B5C88">
        <w:rPr>
          <w:i/>
          <w:iCs/>
        </w:rPr>
        <w:t>4</w:t>
      </w:r>
      <w:r w:rsidRPr="000B5C88">
        <w:t xml:space="preserve"> (12), 1256–1264. https://doi.org/10.1038/s42256-022-00580-7.</w:t>
      </w:r>
    </w:p>
    <w:p w14:paraId="54360DED" w14:textId="77777777" w:rsidR="000B5C88" w:rsidRPr="000B5C88" w:rsidRDefault="000B5C88" w:rsidP="000B5C88">
      <w:pPr>
        <w:pStyle w:val="ab"/>
      </w:pPr>
      <w:r w:rsidRPr="000B5C88">
        <w:t>(10)</w:t>
      </w:r>
      <w:r w:rsidRPr="000B5C88">
        <w:tab/>
        <w:t xml:space="preserve">Coley, C. W.; Barzilay, R.; Jaakkola, T. S.; Green, W. H.; Jensen, K. F. Prediction of Organic Reaction Outcomes Using Machine Learning. </w:t>
      </w:r>
      <w:r w:rsidRPr="000B5C88">
        <w:rPr>
          <w:i/>
          <w:iCs/>
        </w:rPr>
        <w:t>ACS Cent. Sci.</w:t>
      </w:r>
      <w:r w:rsidRPr="000B5C88">
        <w:t xml:space="preserve"> </w:t>
      </w:r>
      <w:r w:rsidRPr="000B5C88">
        <w:rPr>
          <w:b/>
          <w:bCs/>
        </w:rPr>
        <w:t>2017</w:t>
      </w:r>
      <w:r w:rsidRPr="000B5C88">
        <w:t xml:space="preserve">, </w:t>
      </w:r>
      <w:r w:rsidRPr="000B5C88">
        <w:rPr>
          <w:i/>
          <w:iCs/>
        </w:rPr>
        <w:t>3</w:t>
      </w:r>
      <w:r w:rsidRPr="000B5C88">
        <w:t xml:space="preserve"> (5), 434–443. https://doi.org/10.1021/acscentsci.7b00064.</w:t>
      </w:r>
    </w:p>
    <w:p w14:paraId="38C1221A" w14:textId="77777777" w:rsidR="000B5C88" w:rsidRPr="000B5C88" w:rsidRDefault="000B5C88" w:rsidP="000B5C88">
      <w:pPr>
        <w:pStyle w:val="ab"/>
      </w:pPr>
      <w:r w:rsidRPr="000B5C88">
        <w:lastRenderedPageBreak/>
        <w:t>(11)</w:t>
      </w:r>
      <w:r w:rsidRPr="000B5C88">
        <w:tab/>
        <w:t xml:space="preserve">Schwaller, P.; Laino, T.; Gaudin, T.; Bolgar, P.; Hunter, C. A.; Bekas, C.; Lee, A. A. Molecular Transformer: A Model for Uncertainty-Calibrated Chemical Reaction Prediction. </w:t>
      </w:r>
      <w:r w:rsidRPr="000B5C88">
        <w:rPr>
          <w:i/>
          <w:iCs/>
        </w:rPr>
        <w:t>ACS Cent. Sci.</w:t>
      </w:r>
      <w:r w:rsidRPr="000B5C88">
        <w:t xml:space="preserve"> </w:t>
      </w:r>
      <w:r w:rsidRPr="000B5C88">
        <w:rPr>
          <w:b/>
          <w:bCs/>
        </w:rPr>
        <w:t>2019</w:t>
      </w:r>
      <w:r w:rsidRPr="000B5C88">
        <w:t xml:space="preserve">, </w:t>
      </w:r>
      <w:r w:rsidRPr="000B5C88">
        <w:rPr>
          <w:i/>
          <w:iCs/>
        </w:rPr>
        <w:t>5</w:t>
      </w:r>
      <w:r w:rsidRPr="000B5C88">
        <w:t xml:space="preserve"> (9), 1572–1583. https://doi.org/10.1021/acscentsci.9b00576.</w:t>
      </w:r>
    </w:p>
    <w:p w14:paraId="64461397" w14:textId="77777777" w:rsidR="000B5C88" w:rsidRPr="000B5C88" w:rsidRDefault="000B5C88" w:rsidP="000B5C88">
      <w:pPr>
        <w:pStyle w:val="ab"/>
      </w:pPr>
      <w:r w:rsidRPr="000B5C88">
        <w:t>(12)</w:t>
      </w:r>
      <w:r w:rsidRPr="000B5C88">
        <w:tab/>
        <w:t xml:space="preserve">Schwaller, P.; Probst, D.; Vaucher, A. C.; Nair, V. H.; Kreutter, D.; Laino, T.; Reymond, J.-L. Mapping the Space of Chemical Reactions Using Attention-Based Neural Networks. </w:t>
      </w:r>
      <w:r w:rsidRPr="000B5C88">
        <w:rPr>
          <w:i/>
          <w:iCs/>
        </w:rPr>
        <w:t>Nat. Mach. Intell.</w:t>
      </w:r>
      <w:r w:rsidRPr="000B5C88">
        <w:t xml:space="preserve"> </w:t>
      </w:r>
      <w:r w:rsidRPr="000B5C88">
        <w:rPr>
          <w:b/>
          <w:bCs/>
        </w:rPr>
        <w:t>2021</w:t>
      </w:r>
      <w:r w:rsidRPr="000B5C88">
        <w:t xml:space="preserve">, </w:t>
      </w:r>
      <w:r w:rsidRPr="000B5C88">
        <w:rPr>
          <w:i/>
          <w:iCs/>
        </w:rPr>
        <w:t>3</w:t>
      </w:r>
      <w:r w:rsidRPr="000B5C88">
        <w:t xml:space="preserve"> (2), 144–152. https://doi.org/10.1038/s42256-020-00284-w.</w:t>
      </w:r>
    </w:p>
    <w:p w14:paraId="6F6A6104" w14:textId="77777777" w:rsidR="000B5C88" w:rsidRPr="000B5C88" w:rsidRDefault="000B5C88" w:rsidP="000B5C88">
      <w:pPr>
        <w:pStyle w:val="ab"/>
      </w:pPr>
      <w:r w:rsidRPr="000B5C88">
        <w:t>(13)</w:t>
      </w:r>
      <w:r w:rsidRPr="000B5C88">
        <w:tab/>
        <w:t xml:space="preserve">Gómez-Bombarelli, R.; Wei, J. N.; Duvenaud, D.; Hernández-Lobato, J. M.; Sánchez-Lengeling, B.; Sheberla, D.; Aguilera-Iparraguirre, J.; Hirzel, T. D.; Adams, R. P.; Aspuru-Guzik, A. Automatic Chemical Design Using a Data-Driven Continuous Representation of Molecules. </w:t>
      </w:r>
      <w:r w:rsidRPr="000B5C88">
        <w:rPr>
          <w:i/>
          <w:iCs/>
        </w:rPr>
        <w:t>ACS Cent. Sci.</w:t>
      </w:r>
      <w:r w:rsidRPr="000B5C88">
        <w:t xml:space="preserve"> </w:t>
      </w:r>
      <w:r w:rsidRPr="000B5C88">
        <w:rPr>
          <w:b/>
          <w:bCs/>
        </w:rPr>
        <w:t>2018</w:t>
      </w:r>
      <w:r w:rsidRPr="000B5C88">
        <w:t xml:space="preserve">, </w:t>
      </w:r>
      <w:r w:rsidRPr="000B5C88">
        <w:rPr>
          <w:i/>
          <w:iCs/>
        </w:rPr>
        <w:t>4</w:t>
      </w:r>
      <w:r w:rsidRPr="000B5C88">
        <w:t xml:space="preserve"> (2), 268–276. https://doi.org/10.1021/acscentsci.7b00572.</w:t>
      </w:r>
    </w:p>
    <w:p w14:paraId="5F18DC80" w14:textId="77777777" w:rsidR="000B5C88" w:rsidRPr="000B5C88" w:rsidRDefault="000B5C88" w:rsidP="000B5C88">
      <w:pPr>
        <w:pStyle w:val="ab"/>
      </w:pPr>
      <w:r w:rsidRPr="000B5C88">
        <w:t>(14)</w:t>
      </w:r>
      <w:r w:rsidRPr="000B5C88">
        <w:tab/>
        <w:t xml:space="preserve">Weiss, T.; Mayo Yanes, E.; Chakraborty, S.; Cosmo, L.; Bronstein, A. M.; Gershoni-Poranne, R. Guided Diffusion for Inverse Molecular Design. </w:t>
      </w:r>
      <w:r w:rsidRPr="000B5C88">
        <w:rPr>
          <w:i/>
          <w:iCs/>
        </w:rPr>
        <w:t>Nat. Comput. Sci.</w:t>
      </w:r>
      <w:r w:rsidRPr="000B5C88">
        <w:t xml:space="preserve"> </w:t>
      </w:r>
      <w:r w:rsidRPr="000B5C88">
        <w:rPr>
          <w:b/>
          <w:bCs/>
        </w:rPr>
        <w:t>2023</w:t>
      </w:r>
      <w:r w:rsidRPr="000B5C88">
        <w:t xml:space="preserve">, </w:t>
      </w:r>
      <w:r w:rsidRPr="000B5C88">
        <w:rPr>
          <w:i/>
          <w:iCs/>
        </w:rPr>
        <w:t>3</w:t>
      </w:r>
      <w:r w:rsidRPr="000B5C88">
        <w:t xml:space="preserve"> (10), 873–882. https://doi.org/10.1038/s43588-023-00532-0.</w:t>
      </w:r>
    </w:p>
    <w:p w14:paraId="57CFF2B1" w14:textId="77777777" w:rsidR="000B5C88" w:rsidRPr="000B5C88" w:rsidRDefault="000B5C88" w:rsidP="000B5C88">
      <w:pPr>
        <w:pStyle w:val="ab"/>
      </w:pPr>
      <w:r w:rsidRPr="000B5C88">
        <w:t>(15)</w:t>
      </w:r>
      <w:r w:rsidRPr="000B5C88">
        <w:tab/>
        <w:t xml:space="preserve">Guo, T.; Guo, K.; Nan, B.; Liang, Z.; Guo, Z.; Chawla, N.; Wiest, O.; Zhang, X. What Can Large Language Models Do in Chemistry? A Comprehensive Benchmark on Eight Tasks. </w:t>
      </w:r>
      <w:r w:rsidRPr="000B5C88">
        <w:rPr>
          <w:i/>
          <w:iCs/>
        </w:rPr>
        <w:t>Adv. Neural Inf. Process. Syst.</w:t>
      </w:r>
      <w:r w:rsidRPr="000B5C88">
        <w:t xml:space="preserve"> </w:t>
      </w:r>
      <w:r w:rsidRPr="000B5C88">
        <w:rPr>
          <w:b/>
          <w:bCs/>
        </w:rPr>
        <w:t>2023</w:t>
      </w:r>
      <w:r w:rsidRPr="000B5C88">
        <w:t xml:space="preserve">, </w:t>
      </w:r>
      <w:r w:rsidRPr="000B5C88">
        <w:rPr>
          <w:i/>
          <w:iCs/>
        </w:rPr>
        <w:t>36</w:t>
      </w:r>
      <w:r w:rsidRPr="000B5C88">
        <w:t>, 59662–59688. https://doi.org/10.52202/075280-2607.</w:t>
      </w:r>
    </w:p>
    <w:p w14:paraId="5F9E421F" w14:textId="77777777" w:rsidR="000B5C88" w:rsidRPr="000B5C88" w:rsidRDefault="000B5C88" w:rsidP="000B5C88">
      <w:pPr>
        <w:pStyle w:val="ab"/>
      </w:pPr>
      <w:r w:rsidRPr="000B5C88">
        <w:t>(16)</w:t>
      </w:r>
      <w:r w:rsidRPr="000B5C88">
        <w:tab/>
        <w:t xml:space="preserve">Jablonka, K. M.; Schwaller, P.; Ortega-Guerrero, A.; Smit, B. Leveraging Large Language Models for Predictive Chemistry. </w:t>
      </w:r>
      <w:r w:rsidRPr="000B5C88">
        <w:rPr>
          <w:i/>
          <w:iCs/>
        </w:rPr>
        <w:t>Nat. Mach. Intell.</w:t>
      </w:r>
      <w:r w:rsidRPr="000B5C88">
        <w:t xml:space="preserve"> </w:t>
      </w:r>
      <w:r w:rsidRPr="000B5C88">
        <w:rPr>
          <w:b/>
          <w:bCs/>
        </w:rPr>
        <w:t>2024</w:t>
      </w:r>
      <w:r w:rsidRPr="000B5C88">
        <w:t xml:space="preserve">, </w:t>
      </w:r>
      <w:r w:rsidRPr="000B5C88">
        <w:rPr>
          <w:i/>
          <w:iCs/>
        </w:rPr>
        <w:t>6</w:t>
      </w:r>
      <w:r w:rsidRPr="000B5C88">
        <w:t xml:space="preserve"> (2), 161–169. https://doi.org/10.1038/s42256-023-00788-1.</w:t>
      </w:r>
    </w:p>
    <w:p w14:paraId="555B8696" w14:textId="77777777" w:rsidR="000B5C88" w:rsidRPr="000B5C88" w:rsidRDefault="000B5C88" w:rsidP="000B5C88">
      <w:pPr>
        <w:pStyle w:val="ab"/>
      </w:pPr>
      <w:r w:rsidRPr="000B5C88">
        <w:t>(17)</w:t>
      </w:r>
      <w:r w:rsidRPr="000B5C88">
        <w:tab/>
        <w:t xml:space="preserve">Zhu, J.; Shiri, F.; Xiao, L.; Wang, Y.; Su, H.; Lin, Z. 3DTMC-LLM: A 3D Geometry-Aware Large Language Model for Transition Metal Complexes. </w:t>
      </w:r>
      <w:r w:rsidRPr="000B5C88">
        <w:rPr>
          <w:i/>
          <w:iCs/>
        </w:rPr>
        <w:t>J. Chem. Inf. Model.</w:t>
      </w:r>
      <w:r w:rsidRPr="000B5C88">
        <w:t xml:space="preserve"> </w:t>
      </w:r>
      <w:r w:rsidRPr="000B5C88">
        <w:rPr>
          <w:b/>
          <w:bCs/>
        </w:rPr>
        <w:t>2026</w:t>
      </w:r>
      <w:r w:rsidRPr="000B5C88">
        <w:t>. https://doi.org/10.1021/acs.jcim.6c01415.</w:t>
      </w:r>
    </w:p>
    <w:p w14:paraId="334714D7" w14:textId="77777777" w:rsidR="000B5C88" w:rsidRPr="000B5C88" w:rsidRDefault="000B5C88" w:rsidP="000B5C88">
      <w:pPr>
        <w:pStyle w:val="ab"/>
      </w:pPr>
      <w:r w:rsidRPr="000B5C88">
        <w:t>(18)</w:t>
      </w:r>
      <w:r w:rsidRPr="000B5C88">
        <w:tab/>
        <w:t xml:space="preserve">The Nature of the Chemical Bond and the Structure of Molecules and Crystals. </w:t>
      </w:r>
      <w:r w:rsidRPr="000B5C88">
        <w:rPr>
          <w:i/>
          <w:iCs/>
        </w:rPr>
        <w:t>Nature</w:t>
      </w:r>
      <w:r w:rsidRPr="000B5C88">
        <w:t xml:space="preserve"> </w:t>
      </w:r>
      <w:r w:rsidRPr="000B5C88">
        <w:rPr>
          <w:b/>
          <w:bCs/>
        </w:rPr>
        <w:t>1941</w:t>
      </w:r>
      <w:r w:rsidRPr="000B5C88">
        <w:t xml:space="preserve">, </w:t>
      </w:r>
      <w:r w:rsidRPr="000B5C88">
        <w:rPr>
          <w:i/>
          <w:iCs/>
        </w:rPr>
        <w:t>148</w:t>
      </w:r>
      <w:r w:rsidRPr="000B5C88">
        <w:t xml:space="preserve"> (3762), 677–677. https://doi.org/10.1038/148677c0.</w:t>
      </w:r>
    </w:p>
    <w:p w14:paraId="48F7489B" w14:textId="77777777" w:rsidR="000B5C88" w:rsidRPr="000B5C88" w:rsidRDefault="000B5C88" w:rsidP="000B5C88">
      <w:pPr>
        <w:pStyle w:val="ab"/>
      </w:pPr>
      <w:r w:rsidRPr="000B5C88">
        <w:t>(19)</w:t>
      </w:r>
      <w:r w:rsidRPr="000B5C88">
        <w:tab/>
        <w:t xml:space="preserve">Pauling, L. THE NATURE OF THE CHEMICAL BOND. IV. THE ENERGY OF SINGLE BONDS AND THE RELATIVE ELECTRONEGATIVITY OF ATOMS. </w:t>
      </w:r>
      <w:r w:rsidRPr="000B5C88">
        <w:rPr>
          <w:i/>
          <w:iCs/>
        </w:rPr>
        <w:t>J. Am. Chem. Soc.</w:t>
      </w:r>
      <w:r w:rsidRPr="000B5C88">
        <w:t xml:space="preserve"> </w:t>
      </w:r>
      <w:r w:rsidRPr="000B5C88">
        <w:rPr>
          <w:b/>
          <w:bCs/>
        </w:rPr>
        <w:t>1932</w:t>
      </w:r>
      <w:r w:rsidRPr="000B5C88">
        <w:t xml:space="preserve">, </w:t>
      </w:r>
      <w:r w:rsidRPr="000B5C88">
        <w:rPr>
          <w:i/>
          <w:iCs/>
        </w:rPr>
        <w:t>54</w:t>
      </w:r>
      <w:r w:rsidRPr="000B5C88">
        <w:t xml:space="preserve"> (9), 3570–3582. https://doi.org/10.1021/ja01348a011.</w:t>
      </w:r>
    </w:p>
    <w:p w14:paraId="51A94D9B" w14:textId="77777777" w:rsidR="000B5C88" w:rsidRPr="000B5C88" w:rsidRDefault="000B5C88" w:rsidP="000B5C88">
      <w:pPr>
        <w:pStyle w:val="ab"/>
      </w:pPr>
      <w:r w:rsidRPr="000B5C88">
        <w:t>(20)</w:t>
      </w:r>
      <w:r w:rsidRPr="000B5C88">
        <w:tab/>
        <w:t xml:space="preserve">Fukui, K. Role of Frontier Orbitals in Chemical Reactions. </w:t>
      </w:r>
      <w:r w:rsidRPr="000B5C88">
        <w:rPr>
          <w:i/>
          <w:iCs/>
        </w:rPr>
        <w:t>Science</w:t>
      </w:r>
      <w:r w:rsidRPr="000B5C88">
        <w:t xml:space="preserve"> </w:t>
      </w:r>
      <w:r w:rsidRPr="000B5C88">
        <w:rPr>
          <w:b/>
          <w:bCs/>
        </w:rPr>
        <w:t>1982</w:t>
      </w:r>
      <w:r w:rsidRPr="000B5C88">
        <w:t xml:space="preserve">, </w:t>
      </w:r>
      <w:r w:rsidRPr="000B5C88">
        <w:rPr>
          <w:i/>
          <w:iCs/>
        </w:rPr>
        <w:t>218</w:t>
      </w:r>
      <w:r w:rsidRPr="000B5C88">
        <w:t xml:space="preserve"> (4574), 747–754. https://doi.org/10.1126/science.218.4574.747.</w:t>
      </w:r>
    </w:p>
    <w:p w14:paraId="67131157" w14:textId="77777777" w:rsidR="000B5C88" w:rsidRPr="000B5C88" w:rsidRDefault="000B5C88" w:rsidP="000B5C88">
      <w:pPr>
        <w:pStyle w:val="ab"/>
      </w:pPr>
      <w:r w:rsidRPr="000B5C88">
        <w:t>(21)</w:t>
      </w:r>
      <w:r w:rsidRPr="000B5C88">
        <w:tab/>
        <w:t xml:space="preserve">Reed, A. E.; Curtiss, L. A.; Weinhold, F. Intermolecular Interactions from a Natural Bond Orbital, Donor-Acceptor Viewpoint. </w:t>
      </w:r>
      <w:r w:rsidRPr="000B5C88">
        <w:rPr>
          <w:i/>
          <w:iCs/>
        </w:rPr>
        <w:t>Chem. Rev.</w:t>
      </w:r>
      <w:r w:rsidRPr="000B5C88">
        <w:t xml:space="preserve"> </w:t>
      </w:r>
      <w:r w:rsidRPr="000B5C88">
        <w:rPr>
          <w:b/>
          <w:bCs/>
        </w:rPr>
        <w:t>1988</w:t>
      </w:r>
      <w:r w:rsidRPr="000B5C88">
        <w:t xml:space="preserve">, </w:t>
      </w:r>
      <w:r w:rsidRPr="000B5C88">
        <w:rPr>
          <w:i/>
          <w:iCs/>
        </w:rPr>
        <w:t>88</w:t>
      </w:r>
      <w:r w:rsidRPr="000B5C88">
        <w:t xml:space="preserve"> (6), 899–926. https://doi.org/10.1021/cr00088a005.</w:t>
      </w:r>
    </w:p>
    <w:p w14:paraId="618D353C" w14:textId="77777777" w:rsidR="000B5C88" w:rsidRPr="000B5C88" w:rsidRDefault="000B5C88" w:rsidP="000B5C88">
      <w:pPr>
        <w:pStyle w:val="ab"/>
      </w:pPr>
      <w:r w:rsidRPr="000B5C88">
        <w:t>(22)</w:t>
      </w:r>
      <w:r w:rsidRPr="000B5C88">
        <w:tab/>
        <w:t xml:space="preserve">Glendening, E. D.; Landis, C. R.; Weinhold, F. Natural Bond Orbital Methods. </w:t>
      </w:r>
      <w:r w:rsidRPr="000B5C88">
        <w:rPr>
          <w:i/>
          <w:iCs/>
        </w:rPr>
        <w:t>WIREs Comput. Mol. Sci.</w:t>
      </w:r>
      <w:r w:rsidRPr="000B5C88">
        <w:t xml:space="preserve"> </w:t>
      </w:r>
      <w:r w:rsidRPr="000B5C88">
        <w:rPr>
          <w:b/>
          <w:bCs/>
        </w:rPr>
        <w:t>2012</w:t>
      </w:r>
      <w:r w:rsidRPr="000B5C88">
        <w:t xml:space="preserve">, </w:t>
      </w:r>
      <w:r w:rsidRPr="000B5C88">
        <w:rPr>
          <w:i/>
          <w:iCs/>
        </w:rPr>
        <w:t>2</w:t>
      </w:r>
      <w:r w:rsidRPr="000B5C88">
        <w:t xml:space="preserve"> (1), 1–42. https://doi.org/10.1002/wcms.51.</w:t>
      </w:r>
    </w:p>
    <w:p w14:paraId="01401797" w14:textId="77777777" w:rsidR="000B5C88" w:rsidRPr="000B5C88" w:rsidRDefault="000B5C88" w:rsidP="000B5C88">
      <w:pPr>
        <w:pStyle w:val="ab"/>
      </w:pPr>
      <w:r w:rsidRPr="000B5C88">
        <w:t>(23)</w:t>
      </w:r>
      <w:r w:rsidRPr="000B5C88">
        <w:tab/>
        <w:t xml:space="preserve">Weinhold, F.; Landis, C. R.; Glendening, E. D. What Is NBO Analysis and How Is It Useful? </w:t>
      </w:r>
      <w:r w:rsidRPr="000B5C88">
        <w:rPr>
          <w:i/>
          <w:iCs/>
        </w:rPr>
        <w:t>Int. Rev. Phys. Chem.</w:t>
      </w:r>
      <w:r w:rsidRPr="000B5C88">
        <w:t xml:space="preserve"> </w:t>
      </w:r>
      <w:r w:rsidRPr="000B5C88">
        <w:rPr>
          <w:b/>
          <w:bCs/>
        </w:rPr>
        <w:t>2016</w:t>
      </w:r>
      <w:r w:rsidRPr="000B5C88">
        <w:t xml:space="preserve">, </w:t>
      </w:r>
      <w:r w:rsidRPr="000B5C88">
        <w:rPr>
          <w:i/>
          <w:iCs/>
        </w:rPr>
        <w:t>35</w:t>
      </w:r>
      <w:r w:rsidRPr="000B5C88">
        <w:t xml:space="preserve"> (3), 399–440. https://doi.org/10.1080/0144235X.2016.1192262.</w:t>
      </w:r>
    </w:p>
    <w:p w14:paraId="12D5B8B3" w14:textId="77777777" w:rsidR="000B5C88" w:rsidRPr="000B5C88" w:rsidRDefault="000B5C88" w:rsidP="000B5C88">
      <w:pPr>
        <w:pStyle w:val="ab"/>
      </w:pPr>
      <w:r w:rsidRPr="000B5C88">
        <w:t>(24)</w:t>
      </w:r>
      <w:r w:rsidRPr="000B5C88">
        <w:tab/>
        <w:t xml:space="preserve">Leach, A. R.; Dolata, D. P.; Prout, K. Automated Conformational Analysis and Structure Generation: Algorithms for Molecular Perception. </w:t>
      </w:r>
      <w:r w:rsidRPr="000B5C88">
        <w:rPr>
          <w:i/>
          <w:iCs/>
        </w:rPr>
        <w:t>J. Chem. Inf. Comput. Sci.</w:t>
      </w:r>
      <w:r w:rsidRPr="000B5C88">
        <w:t xml:space="preserve"> </w:t>
      </w:r>
      <w:r w:rsidRPr="000B5C88">
        <w:rPr>
          <w:b/>
          <w:bCs/>
        </w:rPr>
        <w:t>1990</w:t>
      </w:r>
      <w:r w:rsidRPr="000B5C88">
        <w:t xml:space="preserve">, </w:t>
      </w:r>
      <w:r w:rsidRPr="000B5C88">
        <w:rPr>
          <w:i/>
          <w:iCs/>
        </w:rPr>
        <w:t>30</w:t>
      </w:r>
      <w:r w:rsidRPr="000B5C88">
        <w:t xml:space="preserve"> (3), 316–324. https://doi.org/10.1021/ci00067a017.</w:t>
      </w:r>
    </w:p>
    <w:p w14:paraId="2C1B7163" w14:textId="77777777" w:rsidR="000B5C88" w:rsidRPr="000B5C88" w:rsidRDefault="000B5C88" w:rsidP="000B5C88">
      <w:pPr>
        <w:pStyle w:val="ab"/>
      </w:pPr>
      <w:r w:rsidRPr="000B5C88">
        <w:t>(25)</w:t>
      </w:r>
      <w:r w:rsidRPr="000B5C88">
        <w:tab/>
        <w:t xml:space="preserve">Meng, E. C.; Lewis, R. A. Determination of molecular topology and atomic hybridization states from heavy atom coordinates. </w:t>
      </w:r>
      <w:r w:rsidRPr="000B5C88">
        <w:rPr>
          <w:i/>
          <w:iCs/>
        </w:rPr>
        <w:t>J. Comput. Chem.</w:t>
      </w:r>
      <w:r w:rsidRPr="000B5C88">
        <w:t xml:space="preserve"> </w:t>
      </w:r>
      <w:r w:rsidRPr="000B5C88">
        <w:rPr>
          <w:b/>
          <w:bCs/>
        </w:rPr>
        <w:t>1991</w:t>
      </w:r>
      <w:r w:rsidRPr="000B5C88">
        <w:t xml:space="preserve">, </w:t>
      </w:r>
      <w:r w:rsidRPr="000B5C88">
        <w:rPr>
          <w:i/>
          <w:iCs/>
        </w:rPr>
        <w:t>12</w:t>
      </w:r>
      <w:r w:rsidRPr="000B5C88">
        <w:t xml:space="preserve"> (7), 891–898. https://doi.org/10.1002/jcc.540120716.</w:t>
      </w:r>
    </w:p>
    <w:p w14:paraId="33D9B773" w14:textId="77777777" w:rsidR="000B5C88" w:rsidRPr="000B5C88" w:rsidRDefault="000B5C88" w:rsidP="000B5C88">
      <w:pPr>
        <w:pStyle w:val="ab"/>
      </w:pPr>
      <w:r w:rsidRPr="000B5C88">
        <w:lastRenderedPageBreak/>
        <w:t>(26)</w:t>
      </w:r>
      <w:r w:rsidRPr="000B5C88">
        <w:tab/>
        <w:t xml:space="preserve">Baber, J. C.; Hodgkin, E. E. Automatic Assignment of Chemical Connectivity to Organic Molecules in the Cambridge Structural Database. </w:t>
      </w:r>
      <w:r w:rsidRPr="000B5C88">
        <w:rPr>
          <w:i/>
          <w:iCs/>
        </w:rPr>
        <w:t>J. Chem. Inf. Comput. Sci.</w:t>
      </w:r>
      <w:r w:rsidRPr="000B5C88">
        <w:t xml:space="preserve"> </w:t>
      </w:r>
      <w:r w:rsidRPr="000B5C88">
        <w:rPr>
          <w:b/>
          <w:bCs/>
        </w:rPr>
        <w:t>1992</w:t>
      </w:r>
      <w:r w:rsidRPr="000B5C88">
        <w:t xml:space="preserve">, </w:t>
      </w:r>
      <w:r w:rsidRPr="000B5C88">
        <w:rPr>
          <w:i/>
          <w:iCs/>
        </w:rPr>
        <w:t>32</w:t>
      </w:r>
      <w:r w:rsidRPr="000B5C88">
        <w:t xml:space="preserve"> (5), 401–406. https://doi.org/10.1021/ci00009a001.</w:t>
      </w:r>
    </w:p>
    <w:p w14:paraId="425F75C1" w14:textId="77777777" w:rsidR="000B5C88" w:rsidRPr="000B5C88" w:rsidRDefault="000B5C88" w:rsidP="000B5C88">
      <w:pPr>
        <w:pStyle w:val="ab"/>
      </w:pPr>
      <w:r w:rsidRPr="000B5C88">
        <w:t>(27)</w:t>
      </w:r>
      <w:r w:rsidRPr="000B5C88">
        <w:tab/>
        <w:t xml:space="preserve">Lang, E.; von der Lieth, C.-W.; Förster, T. Automatic Assignment of Bond Orders Based on the Analysis of the Internal Coordinates of Molecular Structures. </w:t>
      </w:r>
      <w:r w:rsidRPr="000B5C88">
        <w:rPr>
          <w:i/>
          <w:iCs/>
        </w:rPr>
        <w:t>Anal. Chim. Acta</w:t>
      </w:r>
      <w:r w:rsidRPr="000B5C88">
        <w:t xml:space="preserve"> </w:t>
      </w:r>
      <w:r w:rsidRPr="000B5C88">
        <w:rPr>
          <w:b/>
          <w:bCs/>
        </w:rPr>
        <w:t>1992</w:t>
      </w:r>
      <w:r w:rsidRPr="000B5C88">
        <w:t xml:space="preserve">, </w:t>
      </w:r>
      <w:r w:rsidRPr="000B5C88">
        <w:rPr>
          <w:i/>
          <w:iCs/>
        </w:rPr>
        <w:t>265</w:t>
      </w:r>
      <w:r w:rsidRPr="000B5C88">
        <w:t xml:space="preserve"> (2), 283–289. https://doi.org/10.1016/0003-2670(92)85034-4.</w:t>
      </w:r>
    </w:p>
    <w:p w14:paraId="63354D6F" w14:textId="77777777" w:rsidR="000B5C88" w:rsidRPr="000B5C88" w:rsidRDefault="000B5C88" w:rsidP="000B5C88">
      <w:pPr>
        <w:pStyle w:val="ab"/>
      </w:pPr>
      <w:r w:rsidRPr="000B5C88">
        <w:t>(28)</w:t>
      </w:r>
      <w:r w:rsidRPr="000B5C88">
        <w:tab/>
        <w:t xml:space="preserve">Hendlich, M.; Rippmann, F.; Barnickel, G. BALI:  Automatic Assignment of Bond and Atom Types for Protein Ligands in the Brookhaven Protein Databank. </w:t>
      </w:r>
      <w:r w:rsidRPr="000B5C88">
        <w:rPr>
          <w:i/>
          <w:iCs/>
        </w:rPr>
        <w:t>J. Chem. Inf. Comput. Sci.</w:t>
      </w:r>
      <w:r w:rsidRPr="000B5C88">
        <w:t xml:space="preserve"> </w:t>
      </w:r>
      <w:r w:rsidRPr="000B5C88">
        <w:rPr>
          <w:b/>
          <w:bCs/>
        </w:rPr>
        <w:t>1997</w:t>
      </w:r>
      <w:r w:rsidRPr="000B5C88">
        <w:t xml:space="preserve">, </w:t>
      </w:r>
      <w:r w:rsidRPr="000B5C88">
        <w:rPr>
          <w:i/>
          <w:iCs/>
        </w:rPr>
        <w:t>37</w:t>
      </w:r>
      <w:r w:rsidRPr="000B5C88">
        <w:t xml:space="preserve"> (4), 774–778. https://doi.org/10.1021/ci9603487.</w:t>
      </w:r>
    </w:p>
    <w:p w14:paraId="0EE87517" w14:textId="77777777" w:rsidR="000B5C88" w:rsidRPr="000B5C88" w:rsidRDefault="000B5C88" w:rsidP="000B5C88">
      <w:pPr>
        <w:pStyle w:val="ab"/>
      </w:pPr>
      <w:r w:rsidRPr="000B5C88">
        <w:t>(29)</w:t>
      </w:r>
      <w:r w:rsidRPr="000B5C88">
        <w:tab/>
        <w:t xml:space="preserve">Gomory, R. E. Outline of an Algorithm for Integer Solutions to Linear Programs. </w:t>
      </w:r>
      <w:r w:rsidRPr="000B5C88">
        <w:rPr>
          <w:i/>
          <w:iCs/>
        </w:rPr>
        <w:t>Bull. Am. Math. Soc.</w:t>
      </w:r>
      <w:r w:rsidRPr="000B5C88">
        <w:t xml:space="preserve"> </w:t>
      </w:r>
      <w:r w:rsidRPr="000B5C88">
        <w:rPr>
          <w:b/>
          <w:bCs/>
        </w:rPr>
        <w:t>1958</w:t>
      </w:r>
      <w:r w:rsidRPr="000B5C88">
        <w:t xml:space="preserve">, </w:t>
      </w:r>
      <w:r w:rsidRPr="000B5C88">
        <w:rPr>
          <w:i/>
          <w:iCs/>
        </w:rPr>
        <w:t>64</w:t>
      </w:r>
      <w:r w:rsidRPr="000B5C88">
        <w:t xml:space="preserve"> (5), 275–278.</w:t>
      </w:r>
    </w:p>
    <w:p w14:paraId="06E0BE10" w14:textId="77777777" w:rsidR="000B5C88" w:rsidRPr="000B5C88" w:rsidRDefault="000B5C88" w:rsidP="000B5C88">
      <w:pPr>
        <w:pStyle w:val="ab"/>
      </w:pPr>
      <w:r w:rsidRPr="000B5C88">
        <w:t>(30)</w:t>
      </w:r>
      <w:r w:rsidRPr="000B5C88">
        <w:tab/>
        <w:t xml:space="preserve">Froeyen, M.; Herdewijn, P. Correct Bond Order Assignment in a Molecular Framework Using Integer Linear Programming with Application to Molecules Where Only Non-Hydrogen Atom Coordinates Are Available. </w:t>
      </w:r>
      <w:r w:rsidRPr="000B5C88">
        <w:rPr>
          <w:i/>
          <w:iCs/>
        </w:rPr>
        <w:t>J. Chem. Inf. Model.</w:t>
      </w:r>
      <w:r w:rsidRPr="000B5C88">
        <w:t xml:space="preserve"> </w:t>
      </w:r>
      <w:r w:rsidRPr="000B5C88">
        <w:rPr>
          <w:b/>
          <w:bCs/>
        </w:rPr>
        <w:t>2005</w:t>
      </w:r>
      <w:r w:rsidRPr="000B5C88">
        <w:t xml:space="preserve">, </w:t>
      </w:r>
      <w:r w:rsidRPr="000B5C88">
        <w:rPr>
          <w:i/>
          <w:iCs/>
        </w:rPr>
        <w:t>45</w:t>
      </w:r>
      <w:r w:rsidRPr="000B5C88">
        <w:t xml:space="preserve"> (5), 1267–1274. https://doi.org/10.1021/ci049645z.</w:t>
      </w:r>
    </w:p>
    <w:p w14:paraId="76E822F5" w14:textId="77777777" w:rsidR="000B5C88" w:rsidRPr="000B5C88" w:rsidRDefault="000B5C88" w:rsidP="000B5C88">
      <w:pPr>
        <w:pStyle w:val="ab"/>
      </w:pPr>
      <w:r w:rsidRPr="000B5C88">
        <w:t>(31)</w:t>
      </w:r>
      <w:r w:rsidRPr="000B5C88">
        <w:tab/>
        <w:t xml:space="preserve">Welsh, I. D.; Allison, J. R. Automated Simultaneous Assignment of Bond Orders and Formal Charges. </w:t>
      </w:r>
      <w:r w:rsidRPr="000B5C88">
        <w:rPr>
          <w:i/>
          <w:iCs/>
        </w:rPr>
        <w:t>J. Cheminformatics</w:t>
      </w:r>
      <w:r w:rsidRPr="000B5C88">
        <w:t xml:space="preserve"> </w:t>
      </w:r>
      <w:r w:rsidRPr="000B5C88">
        <w:rPr>
          <w:b/>
          <w:bCs/>
        </w:rPr>
        <w:t>2019</w:t>
      </w:r>
      <w:r w:rsidRPr="000B5C88">
        <w:t xml:space="preserve">, </w:t>
      </w:r>
      <w:r w:rsidRPr="000B5C88">
        <w:rPr>
          <w:i/>
          <w:iCs/>
        </w:rPr>
        <w:t>11</w:t>
      </w:r>
      <w:r w:rsidRPr="000B5C88">
        <w:t xml:space="preserve"> (1), 18. https://doi.org/10.1186/s13321-019-0340-0.</w:t>
      </w:r>
    </w:p>
    <w:p w14:paraId="42920538" w14:textId="77777777" w:rsidR="000B5C88" w:rsidRPr="000B5C88" w:rsidRDefault="000B5C88" w:rsidP="000B5C88">
      <w:pPr>
        <w:pStyle w:val="ab"/>
      </w:pPr>
      <w:r w:rsidRPr="000B5C88">
        <w:t>(32)</w:t>
      </w:r>
      <w:r w:rsidRPr="000B5C88">
        <w:tab/>
        <w:t xml:space="preserve">Dehof, A. K.; Rurainski, A.; Bui, Q. B. A.; Böcker, S.; Lenhof, H.-P.; Hildebrandt, A. Automated Bond Order Assignment as an Optimization Problem. </w:t>
      </w:r>
      <w:r w:rsidRPr="000B5C88">
        <w:rPr>
          <w:i/>
          <w:iCs/>
        </w:rPr>
        <w:t>Bioinformatics</w:t>
      </w:r>
      <w:r w:rsidRPr="000B5C88">
        <w:t xml:space="preserve"> </w:t>
      </w:r>
      <w:r w:rsidRPr="000B5C88">
        <w:rPr>
          <w:b/>
          <w:bCs/>
        </w:rPr>
        <w:t>2011</w:t>
      </w:r>
      <w:r w:rsidRPr="000B5C88">
        <w:t xml:space="preserve">, </w:t>
      </w:r>
      <w:r w:rsidRPr="000B5C88">
        <w:rPr>
          <w:i/>
          <w:iCs/>
        </w:rPr>
        <w:t>27</w:t>
      </w:r>
      <w:r w:rsidRPr="000B5C88">
        <w:t xml:space="preserve"> (5), 619–625. https://doi.org/10.1093/bioinformatics/btq718.</w:t>
      </w:r>
    </w:p>
    <w:p w14:paraId="76DF04B1" w14:textId="77777777" w:rsidR="000B5C88" w:rsidRPr="000B5C88" w:rsidRDefault="000B5C88" w:rsidP="000B5C88">
      <w:pPr>
        <w:pStyle w:val="ab"/>
      </w:pPr>
      <w:r w:rsidRPr="000B5C88">
        <w:t>(33)</w:t>
      </w:r>
      <w:r w:rsidRPr="000B5C88">
        <w:tab/>
        <w:t xml:space="preserve">Hart, P. E.; Nilsson, N. J.; Raphael, B. A Formal Basis for the Heuristic Determination of Minimum Cost Paths. </w:t>
      </w:r>
      <w:r w:rsidRPr="000B5C88">
        <w:rPr>
          <w:i/>
          <w:iCs/>
        </w:rPr>
        <w:t>IEEE Trans. Syst. Sci. Cybern.</w:t>
      </w:r>
      <w:r w:rsidRPr="000B5C88">
        <w:t xml:space="preserve"> </w:t>
      </w:r>
      <w:r w:rsidRPr="000B5C88">
        <w:rPr>
          <w:b/>
          <w:bCs/>
        </w:rPr>
        <w:t>1968</w:t>
      </w:r>
      <w:r w:rsidRPr="000B5C88">
        <w:t xml:space="preserve">, </w:t>
      </w:r>
      <w:r w:rsidRPr="000B5C88">
        <w:rPr>
          <w:i/>
          <w:iCs/>
        </w:rPr>
        <w:t>4</w:t>
      </w:r>
      <w:r w:rsidRPr="000B5C88">
        <w:t xml:space="preserve"> (2), 100–107. https://doi.org/10.1109/TSSC.1968.300136.</w:t>
      </w:r>
    </w:p>
    <w:p w14:paraId="64C3E1DA" w14:textId="77777777" w:rsidR="000B5C88" w:rsidRPr="000B5C88" w:rsidRDefault="000B5C88" w:rsidP="000B5C88">
      <w:pPr>
        <w:pStyle w:val="ab"/>
      </w:pPr>
      <w:r w:rsidRPr="000B5C88">
        <w:t>(34)</w:t>
      </w:r>
      <w:r w:rsidRPr="000B5C88">
        <w:tab/>
        <w:t xml:space="preserve">Downey, R. G.; Fellows, M. R. </w:t>
      </w:r>
      <w:r w:rsidRPr="000B5C88">
        <w:rPr>
          <w:i/>
          <w:iCs/>
        </w:rPr>
        <w:t>Parameterized Complexity</w:t>
      </w:r>
      <w:r w:rsidRPr="000B5C88">
        <w:t>; Gries, D., Schneider, F. B., Series Eds.; Monographs in Computer Science; Springer: New York, NY, 1999. https://doi.org/10.1007/978-1-4612-0515-9.</w:t>
      </w:r>
    </w:p>
    <w:p w14:paraId="49BC433C" w14:textId="77777777" w:rsidR="000B5C88" w:rsidRPr="000B5C88" w:rsidRDefault="000B5C88" w:rsidP="000B5C88">
      <w:pPr>
        <w:pStyle w:val="ab"/>
      </w:pPr>
      <w:r w:rsidRPr="000B5C88">
        <w:t>(35)</w:t>
      </w:r>
      <w:r w:rsidRPr="000B5C88">
        <w:tab/>
      </w:r>
      <w:r w:rsidRPr="000B5C88">
        <w:rPr>
          <w:i/>
          <w:iCs/>
        </w:rPr>
        <w:t>The RDKit Documentation — The RDKit 2026.03.2 documentation</w:t>
      </w:r>
      <w:r w:rsidRPr="000B5C88">
        <w:t>. https://www.rdkit.org/docs/index.html (accessed 2026-05-26).</w:t>
      </w:r>
    </w:p>
    <w:p w14:paraId="566C22DF" w14:textId="77777777" w:rsidR="000B5C88" w:rsidRPr="000B5C88" w:rsidRDefault="000B5C88" w:rsidP="000B5C88">
      <w:pPr>
        <w:pStyle w:val="ab"/>
      </w:pPr>
      <w:r w:rsidRPr="000B5C88">
        <w:t>(36)</w:t>
      </w:r>
      <w:r w:rsidRPr="000B5C88">
        <w:tab/>
        <w:t xml:space="preserve">O’Boyle, N. M.; Banck, M.; James, C. A.; Morley, C.; Vandermeersch, T.; Hutchison, G. R. Open Babel: An Open Chemical Toolbox. </w:t>
      </w:r>
      <w:r w:rsidRPr="000B5C88">
        <w:rPr>
          <w:i/>
          <w:iCs/>
        </w:rPr>
        <w:t>J. Cheminformatics</w:t>
      </w:r>
      <w:r w:rsidRPr="000B5C88">
        <w:t xml:space="preserve"> </w:t>
      </w:r>
      <w:r w:rsidRPr="000B5C88">
        <w:rPr>
          <w:b/>
          <w:bCs/>
        </w:rPr>
        <w:t>2011</w:t>
      </w:r>
      <w:r w:rsidRPr="000B5C88">
        <w:t xml:space="preserve">, </w:t>
      </w:r>
      <w:r w:rsidRPr="000B5C88">
        <w:rPr>
          <w:i/>
          <w:iCs/>
        </w:rPr>
        <w:t>3</w:t>
      </w:r>
      <w:r w:rsidRPr="000B5C88">
        <w:t xml:space="preserve"> (1), 33. https://doi.org/10.1186/1758-2946-3-33.</w:t>
      </w:r>
    </w:p>
    <w:p w14:paraId="0D82A932" w14:textId="77777777" w:rsidR="000B5C88" w:rsidRPr="000B5C88" w:rsidRDefault="000B5C88" w:rsidP="000B5C88">
      <w:pPr>
        <w:pStyle w:val="ab"/>
      </w:pPr>
      <w:r w:rsidRPr="000B5C88">
        <w:t>(37)</w:t>
      </w:r>
      <w:r w:rsidRPr="000B5C88">
        <w:tab/>
        <w:t xml:space="preserve">Balcells, D.; Skjelstad, B. B. tmQM Dataset—Quantum Geometries and Properties of 86k Transition Metal Complexes. </w:t>
      </w:r>
      <w:r w:rsidRPr="000B5C88">
        <w:rPr>
          <w:i/>
          <w:iCs/>
        </w:rPr>
        <w:t>J. Chem. Inf. Model.</w:t>
      </w:r>
      <w:r w:rsidRPr="000B5C88">
        <w:t xml:space="preserve"> </w:t>
      </w:r>
      <w:r w:rsidRPr="000B5C88">
        <w:rPr>
          <w:b/>
          <w:bCs/>
        </w:rPr>
        <w:t>2020</w:t>
      </w:r>
      <w:r w:rsidRPr="000B5C88">
        <w:t xml:space="preserve">, </w:t>
      </w:r>
      <w:r w:rsidRPr="000B5C88">
        <w:rPr>
          <w:i/>
          <w:iCs/>
        </w:rPr>
        <w:t>60</w:t>
      </w:r>
      <w:r w:rsidRPr="000B5C88">
        <w:t xml:space="preserve"> (12), 6135–6146. https://doi.org/10.1021/acs.jcim.0c01041.</w:t>
      </w:r>
    </w:p>
    <w:p w14:paraId="68A19105" w14:textId="77777777" w:rsidR="000B5C88" w:rsidRPr="000B5C88" w:rsidRDefault="000B5C88" w:rsidP="000B5C88">
      <w:pPr>
        <w:pStyle w:val="ab"/>
      </w:pPr>
      <w:r w:rsidRPr="000B5C88">
        <w:t>(38)</w:t>
      </w:r>
      <w:r w:rsidRPr="000B5C88">
        <w:tab/>
        <w:t xml:space="preserve">Kneiding, H.; Lukin, R.; Lang, L.; Reine, S.; Pedersen, T. B.; Bin, R. D.; Balcells, D. Deep Learning Metal Complex Properties with Natural Quantum Graphs. </w:t>
      </w:r>
      <w:r w:rsidRPr="000B5C88">
        <w:rPr>
          <w:i/>
          <w:iCs/>
        </w:rPr>
        <w:t>Digit. Discov.</w:t>
      </w:r>
      <w:r w:rsidRPr="000B5C88">
        <w:t xml:space="preserve"> </w:t>
      </w:r>
      <w:r w:rsidRPr="000B5C88">
        <w:rPr>
          <w:b/>
          <w:bCs/>
        </w:rPr>
        <w:t>2023</w:t>
      </w:r>
      <w:r w:rsidRPr="000B5C88">
        <w:t xml:space="preserve">, </w:t>
      </w:r>
      <w:r w:rsidRPr="000B5C88">
        <w:rPr>
          <w:i/>
          <w:iCs/>
        </w:rPr>
        <w:t>2</w:t>
      </w:r>
      <w:r w:rsidRPr="000B5C88">
        <w:t xml:space="preserve"> (3), 618–633. https://doi.org/10.1039/D2DD00129B.</w:t>
      </w:r>
    </w:p>
    <w:p w14:paraId="19454CF4" w14:textId="77777777" w:rsidR="000B5C88" w:rsidRPr="000B5C88" w:rsidRDefault="000B5C88" w:rsidP="000B5C88">
      <w:pPr>
        <w:pStyle w:val="ab"/>
      </w:pPr>
      <w:r w:rsidRPr="000B5C88">
        <w:t>(39)</w:t>
      </w:r>
      <w:r w:rsidRPr="000B5C88">
        <w:tab/>
        <w:t xml:space="preserve">Garrison, A. G.; Toney, J. W.; Nikolaeva, T.; St Michel, R. G.; Stein, C. J.; Kulik, H. J. BOS-TMC Data Set: DFT Properties of 159k Experimentally Characterized Transition Metal Complexes Spanning Multiple Charge and Spin States. </w:t>
      </w:r>
      <w:r w:rsidRPr="000B5C88">
        <w:rPr>
          <w:i/>
          <w:iCs/>
        </w:rPr>
        <w:t>J. Chem. Inf. Model.</w:t>
      </w:r>
      <w:r w:rsidRPr="000B5C88">
        <w:t xml:space="preserve"> </w:t>
      </w:r>
      <w:r w:rsidRPr="000B5C88">
        <w:rPr>
          <w:b/>
          <w:bCs/>
        </w:rPr>
        <w:t>2026</w:t>
      </w:r>
      <w:r w:rsidRPr="000B5C88">
        <w:t>. https://doi.org/10.1021/acs.jcim.6c01792.</w:t>
      </w:r>
    </w:p>
    <w:p w14:paraId="12A5E1D8" w14:textId="77777777" w:rsidR="000B5C88" w:rsidRPr="000B5C88" w:rsidRDefault="000B5C88" w:rsidP="000B5C88">
      <w:pPr>
        <w:pStyle w:val="ab"/>
      </w:pPr>
      <w:r w:rsidRPr="000B5C88">
        <w:t>(40)</w:t>
      </w:r>
      <w:r w:rsidRPr="000B5C88">
        <w:tab/>
        <w:t xml:space="preserve">Ioannidis, E. I.; Gani, T. Z. H.; Kulik, H. J. molSimplify: A Toolkit for Automating Discovery in Inorganic Chemistry. </w:t>
      </w:r>
      <w:r w:rsidRPr="000B5C88">
        <w:rPr>
          <w:i/>
          <w:iCs/>
        </w:rPr>
        <w:t>J. Comput. Chem.</w:t>
      </w:r>
      <w:r w:rsidRPr="000B5C88">
        <w:t xml:space="preserve"> </w:t>
      </w:r>
      <w:r w:rsidRPr="000B5C88">
        <w:rPr>
          <w:b/>
          <w:bCs/>
        </w:rPr>
        <w:t>2016</w:t>
      </w:r>
      <w:r w:rsidRPr="000B5C88">
        <w:t xml:space="preserve">, </w:t>
      </w:r>
      <w:r w:rsidRPr="000B5C88">
        <w:rPr>
          <w:i/>
          <w:iCs/>
        </w:rPr>
        <w:t>37</w:t>
      </w:r>
      <w:r w:rsidRPr="000B5C88">
        <w:t xml:space="preserve"> (22), 2106–2117. https://doi.org/10.1002/jcc.24437.</w:t>
      </w:r>
    </w:p>
    <w:p w14:paraId="00D5CD9A" w14:textId="77777777" w:rsidR="000B5C88" w:rsidRPr="000B5C88" w:rsidRDefault="000B5C88" w:rsidP="000B5C88">
      <w:pPr>
        <w:pStyle w:val="ab"/>
      </w:pPr>
      <w:r w:rsidRPr="000B5C88">
        <w:t>(41)</w:t>
      </w:r>
      <w:r w:rsidRPr="000B5C88">
        <w:tab/>
        <w:t xml:space="preserve">Terrones, G. G.; St. Michel, R. G.; Toney, J. W.; Ball, A. K.; Wang, Y.; Garrison, A. G.; Nandy, A.; Meyer, R.; Edholm, F.; Oh, C.; Pujet, S. G.; Chu, D. B. K.; Muhammetgulyyev, </w:t>
      </w:r>
      <w:r w:rsidRPr="000B5C88">
        <w:lastRenderedPageBreak/>
        <w:t xml:space="preserve">D.; Kulik, H. J. molSimplify 2.0: Improved Structure Generation for Automating Discovery in Inorganic Molecular and Reticular Chemistry. </w:t>
      </w:r>
      <w:r w:rsidRPr="000B5C88">
        <w:rPr>
          <w:i/>
          <w:iCs/>
        </w:rPr>
        <w:t>J. Chem. Inf. Model.</w:t>
      </w:r>
      <w:r w:rsidRPr="000B5C88">
        <w:t xml:space="preserve"> </w:t>
      </w:r>
      <w:r w:rsidRPr="000B5C88">
        <w:rPr>
          <w:b/>
          <w:bCs/>
        </w:rPr>
        <w:t>2026</w:t>
      </w:r>
      <w:r w:rsidRPr="000B5C88">
        <w:t xml:space="preserve">, </w:t>
      </w:r>
      <w:r w:rsidRPr="000B5C88">
        <w:rPr>
          <w:i/>
          <w:iCs/>
        </w:rPr>
        <w:t>66</w:t>
      </w:r>
      <w:r w:rsidRPr="000B5C88">
        <w:t xml:space="preserve"> (5), 2753–2767. https://doi.org/10.1021/acs.jcim.5c02733.</w:t>
      </w:r>
    </w:p>
    <w:p w14:paraId="253D2DEA" w14:textId="77777777" w:rsidR="000B5C88" w:rsidRPr="000B5C88" w:rsidRDefault="000B5C88" w:rsidP="000B5C88">
      <w:pPr>
        <w:pStyle w:val="ab"/>
      </w:pPr>
      <w:r w:rsidRPr="000B5C88">
        <w:t>(42)</w:t>
      </w:r>
      <w:r w:rsidRPr="000B5C88">
        <w:tab/>
        <w:t xml:space="preserve">Taylor, M. G.; Burrill, D. J.; Janssen, J.; Batista, E. R.; Perez, D.; Yang, P. Architector for High-Throughput Cross-Periodic Table 3D Complex Building. </w:t>
      </w:r>
      <w:r w:rsidRPr="000B5C88">
        <w:rPr>
          <w:i/>
          <w:iCs/>
        </w:rPr>
        <w:t>Nat. Commun.</w:t>
      </w:r>
      <w:r w:rsidRPr="000B5C88">
        <w:t xml:space="preserve"> </w:t>
      </w:r>
      <w:r w:rsidRPr="000B5C88">
        <w:rPr>
          <w:b/>
          <w:bCs/>
        </w:rPr>
        <w:t>2023</w:t>
      </w:r>
      <w:r w:rsidRPr="000B5C88">
        <w:t xml:space="preserve">, </w:t>
      </w:r>
      <w:r w:rsidRPr="000B5C88">
        <w:rPr>
          <w:i/>
          <w:iCs/>
        </w:rPr>
        <w:t>14</w:t>
      </w:r>
      <w:r w:rsidRPr="000B5C88">
        <w:t xml:space="preserve"> (1), 2786. https://doi.org/10.1038/s41467-023-38169-2.</w:t>
      </w:r>
    </w:p>
    <w:p w14:paraId="371740DA" w14:textId="77777777" w:rsidR="000B5C88" w:rsidRPr="000B5C88" w:rsidRDefault="000B5C88" w:rsidP="000B5C88">
      <w:pPr>
        <w:pStyle w:val="ab"/>
      </w:pPr>
      <w:r w:rsidRPr="000B5C88">
        <w:t>(43)</w:t>
      </w:r>
      <w:r w:rsidRPr="000B5C88">
        <w:tab/>
        <w:t>Levine, D. S.; Shuaibi, M.; Spotte-Smith, E. W. C.; Taylor, M. G.; Hasyim, M. R.; Michel, K.; Batatia, I.; Csányi, G.; Dzamba, M.; Eastman, P.; Frey, N. C.; Fu, X.; Gharakhanyan, V.; Krishnapriyan, A. S.; Rackers, J. A.; Raja, S.; Rizvi, A.; Rosen, A. S.; Ulissi, Z.; Vargas, S.; Zitnick, C. L.; Blau, S. M.; Wood, B. M. The Open Molecules 2025 (OMol25) Dataset, Evaluations, and Models. arXiv May 13, 2025. https://doi.org/10.48550/arXiv.2505.08762.</w:t>
      </w:r>
    </w:p>
    <w:p w14:paraId="121FBE2E" w14:textId="77777777" w:rsidR="000B5C88" w:rsidRPr="000B5C88" w:rsidRDefault="000B5C88" w:rsidP="000B5C88">
      <w:pPr>
        <w:pStyle w:val="ab"/>
      </w:pPr>
      <w:r w:rsidRPr="000B5C88">
        <w:t>(44)</w:t>
      </w:r>
      <w:r w:rsidRPr="000B5C88">
        <w:tab/>
        <w:t xml:space="preserve">Cibinel, L.; Linjordet, T.; Pensar, J.; Balcells, D.; De Bin, R.; Ell, B. tmQM-RDF Data Set: A Knowledge Graph Representing Transition Metal Complexes. </w:t>
      </w:r>
      <w:r w:rsidRPr="000B5C88">
        <w:rPr>
          <w:i/>
          <w:iCs/>
        </w:rPr>
        <w:t>J. Chem. Inf. Model.</w:t>
      </w:r>
      <w:r w:rsidRPr="000B5C88">
        <w:t xml:space="preserve"> </w:t>
      </w:r>
      <w:r w:rsidRPr="000B5C88">
        <w:rPr>
          <w:b/>
          <w:bCs/>
        </w:rPr>
        <w:t>2026</w:t>
      </w:r>
      <w:r w:rsidRPr="000B5C88">
        <w:t xml:space="preserve">, </w:t>
      </w:r>
      <w:r w:rsidRPr="000B5C88">
        <w:rPr>
          <w:i/>
          <w:iCs/>
        </w:rPr>
        <w:t>66</w:t>
      </w:r>
      <w:r w:rsidRPr="000B5C88">
        <w:t xml:space="preserve"> (13), 7524–7538. https://doi.org/10.1021/acs.jcim.6c01281.</w:t>
      </w:r>
    </w:p>
    <w:p w14:paraId="66CFB7BC" w14:textId="77777777" w:rsidR="000B5C88" w:rsidRPr="000B5C88" w:rsidRDefault="000B5C88" w:rsidP="000B5C88">
      <w:pPr>
        <w:pStyle w:val="ab"/>
      </w:pPr>
      <w:r w:rsidRPr="000B5C88">
        <w:t>(45)</w:t>
      </w:r>
      <w:r w:rsidRPr="000B5C88">
        <w:tab/>
        <w:t xml:space="preserve">Kevlishvili, I. Taming T-REX: A Canonical Language for Geometry-Aware Generative Design of Transition-Metal Complexes. </w:t>
      </w:r>
      <w:r w:rsidRPr="000B5C88">
        <w:rPr>
          <w:i/>
          <w:iCs/>
        </w:rPr>
        <w:t>ChemRxiv</w:t>
      </w:r>
      <w:r w:rsidRPr="000B5C88">
        <w:t xml:space="preserve"> </w:t>
      </w:r>
      <w:r w:rsidRPr="000B5C88">
        <w:rPr>
          <w:i/>
          <w:iCs/>
        </w:rPr>
        <w:t>2025</w:t>
      </w:r>
      <w:r w:rsidRPr="000B5C88">
        <w:t xml:space="preserve"> (1222). https://doi.org/10.26434/chemrxiv-2025-7s3gx.</w:t>
      </w:r>
    </w:p>
    <w:p w14:paraId="49C89D02" w14:textId="77777777" w:rsidR="000B5C88" w:rsidRPr="000B5C88" w:rsidRDefault="000B5C88" w:rsidP="000B5C88">
      <w:pPr>
        <w:pStyle w:val="ab"/>
      </w:pPr>
      <w:r w:rsidRPr="000B5C88">
        <w:t>(46)</w:t>
      </w:r>
      <w:r w:rsidRPr="000B5C88">
        <w:tab/>
        <w:t xml:space="preserve">Kotyk, C. M.; MacDonald, M. R.; Ziller, J. W.; Evans, W. J. Reactivity of the Ln2+ Complexes [K(2.2.2-Cryptand)][(C5H4SiMe3)3Ln]: Reduction of Naphthalene and Biphenyl. </w:t>
      </w:r>
      <w:r w:rsidRPr="000B5C88">
        <w:rPr>
          <w:i/>
          <w:iCs/>
        </w:rPr>
        <w:t>Organometallics</w:t>
      </w:r>
      <w:r w:rsidRPr="000B5C88">
        <w:t xml:space="preserve"> </w:t>
      </w:r>
      <w:r w:rsidRPr="000B5C88">
        <w:rPr>
          <w:b/>
          <w:bCs/>
        </w:rPr>
        <w:t>2015</w:t>
      </w:r>
      <w:r w:rsidRPr="000B5C88">
        <w:t xml:space="preserve">, </w:t>
      </w:r>
      <w:r w:rsidRPr="000B5C88">
        <w:rPr>
          <w:i/>
          <w:iCs/>
        </w:rPr>
        <w:t>34</w:t>
      </w:r>
      <w:r w:rsidRPr="000B5C88">
        <w:t xml:space="preserve"> (11), 2287–2295. https://doi.org/10.1021/om501063h.</w:t>
      </w:r>
    </w:p>
    <w:p w14:paraId="303C3D47" w14:textId="77777777" w:rsidR="000B5C88" w:rsidRPr="000B5C88" w:rsidRDefault="000B5C88" w:rsidP="000B5C88">
      <w:pPr>
        <w:pStyle w:val="ab"/>
      </w:pPr>
      <w:r w:rsidRPr="000B5C88">
        <w:t>(47)</w:t>
      </w:r>
      <w:r w:rsidRPr="000B5C88">
        <w:tab/>
        <w:t xml:space="preserve">Szyszko, B.; Kupietz, K.; Szterenberg, L.; Latos-Grażyński, L. Gold(III)-Mediated Contraction of Benzene to Cyclopentadiene: From p-Benziporphyrin to Gold(III) True Tetraarylcarbaporphyrin. </w:t>
      </w:r>
      <w:r w:rsidRPr="000B5C88">
        <w:rPr>
          <w:i/>
          <w:iCs/>
        </w:rPr>
        <w:t>Chem. – Eur. J.</w:t>
      </w:r>
      <w:r w:rsidRPr="000B5C88">
        <w:t xml:space="preserve"> </w:t>
      </w:r>
      <w:r w:rsidRPr="000B5C88">
        <w:rPr>
          <w:b/>
          <w:bCs/>
        </w:rPr>
        <w:t>2014</w:t>
      </w:r>
      <w:r w:rsidRPr="000B5C88">
        <w:t xml:space="preserve">, </w:t>
      </w:r>
      <w:r w:rsidRPr="000B5C88">
        <w:rPr>
          <w:i/>
          <w:iCs/>
        </w:rPr>
        <w:t>20</w:t>
      </w:r>
      <w:r w:rsidRPr="000B5C88">
        <w:t xml:space="preserve"> (5), 1376–1382. https://doi.org/10.1002/chem.201304162.</w:t>
      </w:r>
    </w:p>
    <w:p w14:paraId="1207A7AF" w14:textId="77777777" w:rsidR="000B5C88" w:rsidRPr="000B5C88" w:rsidRDefault="000B5C88" w:rsidP="000B5C88">
      <w:pPr>
        <w:pStyle w:val="ab"/>
      </w:pPr>
      <w:r w:rsidRPr="000B5C88">
        <w:t>(48)</w:t>
      </w:r>
      <w:r w:rsidRPr="000B5C88">
        <w:tab/>
        <w:t xml:space="preserve">Xu, Z.; Lin, Z. Transition Metal Tetrahydroborato Complexes: An Orbital Interaction Analysis of Their Structure and Bonding. </w:t>
      </w:r>
      <w:r w:rsidRPr="000B5C88">
        <w:rPr>
          <w:i/>
          <w:iCs/>
        </w:rPr>
        <w:t>Coord. Chem. Rev.</w:t>
      </w:r>
      <w:r w:rsidRPr="000B5C88">
        <w:t xml:space="preserve"> </w:t>
      </w:r>
      <w:r w:rsidRPr="000B5C88">
        <w:rPr>
          <w:b/>
          <w:bCs/>
        </w:rPr>
        <w:t>1996</w:t>
      </w:r>
      <w:r w:rsidRPr="000B5C88">
        <w:t xml:space="preserve">, </w:t>
      </w:r>
      <w:r w:rsidRPr="000B5C88">
        <w:rPr>
          <w:i/>
          <w:iCs/>
        </w:rPr>
        <w:t>156</w:t>
      </w:r>
      <w:r w:rsidRPr="000B5C88">
        <w:t>, 139–162. https://doi.org/10.1016/S0010-8545(96)01254-4.</w:t>
      </w:r>
    </w:p>
    <w:p w14:paraId="4AB8A4B6" w14:textId="77777777" w:rsidR="000B5C88" w:rsidRPr="000B5C88" w:rsidRDefault="000B5C88" w:rsidP="000B5C88">
      <w:pPr>
        <w:pStyle w:val="ab"/>
      </w:pPr>
      <w:r w:rsidRPr="000B5C88">
        <w:t>(49)</w:t>
      </w:r>
      <w:r w:rsidRPr="000B5C88">
        <w:tab/>
        <w:t xml:space="preserve">Lin, Z. Transition Metal σ-Borane Complexes. In </w:t>
      </w:r>
      <w:r w:rsidRPr="000B5C88">
        <w:rPr>
          <w:i/>
          <w:iCs/>
        </w:rPr>
        <w:t>Contemporary Metal Boron Chemistry I: Borylenes, Boryls, Borane σ-Complexes, and Borohydrides</w:t>
      </w:r>
      <w:r w:rsidRPr="000B5C88">
        <w:t>; Marder, T. B., Lin, Z., Eds.; Springer: Berlin, Heidelberg, 2008; pp 123–148. https://doi.org/10.1007/430_2007_074.</w:t>
      </w:r>
    </w:p>
    <w:p w14:paraId="6748A734" w14:textId="1EAA4E20" w:rsidR="006052DD" w:rsidRDefault="00EC4705" w:rsidP="00F012A5">
      <w:pPr>
        <w:pStyle w:val="ab"/>
        <w:rPr>
          <w:lang w:eastAsia="zh-CN"/>
        </w:rPr>
      </w:pPr>
      <w:r>
        <w:rPr>
          <w:lang w:eastAsia="zh-CN"/>
        </w:rPr>
        <w:fldChar w:fldCharType="end"/>
      </w:r>
    </w:p>
    <w:p w14:paraId="05C2F49E" w14:textId="77777777" w:rsidR="00AB25D6" w:rsidRDefault="00AB25D6">
      <w:pPr>
        <w:spacing w:after="0"/>
        <w:jc w:val="left"/>
      </w:pPr>
      <w:r>
        <w:br w:type="page"/>
      </w:r>
    </w:p>
    <w:p w14:paraId="758E08F2" w14:textId="06EB23A4" w:rsidR="00A933CE" w:rsidRDefault="00A933CE" w:rsidP="00A933CE">
      <w:pPr>
        <w:pStyle w:val="TFReferencesSection"/>
        <w:spacing w:after="240" w:line="360" w:lineRule="auto"/>
        <w:ind w:firstLine="0"/>
        <w:jc w:val="left"/>
        <w:rPr>
          <w:lang w:eastAsia="zh-CN"/>
        </w:rPr>
      </w:pPr>
      <w:r>
        <w:lastRenderedPageBreak/>
        <w:t>For Table of Contents Only</w:t>
      </w:r>
      <w:r>
        <w:rPr>
          <w:rFonts w:hint="eastAsia"/>
          <w:lang w:eastAsia="zh-CN"/>
        </w:rPr>
        <w:t>:</w:t>
      </w:r>
    </w:p>
    <w:p w14:paraId="08AD25C1" w14:textId="67E70746" w:rsidR="00A933CE" w:rsidRPr="00A933CE" w:rsidRDefault="00AB25D6" w:rsidP="005873D3">
      <w:pPr>
        <w:pStyle w:val="TFReferencesSection"/>
        <w:spacing w:after="240"/>
        <w:ind w:firstLine="0"/>
        <w:jc w:val="center"/>
        <w:rPr>
          <w:lang w:eastAsia="zh-CN"/>
        </w:rPr>
      </w:pPr>
      <w:r>
        <w:rPr>
          <w:noProof/>
        </w:rPr>
        <w:drawing>
          <wp:inline distT="0" distB="0" distL="0" distR="0" wp14:anchorId="3771A853" wp14:editId="6E9425A2">
            <wp:extent cx="2970000" cy="1382188"/>
            <wp:effectExtent l="0" t="0" r="1905" b="8890"/>
            <wp:docPr id="2772109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10946" name="图片 9"/>
                    <pic:cNvPicPr>
                      <a:picLocks noChangeAspect="1" noChangeArrowheads="1"/>
                    </pic:cNvPicPr>
                  </pic:nvPicPr>
                  <pic:blipFill>
                    <a:blip r:embed="rId24"/>
                    <a:stretch>
                      <a:fillRect/>
                    </a:stretch>
                  </pic:blipFill>
                  <pic:spPr bwMode="auto">
                    <a:xfrm>
                      <a:off x="0" y="0"/>
                      <a:ext cx="2970000" cy="1382188"/>
                    </a:xfrm>
                    <a:prstGeom prst="rect">
                      <a:avLst/>
                    </a:prstGeom>
                    <a:noFill/>
                    <a:ln>
                      <a:noFill/>
                    </a:ln>
                  </pic:spPr>
                </pic:pic>
              </a:graphicData>
            </a:graphic>
          </wp:inline>
        </w:drawing>
      </w:r>
    </w:p>
    <w:sectPr w:rsidR="00A933CE" w:rsidRPr="00A933CE" w:rsidSect="000B5610">
      <w:footerReference w:type="even" r:id="rId25"/>
      <w:footerReference w:type="default" r:id="rId26"/>
      <w:type w:val="continuous"/>
      <w:pgSz w:w="12240" w:h="15840"/>
      <w:pgMar w:top="1440" w:right="1440" w:bottom="1440" w:left="1440" w:header="0" w:footer="0" w:gutter="0"/>
      <w:cols w:space="47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CAC0A" w14:textId="77777777" w:rsidR="002E3793" w:rsidRDefault="002E3793">
      <w:r>
        <w:separator/>
      </w:r>
    </w:p>
  </w:endnote>
  <w:endnote w:type="continuationSeparator" w:id="0">
    <w:p w14:paraId="21FADD50" w14:textId="77777777" w:rsidR="002E3793" w:rsidRDefault="002E3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no Pro">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91D3" w14:textId="77777777" w:rsidR="003B4AF3" w:rsidRDefault="003B4AF3">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770B28A3" w14:textId="77777777" w:rsidR="003B4AF3" w:rsidRDefault="003B4AF3">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2436"/>
      <w:docPartObj>
        <w:docPartGallery w:val="Page Numbers (Bottom of Page)"/>
        <w:docPartUnique/>
      </w:docPartObj>
    </w:sdtPr>
    <w:sdtContent>
      <w:p w14:paraId="78E83697" w14:textId="299CD302" w:rsidR="00465E7F" w:rsidRDefault="00465E7F">
        <w:pPr>
          <w:pStyle w:val="a7"/>
          <w:jc w:val="center"/>
        </w:pPr>
        <w:r>
          <w:fldChar w:fldCharType="begin"/>
        </w:r>
        <w:r>
          <w:instrText>PAGE   \* MERGEFORMAT</w:instrText>
        </w:r>
        <w:r>
          <w:fldChar w:fldCharType="separate"/>
        </w:r>
        <w:r>
          <w:rPr>
            <w:lang w:val="zh-CN" w:eastAsia="zh-CN"/>
          </w:rPr>
          <w:t>2</w:t>
        </w:r>
        <w:r>
          <w:fldChar w:fldCharType="end"/>
        </w:r>
      </w:p>
    </w:sdtContent>
  </w:sdt>
  <w:p w14:paraId="6CDDFA96" w14:textId="77777777" w:rsidR="003B4AF3" w:rsidRDefault="003B4AF3">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8735E" w14:textId="77777777" w:rsidR="002E3793" w:rsidRDefault="002E3793">
      <w:r>
        <w:separator/>
      </w:r>
    </w:p>
  </w:footnote>
  <w:footnote w:type="continuationSeparator" w:id="0">
    <w:p w14:paraId="310F8BE0" w14:textId="77777777" w:rsidR="002E3793" w:rsidRDefault="002E3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1C94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6"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9"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0"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num w:numId="1" w16cid:durableId="887182319">
    <w:abstractNumId w:val="9"/>
  </w:num>
  <w:num w:numId="2" w16cid:durableId="245771323">
    <w:abstractNumId w:val="7"/>
  </w:num>
  <w:num w:numId="3" w16cid:durableId="1216622027">
    <w:abstractNumId w:val="10"/>
  </w:num>
  <w:num w:numId="4" w16cid:durableId="106512969">
    <w:abstractNumId w:val="8"/>
  </w:num>
  <w:num w:numId="5" w16cid:durableId="1536192227">
    <w:abstractNumId w:val="6"/>
  </w:num>
  <w:num w:numId="6" w16cid:durableId="727994937">
    <w:abstractNumId w:val="5"/>
  </w:num>
  <w:num w:numId="7" w16cid:durableId="1717003281">
    <w:abstractNumId w:val="4"/>
  </w:num>
  <w:num w:numId="8" w16cid:durableId="1631327410">
    <w:abstractNumId w:val="2"/>
  </w:num>
  <w:num w:numId="9" w16cid:durableId="1672832536">
    <w:abstractNumId w:val="1"/>
  </w:num>
  <w:num w:numId="10" w16cid:durableId="2069568298">
    <w:abstractNumId w:val="3"/>
  </w:num>
  <w:num w:numId="11" w16cid:durableId="164570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B71"/>
    <w:rsid w:val="000002F2"/>
    <w:rsid w:val="00000F97"/>
    <w:rsid w:val="000016C4"/>
    <w:rsid w:val="00001808"/>
    <w:rsid w:val="00001878"/>
    <w:rsid w:val="00004DB3"/>
    <w:rsid w:val="00004EBD"/>
    <w:rsid w:val="000059B8"/>
    <w:rsid w:val="00005D72"/>
    <w:rsid w:val="00006876"/>
    <w:rsid w:val="00007DA7"/>
    <w:rsid w:val="00010352"/>
    <w:rsid w:val="00010BF9"/>
    <w:rsid w:val="00012450"/>
    <w:rsid w:val="00012710"/>
    <w:rsid w:val="0001289E"/>
    <w:rsid w:val="00013325"/>
    <w:rsid w:val="00013814"/>
    <w:rsid w:val="00013ADD"/>
    <w:rsid w:val="00014204"/>
    <w:rsid w:val="00014860"/>
    <w:rsid w:val="000161E4"/>
    <w:rsid w:val="00016402"/>
    <w:rsid w:val="00016DC2"/>
    <w:rsid w:val="000202EA"/>
    <w:rsid w:val="00020BCF"/>
    <w:rsid w:val="00021BC7"/>
    <w:rsid w:val="00024318"/>
    <w:rsid w:val="00024E9F"/>
    <w:rsid w:val="00025EA1"/>
    <w:rsid w:val="00026D4A"/>
    <w:rsid w:val="00030482"/>
    <w:rsid w:val="00032DB3"/>
    <w:rsid w:val="000353FF"/>
    <w:rsid w:val="00037583"/>
    <w:rsid w:val="000409FB"/>
    <w:rsid w:val="000440C5"/>
    <w:rsid w:val="00044692"/>
    <w:rsid w:val="00044EC1"/>
    <w:rsid w:val="00045F84"/>
    <w:rsid w:val="000461B0"/>
    <w:rsid w:val="00047D7F"/>
    <w:rsid w:val="00050E53"/>
    <w:rsid w:val="0005105F"/>
    <w:rsid w:val="000513AF"/>
    <w:rsid w:val="00053C6F"/>
    <w:rsid w:val="00053D89"/>
    <w:rsid w:val="00054379"/>
    <w:rsid w:val="000543A9"/>
    <w:rsid w:val="0005442A"/>
    <w:rsid w:val="000549AA"/>
    <w:rsid w:val="00055CBE"/>
    <w:rsid w:val="0005660F"/>
    <w:rsid w:val="000608B5"/>
    <w:rsid w:val="00061174"/>
    <w:rsid w:val="00061854"/>
    <w:rsid w:val="0006315E"/>
    <w:rsid w:val="00063333"/>
    <w:rsid w:val="0006576A"/>
    <w:rsid w:val="00066AC0"/>
    <w:rsid w:val="000702AD"/>
    <w:rsid w:val="000711B6"/>
    <w:rsid w:val="00071396"/>
    <w:rsid w:val="000721A0"/>
    <w:rsid w:val="0007300A"/>
    <w:rsid w:val="000752C5"/>
    <w:rsid w:val="00076E32"/>
    <w:rsid w:val="00080D2F"/>
    <w:rsid w:val="00081307"/>
    <w:rsid w:val="000831A8"/>
    <w:rsid w:val="000838BB"/>
    <w:rsid w:val="000852CA"/>
    <w:rsid w:val="00087B14"/>
    <w:rsid w:val="00091B75"/>
    <w:rsid w:val="00093215"/>
    <w:rsid w:val="000938C8"/>
    <w:rsid w:val="000948DD"/>
    <w:rsid w:val="00095718"/>
    <w:rsid w:val="00096254"/>
    <w:rsid w:val="00097640"/>
    <w:rsid w:val="000A0A18"/>
    <w:rsid w:val="000A2517"/>
    <w:rsid w:val="000A3EB6"/>
    <w:rsid w:val="000A46DC"/>
    <w:rsid w:val="000A6221"/>
    <w:rsid w:val="000A63AF"/>
    <w:rsid w:val="000A72D1"/>
    <w:rsid w:val="000A78BD"/>
    <w:rsid w:val="000B0721"/>
    <w:rsid w:val="000B1394"/>
    <w:rsid w:val="000B2EEB"/>
    <w:rsid w:val="000B3652"/>
    <w:rsid w:val="000B4955"/>
    <w:rsid w:val="000B55FD"/>
    <w:rsid w:val="000B5610"/>
    <w:rsid w:val="000B5C88"/>
    <w:rsid w:val="000B5DF3"/>
    <w:rsid w:val="000B7C5D"/>
    <w:rsid w:val="000C05CC"/>
    <w:rsid w:val="000C05FB"/>
    <w:rsid w:val="000C1552"/>
    <w:rsid w:val="000C1B2F"/>
    <w:rsid w:val="000C1EDA"/>
    <w:rsid w:val="000C3779"/>
    <w:rsid w:val="000C3BBE"/>
    <w:rsid w:val="000C3EE1"/>
    <w:rsid w:val="000C46F3"/>
    <w:rsid w:val="000C4943"/>
    <w:rsid w:val="000C5678"/>
    <w:rsid w:val="000C5CE4"/>
    <w:rsid w:val="000C5D18"/>
    <w:rsid w:val="000C649F"/>
    <w:rsid w:val="000C6A71"/>
    <w:rsid w:val="000C7770"/>
    <w:rsid w:val="000D06DD"/>
    <w:rsid w:val="000D0C2A"/>
    <w:rsid w:val="000D1E92"/>
    <w:rsid w:val="000D22D3"/>
    <w:rsid w:val="000D2C56"/>
    <w:rsid w:val="000D3076"/>
    <w:rsid w:val="000D741E"/>
    <w:rsid w:val="000E2EF6"/>
    <w:rsid w:val="000E42B8"/>
    <w:rsid w:val="000E53D5"/>
    <w:rsid w:val="000E6018"/>
    <w:rsid w:val="000E6CDB"/>
    <w:rsid w:val="000F0EC7"/>
    <w:rsid w:val="000F116E"/>
    <w:rsid w:val="000F29CD"/>
    <w:rsid w:val="000F59C3"/>
    <w:rsid w:val="000F5D8A"/>
    <w:rsid w:val="000F7108"/>
    <w:rsid w:val="001003A8"/>
    <w:rsid w:val="00101BFA"/>
    <w:rsid w:val="0010254C"/>
    <w:rsid w:val="00102F6C"/>
    <w:rsid w:val="001043EC"/>
    <w:rsid w:val="001046EB"/>
    <w:rsid w:val="001049AC"/>
    <w:rsid w:val="001067D5"/>
    <w:rsid w:val="001067D7"/>
    <w:rsid w:val="00106E64"/>
    <w:rsid w:val="00106FDC"/>
    <w:rsid w:val="001100BC"/>
    <w:rsid w:val="00110A30"/>
    <w:rsid w:val="001111CB"/>
    <w:rsid w:val="00114E5A"/>
    <w:rsid w:val="00115881"/>
    <w:rsid w:val="00116140"/>
    <w:rsid w:val="001214A4"/>
    <w:rsid w:val="0012186F"/>
    <w:rsid w:val="0012198C"/>
    <w:rsid w:val="001252D2"/>
    <w:rsid w:val="00125E23"/>
    <w:rsid w:val="00125E27"/>
    <w:rsid w:val="00130FBA"/>
    <w:rsid w:val="0013150E"/>
    <w:rsid w:val="00133921"/>
    <w:rsid w:val="00133A41"/>
    <w:rsid w:val="00134822"/>
    <w:rsid w:val="00136688"/>
    <w:rsid w:val="00137A04"/>
    <w:rsid w:val="0014035A"/>
    <w:rsid w:val="00140637"/>
    <w:rsid w:val="00141DFD"/>
    <w:rsid w:val="00142281"/>
    <w:rsid w:val="001423C1"/>
    <w:rsid w:val="0014297D"/>
    <w:rsid w:val="00142EFC"/>
    <w:rsid w:val="0014492A"/>
    <w:rsid w:val="00144C10"/>
    <w:rsid w:val="00144CBD"/>
    <w:rsid w:val="00144CCD"/>
    <w:rsid w:val="001464F8"/>
    <w:rsid w:val="00146D07"/>
    <w:rsid w:val="001518E0"/>
    <w:rsid w:val="0015245D"/>
    <w:rsid w:val="00153065"/>
    <w:rsid w:val="001530C8"/>
    <w:rsid w:val="00153401"/>
    <w:rsid w:val="001539C8"/>
    <w:rsid w:val="0015600B"/>
    <w:rsid w:val="001569B4"/>
    <w:rsid w:val="00160FAE"/>
    <w:rsid w:val="00161A61"/>
    <w:rsid w:val="001625B6"/>
    <w:rsid w:val="001628E6"/>
    <w:rsid w:val="00163755"/>
    <w:rsid w:val="0016528C"/>
    <w:rsid w:val="00165927"/>
    <w:rsid w:val="00167B77"/>
    <w:rsid w:val="00170293"/>
    <w:rsid w:val="0017130F"/>
    <w:rsid w:val="001720F2"/>
    <w:rsid w:val="001727C0"/>
    <w:rsid w:val="00172901"/>
    <w:rsid w:val="00173E15"/>
    <w:rsid w:val="00175313"/>
    <w:rsid w:val="001755F1"/>
    <w:rsid w:val="00175F24"/>
    <w:rsid w:val="0017602F"/>
    <w:rsid w:val="00176702"/>
    <w:rsid w:val="00176E66"/>
    <w:rsid w:val="00177756"/>
    <w:rsid w:val="00181EDB"/>
    <w:rsid w:val="00182CEB"/>
    <w:rsid w:val="00182D59"/>
    <w:rsid w:val="00183981"/>
    <w:rsid w:val="00183BBE"/>
    <w:rsid w:val="00185F83"/>
    <w:rsid w:val="00186256"/>
    <w:rsid w:val="001875AE"/>
    <w:rsid w:val="001901F8"/>
    <w:rsid w:val="001914B9"/>
    <w:rsid w:val="00191515"/>
    <w:rsid w:val="00191B48"/>
    <w:rsid w:val="00192407"/>
    <w:rsid w:val="00193232"/>
    <w:rsid w:val="00193410"/>
    <w:rsid w:val="00193800"/>
    <w:rsid w:val="0019421B"/>
    <w:rsid w:val="00194C8C"/>
    <w:rsid w:val="00195ACA"/>
    <w:rsid w:val="00196F71"/>
    <w:rsid w:val="001A0D45"/>
    <w:rsid w:val="001A1205"/>
    <w:rsid w:val="001A13E9"/>
    <w:rsid w:val="001A1BB7"/>
    <w:rsid w:val="001A260A"/>
    <w:rsid w:val="001A4B13"/>
    <w:rsid w:val="001A7A90"/>
    <w:rsid w:val="001B1FED"/>
    <w:rsid w:val="001B467F"/>
    <w:rsid w:val="001B4B57"/>
    <w:rsid w:val="001B68D8"/>
    <w:rsid w:val="001B6BCE"/>
    <w:rsid w:val="001C050D"/>
    <w:rsid w:val="001C1EE8"/>
    <w:rsid w:val="001C2B94"/>
    <w:rsid w:val="001C3192"/>
    <w:rsid w:val="001C41B4"/>
    <w:rsid w:val="001C4972"/>
    <w:rsid w:val="001C5804"/>
    <w:rsid w:val="001C5C08"/>
    <w:rsid w:val="001D04AC"/>
    <w:rsid w:val="001D19BA"/>
    <w:rsid w:val="001D47FA"/>
    <w:rsid w:val="001D5DFE"/>
    <w:rsid w:val="001D5F6B"/>
    <w:rsid w:val="001D63CC"/>
    <w:rsid w:val="001D676F"/>
    <w:rsid w:val="001D6CAB"/>
    <w:rsid w:val="001D72D2"/>
    <w:rsid w:val="001D7C49"/>
    <w:rsid w:val="001E0199"/>
    <w:rsid w:val="001E068F"/>
    <w:rsid w:val="001E1431"/>
    <w:rsid w:val="001E2AE7"/>
    <w:rsid w:val="001E2B50"/>
    <w:rsid w:val="001E4723"/>
    <w:rsid w:val="001E5E73"/>
    <w:rsid w:val="001E60C6"/>
    <w:rsid w:val="001E7BF5"/>
    <w:rsid w:val="001F0AFE"/>
    <w:rsid w:val="001F1088"/>
    <w:rsid w:val="001F2481"/>
    <w:rsid w:val="001F29A8"/>
    <w:rsid w:val="001F30A2"/>
    <w:rsid w:val="001F33D9"/>
    <w:rsid w:val="001F4E3A"/>
    <w:rsid w:val="001F6DAA"/>
    <w:rsid w:val="001F7F77"/>
    <w:rsid w:val="00200616"/>
    <w:rsid w:val="00201BBE"/>
    <w:rsid w:val="00203557"/>
    <w:rsid w:val="00203B27"/>
    <w:rsid w:val="0020425E"/>
    <w:rsid w:val="0020503F"/>
    <w:rsid w:val="0020534C"/>
    <w:rsid w:val="002056E2"/>
    <w:rsid w:val="00205E86"/>
    <w:rsid w:val="00206312"/>
    <w:rsid w:val="00212B1D"/>
    <w:rsid w:val="00213020"/>
    <w:rsid w:val="0021329D"/>
    <w:rsid w:val="00216C1E"/>
    <w:rsid w:val="002173D0"/>
    <w:rsid w:val="00217D6A"/>
    <w:rsid w:val="00220192"/>
    <w:rsid w:val="00222EAE"/>
    <w:rsid w:val="00222FCD"/>
    <w:rsid w:val="00223578"/>
    <w:rsid w:val="00223DCC"/>
    <w:rsid w:val="002241D0"/>
    <w:rsid w:val="00224E24"/>
    <w:rsid w:val="00225D83"/>
    <w:rsid w:val="00227474"/>
    <w:rsid w:val="00227FB4"/>
    <w:rsid w:val="002300AD"/>
    <w:rsid w:val="00230661"/>
    <w:rsid w:val="00230B64"/>
    <w:rsid w:val="00230CB0"/>
    <w:rsid w:val="00231288"/>
    <w:rsid w:val="00232C72"/>
    <w:rsid w:val="00234E23"/>
    <w:rsid w:val="00235065"/>
    <w:rsid w:val="002360E4"/>
    <w:rsid w:val="0023640C"/>
    <w:rsid w:val="00236CD9"/>
    <w:rsid w:val="00236E8F"/>
    <w:rsid w:val="00241212"/>
    <w:rsid w:val="00241736"/>
    <w:rsid w:val="00241CF5"/>
    <w:rsid w:val="00242224"/>
    <w:rsid w:val="002452AD"/>
    <w:rsid w:val="00247484"/>
    <w:rsid w:val="002501F1"/>
    <w:rsid w:val="00252585"/>
    <w:rsid w:val="00252B8E"/>
    <w:rsid w:val="002536CD"/>
    <w:rsid w:val="002541BD"/>
    <w:rsid w:val="00254B41"/>
    <w:rsid w:val="00255DFD"/>
    <w:rsid w:val="002623DA"/>
    <w:rsid w:val="00264778"/>
    <w:rsid w:val="00264BAB"/>
    <w:rsid w:val="002650FB"/>
    <w:rsid w:val="002658D4"/>
    <w:rsid w:val="00266521"/>
    <w:rsid w:val="002669C8"/>
    <w:rsid w:val="002672AA"/>
    <w:rsid w:val="00267984"/>
    <w:rsid w:val="002709BA"/>
    <w:rsid w:val="00270DBD"/>
    <w:rsid w:val="00270F95"/>
    <w:rsid w:val="00271140"/>
    <w:rsid w:val="00271A02"/>
    <w:rsid w:val="002728DE"/>
    <w:rsid w:val="00272DE9"/>
    <w:rsid w:val="00273917"/>
    <w:rsid w:val="00273AEC"/>
    <w:rsid w:val="00276A32"/>
    <w:rsid w:val="002771A5"/>
    <w:rsid w:val="002771D0"/>
    <w:rsid w:val="00277F2E"/>
    <w:rsid w:val="0028098F"/>
    <w:rsid w:val="00280BFA"/>
    <w:rsid w:val="00282FB8"/>
    <w:rsid w:val="00283976"/>
    <w:rsid w:val="002850A0"/>
    <w:rsid w:val="00290D74"/>
    <w:rsid w:val="00292ECD"/>
    <w:rsid w:val="00293398"/>
    <w:rsid w:val="002941E9"/>
    <w:rsid w:val="0029477E"/>
    <w:rsid w:val="00296DCE"/>
    <w:rsid w:val="00297AAB"/>
    <w:rsid w:val="00297CDF"/>
    <w:rsid w:val="002A188B"/>
    <w:rsid w:val="002A559F"/>
    <w:rsid w:val="002A7493"/>
    <w:rsid w:val="002B0050"/>
    <w:rsid w:val="002B28BD"/>
    <w:rsid w:val="002B2A98"/>
    <w:rsid w:val="002B3036"/>
    <w:rsid w:val="002B5316"/>
    <w:rsid w:val="002B5387"/>
    <w:rsid w:val="002B59B7"/>
    <w:rsid w:val="002B60F0"/>
    <w:rsid w:val="002B654A"/>
    <w:rsid w:val="002C04D9"/>
    <w:rsid w:val="002C1D1E"/>
    <w:rsid w:val="002C1DCF"/>
    <w:rsid w:val="002C1E73"/>
    <w:rsid w:val="002C32C0"/>
    <w:rsid w:val="002C3431"/>
    <w:rsid w:val="002C351C"/>
    <w:rsid w:val="002C3575"/>
    <w:rsid w:val="002C51A9"/>
    <w:rsid w:val="002C7D33"/>
    <w:rsid w:val="002C7DD2"/>
    <w:rsid w:val="002D0D33"/>
    <w:rsid w:val="002D2103"/>
    <w:rsid w:val="002D2428"/>
    <w:rsid w:val="002D2789"/>
    <w:rsid w:val="002D4BE1"/>
    <w:rsid w:val="002D5967"/>
    <w:rsid w:val="002E2707"/>
    <w:rsid w:val="002E290F"/>
    <w:rsid w:val="002E3793"/>
    <w:rsid w:val="002E3EF7"/>
    <w:rsid w:val="002E56B7"/>
    <w:rsid w:val="002E6744"/>
    <w:rsid w:val="002E7D06"/>
    <w:rsid w:val="002F1352"/>
    <w:rsid w:val="002F371F"/>
    <w:rsid w:val="002F412D"/>
    <w:rsid w:val="002F456F"/>
    <w:rsid w:val="002F4732"/>
    <w:rsid w:val="002F4BD1"/>
    <w:rsid w:val="002F4C10"/>
    <w:rsid w:val="002F5A66"/>
    <w:rsid w:val="002F6297"/>
    <w:rsid w:val="002F6B21"/>
    <w:rsid w:val="002F7603"/>
    <w:rsid w:val="002F7D39"/>
    <w:rsid w:val="00300773"/>
    <w:rsid w:val="00301096"/>
    <w:rsid w:val="003013AE"/>
    <w:rsid w:val="003026A3"/>
    <w:rsid w:val="00304169"/>
    <w:rsid w:val="003044DF"/>
    <w:rsid w:val="00304816"/>
    <w:rsid w:val="00304EAB"/>
    <w:rsid w:val="0030696A"/>
    <w:rsid w:val="003076E1"/>
    <w:rsid w:val="00310106"/>
    <w:rsid w:val="0031373B"/>
    <w:rsid w:val="00315A57"/>
    <w:rsid w:val="00315EB2"/>
    <w:rsid w:val="00317EE1"/>
    <w:rsid w:val="00320944"/>
    <w:rsid w:val="00321ABF"/>
    <w:rsid w:val="00323434"/>
    <w:rsid w:val="00324128"/>
    <w:rsid w:val="0032426A"/>
    <w:rsid w:val="003242F2"/>
    <w:rsid w:val="003255CD"/>
    <w:rsid w:val="00325796"/>
    <w:rsid w:val="00334823"/>
    <w:rsid w:val="00334EFC"/>
    <w:rsid w:val="00336590"/>
    <w:rsid w:val="0033787A"/>
    <w:rsid w:val="0034011F"/>
    <w:rsid w:val="00340D9F"/>
    <w:rsid w:val="0034317A"/>
    <w:rsid w:val="00344B53"/>
    <w:rsid w:val="00345092"/>
    <w:rsid w:val="00345F4A"/>
    <w:rsid w:val="003467B3"/>
    <w:rsid w:val="00350848"/>
    <w:rsid w:val="00351089"/>
    <w:rsid w:val="003510C9"/>
    <w:rsid w:val="00352F71"/>
    <w:rsid w:val="00352FC5"/>
    <w:rsid w:val="00355FD5"/>
    <w:rsid w:val="00356FB0"/>
    <w:rsid w:val="00357FA5"/>
    <w:rsid w:val="00360F28"/>
    <w:rsid w:val="003610CF"/>
    <w:rsid w:val="003619E1"/>
    <w:rsid w:val="00361E35"/>
    <w:rsid w:val="00362418"/>
    <w:rsid w:val="00363264"/>
    <w:rsid w:val="00363319"/>
    <w:rsid w:val="003643E4"/>
    <w:rsid w:val="003664E9"/>
    <w:rsid w:val="00367648"/>
    <w:rsid w:val="003679A1"/>
    <w:rsid w:val="0037056C"/>
    <w:rsid w:val="00370691"/>
    <w:rsid w:val="003709BE"/>
    <w:rsid w:val="003728C7"/>
    <w:rsid w:val="00373EA3"/>
    <w:rsid w:val="0037435D"/>
    <w:rsid w:val="0037480B"/>
    <w:rsid w:val="00374BA7"/>
    <w:rsid w:val="0037561D"/>
    <w:rsid w:val="003848B9"/>
    <w:rsid w:val="00384FE3"/>
    <w:rsid w:val="00385822"/>
    <w:rsid w:val="00385E5B"/>
    <w:rsid w:val="003864C5"/>
    <w:rsid w:val="003877E6"/>
    <w:rsid w:val="003903AF"/>
    <w:rsid w:val="00390680"/>
    <w:rsid w:val="00390762"/>
    <w:rsid w:val="003909EC"/>
    <w:rsid w:val="00391082"/>
    <w:rsid w:val="00391463"/>
    <w:rsid w:val="00391CF8"/>
    <w:rsid w:val="00394629"/>
    <w:rsid w:val="0039548D"/>
    <w:rsid w:val="003961B3"/>
    <w:rsid w:val="00396E9B"/>
    <w:rsid w:val="003972E5"/>
    <w:rsid w:val="003974FB"/>
    <w:rsid w:val="00397DBE"/>
    <w:rsid w:val="003A2EA7"/>
    <w:rsid w:val="003A3DEE"/>
    <w:rsid w:val="003A42F0"/>
    <w:rsid w:val="003A5E5E"/>
    <w:rsid w:val="003A5EAA"/>
    <w:rsid w:val="003A7702"/>
    <w:rsid w:val="003A7810"/>
    <w:rsid w:val="003B01EF"/>
    <w:rsid w:val="003B0B73"/>
    <w:rsid w:val="003B0BA5"/>
    <w:rsid w:val="003B0C3E"/>
    <w:rsid w:val="003B0D90"/>
    <w:rsid w:val="003B199B"/>
    <w:rsid w:val="003B2502"/>
    <w:rsid w:val="003B29C5"/>
    <w:rsid w:val="003B3926"/>
    <w:rsid w:val="003B3B4D"/>
    <w:rsid w:val="003B49E3"/>
    <w:rsid w:val="003B4AF3"/>
    <w:rsid w:val="003B77FB"/>
    <w:rsid w:val="003B7997"/>
    <w:rsid w:val="003C36A1"/>
    <w:rsid w:val="003C41B5"/>
    <w:rsid w:val="003C420D"/>
    <w:rsid w:val="003C441B"/>
    <w:rsid w:val="003C454B"/>
    <w:rsid w:val="003C553C"/>
    <w:rsid w:val="003C56DB"/>
    <w:rsid w:val="003C572A"/>
    <w:rsid w:val="003C72CF"/>
    <w:rsid w:val="003C7FF6"/>
    <w:rsid w:val="003D0AEB"/>
    <w:rsid w:val="003D17C6"/>
    <w:rsid w:val="003D20CB"/>
    <w:rsid w:val="003D30A7"/>
    <w:rsid w:val="003D35BB"/>
    <w:rsid w:val="003D4547"/>
    <w:rsid w:val="003D46D6"/>
    <w:rsid w:val="003D5EB9"/>
    <w:rsid w:val="003D691E"/>
    <w:rsid w:val="003D7876"/>
    <w:rsid w:val="003E09BB"/>
    <w:rsid w:val="003E0B85"/>
    <w:rsid w:val="003E1F76"/>
    <w:rsid w:val="003E28DC"/>
    <w:rsid w:val="003E48BE"/>
    <w:rsid w:val="003E4E3D"/>
    <w:rsid w:val="003E64E1"/>
    <w:rsid w:val="003E7A51"/>
    <w:rsid w:val="003E7EB8"/>
    <w:rsid w:val="003F343A"/>
    <w:rsid w:val="003F7CA7"/>
    <w:rsid w:val="00400234"/>
    <w:rsid w:val="00401817"/>
    <w:rsid w:val="00405595"/>
    <w:rsid w:val="00405F9F"/>
    <w:rsid w:val="00406BDA"/>
    <w:rsid w:val="00407335"/>
    <w:rsid w:val="004111EC"/>
    <w:rsid w:val="00411D0F"/>
    <w:rsid w:val="00411EA7"/>
    <w:rsid w:val="004139C2"/>
    <w:rsid w:val="00416970"/>
    <w:rsid w:val="004207F5"/>
    <w:rsid w:val="0042284E"/>
    <w:rsid w:val="00423B53"/>
    <w:rsid w:val="00425994"/>
    <w:rsid w:val="004269B7"/>
    <w:rsid w:val="004273D0"/>
    <w:rsid w:val="0042742A"/>
    <w:rsid w:val="0043054A"/>
    <w:rsid w:val="00434E86"/>
    <w:rsid w:val="00435B4E"/>
    <w:rsid w:val="00437ED4"/>
    <w:rsid w:val="00437EFA"/>
    <w:rsid w:val="0044164C"/>
    <w:rsid w:val="00441DFC"/>
    <w:rsid w:val="00441FB5"/>
    <w:rsid w:val="00443665"/>
    <w:rsid w:val="0044498F"/>
    <w:rsid w:val="00446886"/>
    <w:rsid w:val="00446A94"/>
    <w:rsid w:val="00446BEA"/>
    <w:rsid w:val="00447683"/>
    <w:rsid w:val="00452498"/>
    <w:rsid w:val="00452D2C"/>
    <w:rsid w:val="00454D3E"/>
    <w:rsid w:val="00455ACE"/>
    <w:rsid w:val="00456115"/>
    <w:rsid w:val="00462DE1"/>
    <w:rsid w:val="00463582"/>
    <w:rsid w:val="00463C2E"/>
    <w:rsid w:val="00464F50"/>
    <w:rsid w:val="00464FF3"/>
    <w:rsid w:val="00465E7F"/>
    <w:rsid w:val="00466C90"/>
    <w:rsid w:val="00467B44"/>
    <w:rsid w:val="00471A1D"/>
    <w:rsid w:val="00473C33"/>
    <w:rsid w:val="00473CE8"/>
    <w:rsid w:val="00475C16"/>
    <w:rsid w:val="00475FD2"/>
    <w:rsid w:val="00476C3C"/>
    <w:rsid w:val="00477C4D"/>
    <w:rsid w:val="00480DDB"/>
    <w:rsid w:val="00481905"/>
    <w:rsid w:val="0048208E"/>
    <w:rsid w:val="00482667"/>
    <w:rsid w:val="004831AD"/>
    <w:rsid w:val="00483FA1"/>
    <w:rsid w:val="0048482B"/>
    <w:rsid w:val="00485E33"/>
    <w:rsid w:val="00485F25"/>
    <w:rsid w:val="0048666B"/>
    <w:rsid w:val="00490788"/>
    <w:rsid w:val="00490CCC"/>
    <w:rsid w:val="004913B2"/>
    <w:rsid w:val="00491811"/>
    <w:rsid w:val="00492814"/>
    <w:rsid w:val="00492F02"/>
    <w:rsid w:val="00493691"/>
    <w:rsid w:val="00493BFD"/>
    <w:rsid w:val="00495C3A"/>
    <w:rsid w:val="00495CCC"/>
    <w:rsid w:val="00497BB0"/>
    <w:rsid w:val="004A1F7A"/>
    <w:rsid w:val="004A3673"/>
    <w:rsid w:val="004A440C"/>
    <w:rsid w:val="004A7EA5"/>
    <w:rsid w:val="004B0BA9"/>
    <w:rsid w:val="004B1C6B"/>
    <w:rsid w:val="004B3D8F"/>
    <w:rsid w:val="004B5D43"/>
    <w:rsid w:val="004B7A57"/>
    <w:rsid w:val="004C02A8"/>
    <w:rsid w:val="004C145E"/>
    <w:rsid w:val="004C309C"/>
    <w:rsid w:val="004C333F"/>
    <w:rsid w:val="004C38A8"/>
    <w:rsid w:val="004C3F7C"/>
    <w:rsid w:val="004C4222"/>
    <w:rsid w:val="004C4B72"/>
    <w:rsid w:val="004C5A00"/>
    <w:rsid w:val="004C63FE"/>
    <w:rsid w:val="004C6962"/>
    <w:rsid w:val="004C6EAF"/>
    <w:rsid w:val="004C730F"/>
    <w:rsid w:val="004D0380"/>
    <w:rsid w:val="004D27EF"/>
    <w:rsid w:val="004D3AAD"/>
    <w:rsid w:val="004D4A39"/>
    <w:rsid w:val="004D4B12"/>
    <w:rsid w:val="004D4E84"/>
    <w:rsid w:val="004D5397"/>
    <w:rsid w:val="004D5F2A"/>
    <w:rsid w:val="004D6838"/>
    <w:rsid w:val="004D6BD1"/>
    <w:rsid w:val="004E0070"/>
    <w:rsid w:val="004E0CBD"/>
    <w:rsid w:val="004E1F39"/>
    <w:rsid w:val="004E283C"/>
    <w:rsid w:val="004E3B7E"/>
    <w:rsid w:val="004E6B01"/>
    <w:rsid w:val="004E7185"/>
    <w:rsid w:val="004E7C08"/>
    <w:rsid w:val="004E7D12"/>
    <w:rsid w:val="004F05DC"/>
    <w:rsid w:val="004F0744"/>
    <w:rsid w:val="004F169B"/>
    <w:rsid w:val="004F2056"/>
    <w:rsid w:val="004F28EB"/>
    <w:rsid w:val="004F2A9B"/>
    <w:rsid w:val="004F2B4A"/>
    <w:rsid w:val="004F3176"/>
    <w:rsid w:val="004F35B1"/>
    <w:rsid w:val="004F45C8"/>
    <w:rsid w:val="004F4EB7"/>
    <w:rsid w:val="004F4EFD"/>
    <w:rsid w:val="004F56A5"/>
    <w:rsid w:val="004F5C3B"/>
    <w:rsid w:val="004F6489"/>
    <w:rsid w:val="004F77DD"/>
    <w:rsid w:val="00500513"/>
    <w:rsid w:val="00504867"/>
    <w:rsid w:val="0050491F"/>
    <w:rsid w:val="00505722"/>
    <w:rsid w:val="00506FE5"/>
    <w:rsid w:val="00507D05"/>
    <w:rsid w:val="005102E0"/>
    <w:rsid w:val="00512575"/>
    <w:rsid w:val="00512AE9"/>
    <w:rsid w:val="00513CDD"/>
    <w:rsid w:val="00515376"/>
    <w:rsid w:val="00516118"/>
    <w:rsid w:val="00516257"/>
    <w:rsid w:val="005209D3"/>
    <w:rsid w:val="00521305"/>
    <w:rsid w:val="00521E5B"/>
    <w:rsid w:val="00522569"/>
    <w:rsid w:val="00523264"/>
    <w:rsid w:val="005251A7"/>
    <w:rsid w:val="00525E95"/>
    <w:rsid w:val="005310B0"/>
    <w:rsid w:val="00531FF3"/>
    <w:rsid w:val="00533F03"/>
    <w:rsid w:val="005351CA"/>
    <w:rsid w:val="00537DF8"/>
    <w:rsid w:val="0054038D"/>
    <w:rsid w:val="0054105F"/>
    <w:rsid w:val="005412EF"/>
    <w:rsid w:val="0054232E"/>
    <w:rsid w:val="00542588"/>
    <w:rsid w:val="0054271D"/>
    <w:rsid w:val="00544B32"/>
    <w:rsid w:val="00545222"/>
    <w:rsid w:val="00546C1A"/>
    <w:rsid w:val="00547756"/>
    <w:rsid w:val="00550A41"/>
    <w:rsid w:val="00550B20"/>
    <w:rsid w:val="00552BAA"/>
    <w:rsid w:val="005530D5"/>
    <w:rsid w:val="00553573"/>
    <w:rsid w:val="005535C5"/>
    <w:rsid w:val="00553B11"/>
    <w:rsid w:val="005548BA"/>
    <w:rsid w:val="00555256"/>
    <w:rsid w:val="005553EF"/>
    <w:rsid w:val="00555455"/>
    <w:rsid w:val="00555E74"/>
    <w:rsid w:val="00557620"/>
    <w:rsid w:val="005602DB"/>
    <w:rsid w:val="00562FFE"/>
    <w:rsid w:val="005646C7"/>
    <w:rsid w:val="00565A81"/>
    <w:rsid w:val="00565F96"/>
    <w:rsid w:val="00565FD8"/>
    <w:rsid w:val="005675D4"/>
    <w:rsid w:val="00567E81"/>
    <w:rsid w:val="00570062"/>
    <w:rsid w:val="00570C50"/>
    <w:rsid w:val="00571DFD"/>
    <w:rsid w:val="00572043"/>
    <w:rsid w:val="00573AED"/>
    <w:rsid w:val="00580362"/>
    <w:rsid w:val="00581251"/>
    <w:rsid w:val="00581862"/>
    <w:rsid w:val="00581E44"/>
    <w:rsid w:val="0058201B"/>
    <w:rsid w:val="00582A6E"/>
    <w:rsid w:val="00582DEA"/>
    <w:rsid w:val="00583C72"/>
    <w:rsid w:val="005845A1"/>
    <w:rsid w:val="005873D3"/>
    <w:rsid w:val="00587908"/>
    <w:rsid w:val="00587F1A"/>
    <w:rsid w:val="00591883"/>
    <w:rsid w:val="00591A57"/>
    <w:rsid w:val="005922C4"/>
    <w:rsid w:val="00594201"/>
    <w:rsid w:val="00594B02"/>
    <w:rsid w:val="00595860"/>
    <w:rsid w:val="005958C3"/>
    <w:rsid w:val="00596A1C"/>
    <w:rsid w:val="00597361"/>
    <w:rsid w:val="005A254E"/>
    <w:rsid w:val="005A45DF"/>
    <w:rsid w:val="005A63EE"/>
    <w:rsid w:val="005A7F1A"/>
    <w:rsid w:val="005B0192"/>
    <w:rsid w:val="005B1DA1"/>
    <w:rsid w:val="005B2B01"/>
    <w:rsid w:val="005C0615"/>
    <w:rsid w:val="005C1E1D"/>
    <w:rsid w:val="005C2467"/>
    <w:rsid w:val="005C2A46"/>
    <w:rsid w:val="005C2C3F"/>
    <w:rsid w:val="005C3390"/>
    <w:rsid w:val="005C3BFA"/>
    <w:rsid w:val="005C48DA"/>
    <w:rsid w:val="005C54A6"/>
    <w:rsid w:val="005C5FF3"/>
    <w:rsid w:val="005C60A8"/>
    <w:rsid w:val="005C74DF"/>
    <w:rsid w:val="005C76C9"/>
    <w:rsid w:val="005D0C10"/>
    <w:rsid w:val="005D1E9C"/>
    <w:rsid w:val="005D1F31"/>
    <w:rsid w:val="005D25B5"/>
    <w:rsid w:val="005D3B7D"/>
    <w:rsid w:val="005D52AD"/>
    <w:rsid w:val="005D7374"/>
    <w:rsid w:val="005D7396"/>
    <w:rsid w:val="005E01A2"/>
    <w:rsid w:val="005E0CAA"/>
    <w:rsid w:val="005E2977"/>
    <w:rsid w:val="005E3AED"/>
    <w:rsid w:val="005E4A9C"/>
    <w:rsid w:val="005E6D85"/>
    <w:rsid w:val="005F0549"/>
    <w:rsid w:val="005F1F84"/>
    <w:rsid w:val="005F1FDB"/>
    <w:rsid w:val="005F2361"/>
    <w:rsid w:val="005F23BA"/>
    <w:rsid w:val="005F24F8"/>
    <w:rsid w:val="005F5672"/>
    <w:rsid w:val="005F5A7E"/>
    <w:rsid w:val="005F62F7"/>
    <w:rsid w:val="005F6D6A"/>
    <w:rsid w:val="005F71D7"/>
    <w:rsid w:val="00601C91"/>
    <w:rsid w:val="00601F33"/>
    <w:rsid w:val="006038D0"/>
    <w:rsid w:val="006052DD"/>
    <w:rsid w:val="00605915"/>
    <w:rsid w:val="00606325"/>
    <w:rsid w:val="00606BB1"/>
    <w:rsid w:val="006072CD"/>
    <w:rsid w:val="00610060"/>
    <w:rsid w:val="00610448"/>
    <w:rsid w:val="006110F8"/>
    <w:rsid w:val="00611BC6"/>
    <w:rsid w:val="00611EC2"/>
    <w:rsid w:val="00612A1F"/>
    <w:rsid w:val="00612CE8"/>
    <w:rsid w:val="006136BB"/>
    <w:rsid w:val="00616821"/>
    <w:rsid w:val="006175EE"/>
    <w:rsid w:val="00621144"/>
    <w:rsid w:val="00622DD2"/>
    <w:rsid w:val="00622ED3"/>
    <w:rsid w:val="00623650"/>
    <w:rsid w:val="00627BBC"/>
    <w:rsid w:val="00627D2B"/>
    <w:rsid w:val="00630C60"/>
    <w:rsid w:val="00631E6F"/>
    <w:rsid w:val="0063249D"/>
    <w:rsid w:val="006338C8"/>
    <w:rsid w:val="006341B6"/>
    <w:rsid w:val="006362AD"/>
    <w:rsid w:val="006366E2"/>
    <w:rsid w:val="00640847"/>
    <w:rsid w:val="00642235"/>
    <w:rsid w:val="00642D21"/>
    <w:rsid w:val="00642DBC"/>
    <w:rsid w:val="00645169"/>
    <w:rsid w:val="006455A5"/>
    <w:rsid w:val="00646C62"/>
    <w:rsid w:val="0065001C"/>
    <w:rsid w:val="0065078B"/>
    <w:rsid w:val="00650CDB"/>
    <w:rsid w:val="00650D98"/>
    <w:rsid w:val="00650F6F"/>
    <w:rsid w:val="006527D0"/>
    <w:rsid w:val="00652E48"/>
    <w:rsid w:val="006532F6"/>
    <w:rsid w:val="00653B19"/>
    <w:rsid w:val="00653F80"/>
    <w:rsid w:val="006560B0"/>
    <w:rsid w:val="00656C31"/>
    <w:rsid w:val="006575FA"/>
    <w:rsid w:val="006577D3"/>
    <w:rsid w:val="006601CE"/>
    <w:rsid w:val="006618FE"/>
    <w:rsid w:val="006634A6"/>
    <w:rsid w:val="006647E7"/>
    <w:rsid w:val="006650ED"/>
    <w:rsid w:val="00666687"/>
    <w:rsid w:val="00667564"/>
    <w:rsid w:val="00667B6C"/>
    <w:rsid w:val="00671230"/>
    <w:rsid w:val="0067144A"/>
    <w:rsid w:val="0067229F"/>
    <w:rsid w:val="0067255A"/>
    <w:rsid w:val="00673197"/>
    <w:rsid w:val="006761DB"/>
    <w:rsid w:val="00680D3A"/>
    <w:rsid w:val="00683131"/>
    <w:rsid w:val="006846C9"/>
    <w:rsid w:val="00691730"/>
    <w:rsid w:val="00692095"/>
    <w:rsid w:val="00692571"/>
    <w:rsid w:val="00692B10"/>
    <w:rsid w:val="00692B74"/>
    <w:rsid w:val="0069305B"/>
    <w:rsid w:val="00694951"/>
    <w:rsid w:val="00694B37"/>
    <w:rsid w:val="00696718"/>
    <w:rsid w:val="00697338"/>
    <w:rsid w:val="006977AE"/>
    <w:rsid w:val="006979FE"/>
    <w:rsid w:val="00697E1C"/>
    <w:rsid w:val="006A0B6E"/>
    <w:rsid w:val="006A1CA9"/>
    <w:rsid w:val="006A2399"/>
    <w:rsid w:val="006A3E34"/>
    <w:rsid w:val="006A4372"/>
    <w:rsid w:val="006A4AF8"/>
    <w:rsid w:val="006A7535"/>
    <w:rsid w:val="006A77CC"/>
    <w:rsid w:val="006B19F7"/>
    <w:rsid w:val="006B1B85"/>
    <w:rsid w:val="006B1C55"/>
    <w:rsid w:val="006B2581"/>
    <w:rsid w:val="006B27F1"/>
    <w:rsid w:val="006B297E"/>
    <w:rsid w:val="006B2B32"/>
    <w:rsid w:val="006B2CDA"/>
    <w:rsid w:val="006B326F"/>
    <w:rsid w:val="006B32D8"/>
    <w:rsid w:val="006B6B30"/>
    <w:rsid w:val="006C12BB"/>
    <w:rsid w:val="006C21FB"/>
    <w:rsid w:val="006C267D"/>
    <w:rsid w:val="006C2EEA"/>
    <w:rsid w:val="006C338C"/>
    <w:rsid w:val="006C6A99"/>
    <w:rsid w:val="006C71D6"/>
    <w:rsid w:val="006C7A18"/>
    <w:rsid w:val="006D183D"/>
    <w:rsid w:val="006D1C83"/>
    <w:rsid w:val="006D201A"/>
    <w:rsid w:val="006D3ABC"/>
    <w:rsid w:val="006D5293"/>
    <w:rsid w:val="006D5555"/>
    <w:rsid w:val="006D5B4A"/>
    <w:rsid w:val="006D76F1"/>
    <w:rsid w:val="006D7F72"/>
    <w:rsid w:val="006E1CB6"/>
    <w:rsid w:val="006E1CC8"/>
    <w:rsid w:val="006E1D58"/>
    <w:rsid w:val="006E1E11"/>
    <w:rsid w:val="006E3D38"/>
    <w:rsid w:val="006E4B42"/>
    <w:rsid w:val="006E5A3F"/>
    <w:rsid w:val="006E7889"/>
    <w:rsid w:val="006E7E48"/>
    <w:rsid w:val="006F1099"/>
    <w:rsid w:val="006F11EA"/>
    <w:rsid w:val="006F1B19"/>
    <w:rsid w:val="006F249B"/>
    <w:rsid w:val="006F4195"/>
    <w:rsid w:val="006F4237"/>
    <w:rsid w:val="006F4317"/>
    <w:rsid w:val="006F580D"/>
    <w:rsid w:val="006F6547"/>
    <w:rsid w:val="007000D9"/>
    <w:rsid w:val="007012EC"/>
    <w:rsid w:val="00702C21"/>
    <w:rsid w:val="00703455"/>
    <w:rsid w:val="0070463A"/>
    <w:rsid w:val="00704796"/>
    <w:rsid w:val="00704E07"/>
    <w:rsid w:val="00705BFD"/>
    <w:rsid w:val="00706497"/>
    <w:rsid w:val="00707F77"/>
    <w:rsid w:val="007107A0"/>
    <w:rsid w:val="007108EF"/>
    <w:rsid w:val="00711FEC"/>
    <w:rsid w:val="007124C5"/>
    <w:rsid w:val="007128C1"/>
    <w:rsid w:val="00713102"/>
    <w:rsid w:val="00713D42"/>
    <w:rsid w:val="00714A63"/>
    <w:rsid w:val="00714D3A"/>
    <w:rsid w:val="0071634F"/>
    <w:rsid w:val="0071757D"/>
    <w:rsid w:val="00717F56"/>
    <w:rsid w:val="00721198"/>
    <w:rsid w:val="007213FD"/>
    <w:rsid w:val="00722AD7"/>
    <w:rsid w:val="0072339A"/>
    <w:rsid w:val="00723DCC"/>
    <w:rsid w:val="0072414E"/>
    <w:rsid w:val="00724495"/>
    <w:rsid w:val="00725E81"/>
    <w:rsid w:val="00726297"/>
    <w:rsid w:val="0072696D"/>
    <w:rsid w:val="00727515"/>
    <w:rsid w:val="007316C8"/>
    <w:rsid w:val="007316CE"/>
    <w:rsid w:val="0073192B"/>
    <w:rsid w:val="0073205B"/>
    <w:rsid w:val="00732F66"/>
    <w:rsid w:val="007351AA"/>
    <w:rsid w:val="00735395"/>
    <w:rsid w:val="00736C08"/>
    <w:rsid w:val="00741621"/>
    <w:rsid w:val="00744C3D"/>
    <w:rsid w:val="00747701"/>
    <w:rsid w:val="0075151D"/>
    <w:rsid w:val="00751994"/>
    <w:rsid w:val="00752915"/>
    <w:rsid w:val="00755099"/>
    <w:rsid w:val="00755435"/>
    <w:rsid w:val="007559F5"/>
    <w:rsid w:val="00757339"/>
    <w:rsid w:val="00757D08"/>
    <w:rsid w:val="007616BA"/>
    <w:rsid w:val="007629D3"/>
    <w:rsid w:val="00762EF3"/>
    <w:rsid w:val="007631F3"/>
    <w:rsid w:val="007635FA"/>
    <w:rsid w:val="00764C45"/>
    <w:rsid w:val="007664BE"/>
    <w:rsid w:val="007667D4"/>
    <w:rsid w:val="00767570"/>
    <w:rsid w:val="00767724"/>
    <w:rsid w:val="00767DCF"/>
    <w:rsid w:val="00770AAD"/>
    <w:rsid w:val="00770D9F"/>
    <w:rsid w:val="00770FEF"/>
    <w:rsid w:val="00771582"/>
    <w:rsid w:val="00771965"/>
    <w:rsid w:val="0077262A"/>
    <w:rsid w:val="00773258"/>
    <w:rsid w:val="00773549"/>
    <w:rsid w:val="00775B02"/>
    <w:rsid w:val="00776FB8"/>
    <w:rsid w:val="00783E47"/>
    <w:rsid w:val="00784245"/>
    <w:rsid w:val="0078487C"/>
    <w:rsid w:val="00785227"/>
    <w:rsid w:val="00785886"/>
    <w:rsid w:val="0078704E"/>
    <w:rsid w:val="007870F9"/>
    <w:rsid w:val="00787909"/>
    <w:rsid w:val="00790A52"/>
    <w:rsid w:val="00790F96"/>
    <w:rsid w:val="00790F97"/>
    <w:rsid w:val="00791196"/>
    <w:rsid w:val="00792E41"/>
    <w:rsid w:val="007938CC"/>
    <w:rsid w:val="00793FF4"/>
    <w:rsid w:val="00794616"/>
    <w:rsid w:val="0079476C"/>
    <w:rsid w:val="0079481C"/>
    <w:rsid w:val="00795D4F"/>
    <w:rsid w:val="00796806"/>
    <w:rsid w:val="007969E9"/>
    <w:rsid w:val="007A11AD"/>
    <w:rsid w:val="007A1C28"/>
    <w:rsid w:val="007A2B2F"/>
    <w:rsid w:val="007A4E57"/>
    <w:rsid w:val="007A5E1E"/>
    <w:rsid w:val="007A6096"/>
    <w:rsid w:val="007A69DE"/>
    <w:rsid w:val="007A75C1"/>
    <w:rsid w:val="007A7EA7"/>
    <w:rsid w:val="007B0AF1"/>
    <w:rsid w:val="007B0CB0"/>
    <w:rsid w:val="007B19CF"/>
    <w:rsid w:val="007B3056"/>
    <w:rsid w:val="007B391F"/>
    <w:rsid w:val="007B3D2D"/>
    <w:rsid w:val="007B7406"/>
    <w:rsid w:val="007C10E6"/>
    <w:rsid w:val="007C211A"/>
    <w:rsid w:val="007C284E"/>
    <w:rsid w:val="007C302E"/>
    <w:rsid w:val="007C37CE"/>
    <w:rsid w:val="007C4024"/>
    <w:rsid w:val="007C4E6B"/>
    <w:rsid w:val="007C728B"/>
    <w:rsid w:val="007C7793"/>
    <w:rsid w:val="007D1BDE"/>
    <w:rsid w:val="007D2DCB"/>
    <w:rsid w:val="007D3645"/>
    <w:rsid w:val="007E0CD9"/>
    <w:rsid w:val="007E2441"/>
    <w:rsid w:val="007E2C88"/>
    <w:rsid w:val="007E6146"/>
    <w:rsid w:val="007E6DF2"/>
    <w:rsid w:val="007E7B49"/>
    <w:rsid w:val="007E7CA6"/>
    <w:rsid w:val="007F0149"/>
    <w:rsid w:val="007F0210"/>
    <w:rsid w:val="007F0281"/>
    <w:rsid w:val="007F04D9"/>
    <w:rsid w:val="007F0A6E"/>
    <w:rsid w:val="007F144E"/>
    <w:rsid w:val="007F2316"/>
    <w:rsid w:val="007F250E"/>
    <w:rsid w:val="007F2A82"/>
    <w:rsid w:val="007F2C43"/>
    <w:rsid w:val="007F2F7F"/>
    <w:rsid w:val="007F43E7"/>
    <w:rsid w:val="007F4992"/>
    <w:rsid w:val="007F49DB"/>
    <w:rsid w:val="007F53C6"/>
    <w:rsid w:val="007F7F89"/>
    <w:rsid w:val="00800B7C"/>
    <w:rsid w:val="00800EF6"/>
    <w:rsid w:val="00801D6A"/>
    <w:rsid w:val="008045E9"/>
    <w:rsid w:val="008047DE"/>
    <w:rsid w:val="008050C3"/>
    <w:rsid w:val="00810DB1"/>
    <w:rsid w:val="00811EC8"/>
    <w:rsid w:val="00813942"/>
    <w:rsid w:val="00815DDB"/>
    <w:rsid w:val="00817A9D"/>
    <w:rsid w:val="00817FD5"/>
    <w:rsid w:val="00821C8A"/>
    <w:rsid w:val="008232C7"/>
    <w:rsid w:val="008237DE"/>
    <w:rsid w:val="00823F83"/>
    <w:rsid w:val="008249DC"/>
    <w:rsid w:val="00824F53"/>
    <w:rsid w:val="0082532E"/>
    <w:rsid w:val="00826899"/>
    <w:rsid w:val="008278DB"/>
    <w:rsid w:val="00830587"/>
    <w:rsid w:val="00830A72"/>
    <w:rsid w:val="00832F8F"/>
    <w:rsid w:val="00833286"/>
    <w:rsid w:val="0083413F"/>
    <w:rsid w:val="008341C0"/>
    <w:rsid w:val="00836E51"/>
    <w:rsid w:val="00837541"/>
    <w:rsid w:val="00837B27"/>
    <w:rsid w:val="00840EA7"/>
    <w:rsid w:val="00841222"/>
    <w:rsid w:val="008415B0"/>
    <w:rsid w:val="008427DF"/>
    <w:rsid w:val="00842AEB"/>
    <w:rsid w:val="00842CB1"/>
    <w:rsid w:val="00843BB9"/>
    <w:rsid w:val="00847339"/>
    <w:rsid w:val="008475EB"/>
    <w:rsid w:val="00850675"/>
    <w:rsid w:val="00851239"/>
    <w:rsid w:val="00852401"/>
    <w:rsid w:val="008527F2"/>
    <w:rsid w:val="00853191"/>
    <w:rsid w:val="00853517"/>
    <w:rsid w:val="00854947"/>
    <w:rsid w:val="00855236"/>
    <w:rsid w:val="0085662B"/>
    <w:rsid w:val="008572F9"/>
    <w:rsid w:val="00857407"/>
    <w:rsid w:val="008579AB"/>
    <w:rsid w:val="008601F7"/>
    <w:rsid w:val="00860DBB"/>
    <w:rsid w:val="008615F3"/>
    <w:rsid w:val="0086194A"/>
    <w:rsid w:val="00862186"/>
    <w:rsid w:val="008633DA"/>
    <w:rsid w:val="008633FA"/>
    <w:rsid w:val="008655C0"/>
    <w:rsid w:val="008673F4"/>
    <w:rsid w:val="00867DCC"/>
    <w:rsid w:val="00870FD7"/>
    <w:rsid w:val="0087203C"/>
    <w:rsid w:val="00872353"/>
    <w:rsid w:val="00872C4A"/>
    <w:rsid w:val="0087311F"/>
    <w:rsid w:val="00873CDD"/>
    <w:rsid w:val="00874730"/>
    <w:rsid w:val="00876814"/>
    <w:rsid w:val="00877726"/>
    <w:rsid w:val="008810CF"/>
    <w:rsid w:val="008815DB"/>
    <w:rsid w:val="0088184B"/>
    <w:rsid w:val="00882AC0"/>
    <w:rsid w:val="0088324C"/>
    <w:rsid w:val="00883A91"/>
    <w:rsid w:val="00883B35"/>
    <w:rsid w:val="00885CF0"/>
    <w:rsid w:val="00886D90"/>
    <w:rsid w:val="00887C1F"/>
    <w:rsid w:val="00890440"/>
    <w:rsid w:val="00892DA1"/>
    <w:rsid w:val="00893322"/>
    <w:rsid w:val="00893737"/>
    <w:rsid w:val="00894212"/>
    <w:rsid w:val="008959FB"/>
    <w:rsid w:val="00896084"/>
    <w:rsid w:val="008A01BA"/>
    <w:rsid w:val="008A457A"/>
    <w:rsid w:val="008A5692"/>
    <w:rsid w:val="008A7798"/>
    <w:rsid w:val="008A7812"/>
    <w:rsid w:val="008B09B7"/>
    <w:rsid w:val="008B126F"/>
    <w:rsid w:val="008B4CEE"/>
    <w:rsid w:val="008B554F"/>
    <w:rsid w:val="008B5D31"/>
    <w:rsid w:val="008B7541"/>
    <w:rsid w:val="008B7A67"/>
    <w:rsid w:val="008C1143"/>
    <w:rsid w:val="008C395D"/>
    <w:rsid w:val="008C47BA"/>
    <w:rsid w:val="008C5349"/>
    <w:rsid w:val="008C5865"/>
    <w:rsid w:val="008D0DA3"/>
    <w:rsid w:val="008D2E55"/>
    <w:rsid w:val="008D30F9"/>
    <w:rsid w:val="008D53B2"/>
    <w:rsid w:val="008D5F67"/>
    <w:rsid w:val="008D63BC"/>
    <w:rsid w:val="008D6F8D"/>
    <w:rsid w:val="008D7AE6"/>
    <w:rsid w:val="008D7B51"/>
    <w:rsid w:val="008D7C61"/>
    <w:rsid w:val="008E0CB3"/>
    <w:rsid w:val="008E209A"/>
    <w:rsid w:val="008E3A10"/>
    <w:rsid w:val="008E3F7C"/>
    <w:rsid w:val="008E45BD"/>
    <w:rsid w:val="008E4A47"/>
    <w:rsid w:val="008E612A"/>
    <w:rsid w:val="008E6287"/>
    <w:rsid w:val="008F1920"/>
    <w:rsid w:val="008F423A"/>
    <w:rsid w:val="008F55EB"/>
    <w:rsid w:val="008F66AA"/>
    <w:rsid w:val="008F6DEE"/>
    <w:rsid w:val="009000E3"/>
    <w:rsid w:val="00901850"/>
    <w:rsid w:val="00903D63"/>
    <w:rsid w:val="00905094"/>
    <w:rsid w:val="0090548A"/>
    <w:rsid w:val="00905D9C"/>
    <w:rsid w:val="00907B80"/>
    <w:rsid w:val="0091035F"/>
    <w:rsid w:val="0091071D"/>
    <w:rsid w:val="0091094A"/>
    <w:rsid w:val="0091133A"/>
    <w:rsid w:val="0091144B"/>
    <w:rsid w:val="00911820"/>
    <w:rsid w:val="00911B7D"/>
    <w:rsid w:val="00912169"/>
    <w:rsid w:val="00912A39"/>
    <w:rsid w:val="009143EA"/>
    <w:rsid w:val="00914616"/>
    <w:rsid w:val="00916199"/>
    <w:rsid w:val="00916B1E"/>
    <w:rsid w:val="0092037A"/>
    <w:rsid w:val="009206B3"/>
    <w:rsid w:val="00922C96"/>
    <w:rsid w:val="009246AD"/>
    <w:rsid w:val="009269ED"/>
    <w:rsid w:val="00927C96"/>
    <w:rsid w:val="009301D6"/>
    <w:rsid w:val="00930CC0"/>
    <w:rsid w:val="0093122C"/>
    <w:rsid w:val="009312A3"/>
    <w:rsid w:val="00931A4F"/>
    <w:rsid w:val="00932956"/>
    <w:rsid w:val="009348E5"/>
    <w:rsid w:val="00935A48"/>
    <w:rsid w:val="00935A62"/>
    <w:rsid w:val="00936F88"/>
    <w:rsid w:val="00937D84"/>
    <w:rsid w:val="00940861"/>
    <w:rsid w:val="009418CC"/>
    <w:rsid w:val="00942986"/>
    <w:rsid w:val="009429B0"/>
    <w:rsid w:val="009442FB"/>
    <w:rsid w:val="00950538"/>
    <w:rsid w:val="00950AE4"/>
    <w:rsid w:val="00950CA9"/>
    <w:rsid w:val="00950EDB"/>
    <w:rsid w:val="009514C5"/>
    <w:rsid w:val="009516F3"/>
    <w:rsid w:val="00951F93"/>
    <w:rsid w:val="0095202C"/>
    <w:rsid w:val="0095357A"/>
    <w:rsid w:val="00954676"/>
    <w:rsid w:val="0095600E"/>
    <w:rsid w:val="009563C6"/>
    <w:rsid w:val="009564C0"/>
    <w:rsid w:val="00956B43"/>
    <w:rsid w:val="00957439"/>
    <w:rsid w:val="009614E5"/>
    <w:rsid w:val="009619A2"/>
    <w:rsid w:val="00961B5C"/>
    <w:rsid w:val="00964DEF"/>
    <w:rsid w:val="00966F27"/>
    <w:rsid w:val="0096737F"/>
    <w:rsid w:val="00970F16"/>
    <w:rsid w:val="0097117B"/>
    <w:rsid w:val="00971D6B"/>
    <w:rsid w:val="0097216D"/>
    <w:rsid w:val="00972D8C"/>
    <w:rsid w:val="009733E3"/>
    <w:rsid w:val="00977A8D"/>
    <w:rsid w:val="00977F5C"/>
    <w:rsid w:val="00980524"/>
    <w:rsid w:val="00980872"/>
    <w:rsid w:val="009814B4"/>
    <w:rsid w:val="00982387"/>
    <w:rsid w:val="00983F6C"/>
    <w:rsid w:val="009858C6"/>
    <w:rsid w:val="00985DCB"/>
    <w:rsid w:val="0098684B"/>
    <w:rsid w:val="009869C3"/>
    <w:rsid w:val="00987571"/>
    <w:rsid w:val="0098795C"/>
    <w:rsid w:val="00990EEE"/>
    <w:rsid w:val="009912AA"/>
    <w:rsid w:val="009912BD"/>
    <w:rsid w:val="009922AC"/>
    <w:rsid w:val="0099268C"/>
    <w:rsid w:val="00995858"/>
    <w:rsid w:val="0099605F"/>
    <w:rsid w:val="009975D3"/>
    <w:rsid w:val="009A0C86"/>
    <w:rsid w:val="009A2419"/>
    <w:rsid w:val="009A4F1D"/>
    <w:rsid w:val="009A56FF"/>
    <w:rsid w:val="009A6196"/>
    <w:rsid w:val="009A71BE"/>
    <w:rsid w:val="009A7E7F"/>
    <w:rsid w:val="009B0D77"/>
    <w:rsid w:val="009B14D4"/>
    <w:rsid w:val="009B206D"/>
    <w:rsid w:val="009B2257"/>
    <w:rsid w:val="009B265F"/>
    <w:rsid w:val="009B37D9"/>
    <w:rsid w:val="009B3A38"/>
    <w:rsid w:val="009B42C9"/>
    <w:rsid w:val="009B5CE9"/>
    <w:rsid w:val="009B6C34"/>
    <w:rsid w:val="009C05A8"/>
    <w:rsid w:val="009C1804"/>
    <w:rsid w:val="009C181D"/>
    <w:rsid w:val="009C6A35"/>
    <w:rsid w:val="009D00AC"/>
    <w:rsid w:val="009D1B7A"/>
    <w:rsid w:val="009D1EE6"/>
    <w:rsid w:val="009D4068"/>
    <w:rsid w:val="009D559E"/>
    <w:rsid w:val="009D5670"/>
    <w:rsid w:val="009D5887"/>
    <w:rsid w:val="009D6310"/>
    <w:rsid w:val="009E1760"/>
    <w:rsid w:val="009E1EF3"/>
    <w:rsid w:val="009E31ED"/>
    <w:rsid w:val="009E3B00"/>
    <w:rsid w:val="009E70E2"/>
    <w:rsid w:val="009E7ACF"/>
    <w:rsid w:val="009F02C3"/>
    <w:rsid w:val="009F035B"/>
    <w:rsid w:val="009F0C08"/>
    <w:rsid w:val="009F16E9"/>
    <w:rsid w:val="009F2786"/>
    <w:rsid w:val="009F2E7E"/>
    <w:rsid w:val="009F37F2"/>
    <w:rsid w:val="009F382D"/>
    <w:rsid w:val="009F4BF6"/>
    <w:rsid w:val="009F4C18"/>
    <w:rsid w:val="009F5D6F"/>
    <w:rsid w:val="009F5EAF"/>
    <w:rsid w:val="009F62FF"/>
    <w:rsid w:val="009F6B2E"/>
    <w:rsid w:val="00A016F4"/>
    <w:rsid w:val="00A018A6"/>
    <w:rsid w:val="00A02D62"/>
    <w:rsid w:val="00A037B2"/>
    <w:rsid w:val="00A03959"/>
    <w:rsid w:val="00A06B54"/>
    <w:rsid w:val="00A13D02"/>
    <w:rsid w:val="00A14E5F"/>
    <w:rsid w:val="00A15967"/>
    <w:rsid w:val="00A17949"/>
    <w:rsid w:val="00A17FAD"/>
    <w:rsid w:val="00A20EB5"/>
    <w:rsid w:val="00A21CE3"/>
    <w:rsid w:val="00A22933"/>
    <w:rsid w:val="00A23E0A"/>
    <w:rsid w:val="00A262CB"/>
    <w:rsid w:val="00A272E1"/>
    <w:rsid w:val="00A278C8"/>
    <w:rsid w:val="00A27FCF"/>
    <w:rsid w:val="00A30B71"/>
    <w:rsid w:val="00A314A3"/>
    <w:rsid w:val="00A3159B"/>
    <w:rsid w:val="00A3359B"/>
    <w:rsid w:val="00A33D13"/>
    <w:rsid w:val="00A342CD"/>
    <w:rsid w:val="00A373A2"/>
    <w:rsid w:val="00A41034"/>
    <w:rsid w:val="00A41F4D"/>
    <w:rsid w:val="00A4226F"/>
    <w:rsid w:val="00A447B8"/>
    <w:rsid w:val="00A46349"/>
    <w:rsid w:val="00A47706"/>
    <w:rsid w:val="00A543CA"/>
    <w:rsid w:val="00A5462E"/>
    <w:rsid w:val="00A555DB"/>
    <w:rsid w:val="00A5573B"/>
    <w:rsid w:val="00A56490"/>
    <w:rsid w:val="00A601E3"/>
    <w:rsid w:val="00A61619"/>
    <w:rsid w:val="00A61665"/>
    <w:rsid w:val="00A61CBF"/>
    <w:rsid w:val="00A620C3"/>
    <w:rsid w:val="00A628CA"/>
    <w:rsid w:val="00A63473"/>
    <w:rsid w:val="00A6479F"/>
    <w:rsid w:val="00A66502"/>
    <w:rsid w:val="00A6721E"/>
    <w:rsid w:val="00A700B3"/>
    <w:rsid w:val="00A703D3"/>
    <w:rsid w:val="00A70818"/>
    <w:rsid w:val="00A70DC8"/>
    <w:rsid w:val="00A7131C"/>
    <w:rsid w:val="00A719C9"/>
    <w:rsid w:val="00A732B8"/>
    <w:rsid w:val="00A73925"/>
    <w:rsid w:val="00A73C5B"/>
    <w:rsid w:val="00A74A58"/>
    <w:rsid w:val="00A75BF6"/>
    <w:rsid w:val="00A764EF"/>
    <w:rsid w:val="00A76D6F"/>
    <w:rsid w:val="00A80CD5"/>
    <w:rsid w:val="00A81AE3"/>
    <w:rsid w:val="00A81F6D"/>
    <w:rsid w:val="00A8271A"/>
    <w:rsid w:val="00A83CA6"/>
    <w:rsid w:val="00A86ED0"/>
    <w:rsid w:val="00A9109D"/>
    <w:rsid w:val="00A93347"/>
    <w:rsid w:val="00A933CE"/>
    <w:rsid w:val="00A96433"/>
    <w:rsid w:val="00A9674B"/>
    <w:rsid w:val="00A975B4"/>
    <w:rsid w:val="00AA0FD9"/>
    <w:rsid w:val="00AA1EB9"/>
    <w:rsid w:val="00AA3BA0"/>
    <w:rsid w:val="00AA475F"/>
    <w:rsid w:val="00AA5697"/>
    <w:rsid w:val="00AA6EA8"/>
    <w:rsid w:val="00AA7410"/>
    <w:rsid w:val="00AA7669"/>
    <w:rsid w:val="00AB0A16"/>
    <w:rsid w:val="00AB1099"/>
    <w:rsid w:val="00AB25D6"/>
    <w:rsid w:val="00AB34C5"/>
    <w:rsid w:val="00AB38F1"/>
    <w:rsid w:val="00AB4349"/>
    <w:rsid w:val="00AB6AAB"/>
    <w:rsid w:val="00AC211F"/>
    <w:rsid w:val="00AC39C7"/>
    <w:rsid w:val="00AC7325"/>
    <w:rsid w:val="00AD1F0B"/>
    <w:rsid w:val="00AD3387"/>
    <w:rsid w:val="00AD372B"/>
    <w:rsid w:val="00AD3AF2"/>
    <w:rsid w:val="00AD3B4D"/>
    <w:rsid w:val="00AD4263"/>
    <w:rsid w:val="00AD438F"/>
    <w:rsid w:val="00AD4505"/>
    <w:rsid w:val="00AD4DD8"/>
    <w:rsid w:val="00AD4FCC"/>
    <w:rsid w:val="00AD5FB7"/>
    <w:rsid w:val="00AD77EA"/>
    <w:rsid w:val="00AD7F52"/>
    <w:rsid w:val="00AE0816"/>
    <w:rsid w:val="00AE1359"/>
    <w:rsid w:val="00AE3B44"/>
    <w:rsid w:val="00AE40AA"/>
    <w:rsid w:val="00AE6279"/>
    <w:rsid w:val="00AE675C"/>
    <w:rsid w:val="00AE6D3F"/>
    <w:rsid w:val="00AE758F"/>
    <w:rsid w:val="00AE7A12"/>
    <w:rsid w:val="00AE7C7E"/>
    <w:rsid w:val="00AF12A6"/>
    <w:rsid w:val="00AF1428"/>
    <w:rsid w:val="00AF3FFD"/>
    <w:rsid w:val="00AF4F6D"/>
    <w:rsid w:val="00AF604A"/>
    <w:rsid w:val="00AF62EF"/>
    <w:rsid w:val="00AF7E88"/>
    <w:rsid w:val="00AF7F6A"/>
    <w:rsid w:val="00B00507"/>
    <w:rsid w:val="00B01720"/>
    <w:rsid w:val="00B02102"/>
    <w:rsid w:val="00B0225B"/>
    <w:rsid w:val="00B03B5C"/>
    <w:rsid w:val="00B044B0"/>
    <w:rsid w:val="00B04818"/>
    <w:rsid w:val="00B052CA"/>
    <w:rsid w:val="00B05A88"/>
    <w:rsid w:val="00B07A74"/>
    <w:rsid w:val="00B10CFC"/>
    <w:rsid w:val="00B13D99"/>
    <w:rsid w:val="00B14156"/>
    <w:rsid w:val="00B14AA6"/>
    <w:rsid w:val="00B15CD7"/>
    <w:rsid w:val="00B16D23"/>
    <w:rsid w:val="00B17896"/>
    <w:rsid w:val="00B2041F"/>
    <w:rsid w:val="00B21C5A"/>
    <w:rsid w:val="00B222F3"/>
    <w:rsid w:val="00B23348"/>
    <w:rsid w:val="00B266D9"/>
    <w:rsid w:val="00B30C42"/>
    <w:rsid w:val="00B314FC"/>
    <w:rsid w:val="00B325D2"/>
    <w:rsid w:val="00B32C62"/>
    <w:rsid w:val="00B343A4"/>
    <w:rsid w:val="00B362CE"/>
    <w:rsid w:val="00B366F6"/>
    <w:rsid w:val="00B41808"/>
    <w:rsid w:val="00B41B68"/>
    <w:rsid w:val="00B42130"/>
    <w:rsid w:val="00B42607"/>
    <w:rsid w:val="00B42EAD"/>
    <w:rsid w:val="00B4323A"/>
    <w:rsid w:val="00B432E4"/>
    <w:rsid w:val="00B435AB"/>
    <w:rsid w:val="00B437E9"/>
    <w:rsid w:val="00B44641"/>
    <w:rsid w:val="00B450FE"/>
    <w:rsid w:val="00B4649A"/>
    <w:rsid w:val="00B46DB8"/>
    <w:rsid w:val="00B47729"/>
    <w:rsid w:val="00B50664"/>
    <w:rsid w:val="00B5075D"/>
    <w:rsid w:val="00B5104E"/>
    <w:rsid w:val="00B510DA"/>
    <w:rsid w:val="00B51208"/>
    <w:rsid w:val="00B51251"/>
    <w:rsid w:val="00B51FB7"/>
    <w:rsid w:val="00B5217E"/>
    <w:rsid w:val="00B5233B"/>
    <w:rsid w:val="00B52CCE"/>
    <w:rsid w:val="00B53E4B"/>
    <w:rsid w:val="00B5437F"/>
    <w:rsid w:val="00B54410"/>
    <w:rsid w:val="00B54CA1"/>
    <w:rsid w:val="00B55577"/>
    <w:rsid w:val="00B55B18"/>
    <w:rsid w:val="00B55FC4"/>
    <w:rsid w:val="00B565F3"/>
    <w:rsid w:val="00B56730"/>
    <w:rsid w:val="00B574AB"/>
    <w:rsid w:val="00B576C4"/>
    <w:rsid w:val="00B57737"/>
    <w:rsid w:val="00B6042D"/>
    <w:rsid w:val="00B604F4"/>
    <w:rsid w:val="00B642B8"/>
    <w:rsid w:val="00B66EFB"/>
    <w:rsid w:val="00B66F4C"/>
    <w:rsid w:val="00B67738"/>
    <w:rsid w:val="00B67768"/>
    <w:rsid w:val="00B679DF"/>
    <w:rsid w:val="00B708A8"/>
    <w:rsid w:val="00B70EAA"/>
    <w:rsid w:val="00B722DA"/>
    <w:rsid w:val="00B723C0"/>
    <w:rsid w:val="00B72EC0"/>
    <w:rsid w:val="00B7312F"/>
    <w:rsid w:val="00B75A7A"/>
    <w:rsid w:val="00B7618D"/>
    <w:rsid w:val="00B81FC5"/>
    <w:rsid w:val="00B822C9"/>
    <w:rsid w:val="00B82AB9"/>
    <w:rsid w:val="00B83889"/>
    <w:rsid w:val="00B84649"/>
    <w:rsid w:val="00B90C69"/>
    <w:rsid w:val="00B91E5E"/>
    <w:rsid w:val="00B96764"/>
    <w:rsid w:val="00B97065"/>
    <w:rsid w:val="00B97EFA"/>
    <w:rsid w:val="00BA0FB6"/>
    <w:rsid w:val="00BA19C5"/>
    <w:rsid w:val="00BA3387"/>
    <w:rsid w:val="00BA3E2A"/>
    <w:rsid w:val="00BA6767"/>
    <w:rsid w:val="00BA68F6"/>
    <w:rsid w:val="00BA6A9C"/>
    <w:rsid w:val="00BB06D6"/>
    <w:rsid w:val="00BB085C"/>
    <w:rsid w:val="00BB0CE4"/>
    <w:rsid w:val="00BB3E04"/>
    <w:rsid w:val="00BB4C5B"/>
    <w:rsid w:val="00BB5899"/>
    <w:rsid w:val="00BB5A4A"/>
    <w:rsid w:val="00BB680E"/>
    <w:rsid w:val="00BB69CF"/>
    <w:rsid w:val="00BB6D1B"/>
    <w:rsid w:val="00BC00D9"/>
    <w:rsid w:val="00BC188C"/>
    <w:rsid w:val="00BC2A1A"/>
    <w:rsid w:val="00BC337D"/>
    <w:rsid w:val="00BC35C6"/>
    <w:rsid w:val="00BC5366"/>
    <w:rsid w:val="00BC6E2E"/>
    <w:rsid w:val="00BC7C96"/>
    <w:rsid w:val="00BD0349"/>
    <w:rsid w:val="00BD0AC2"/>
    <w:rsid w:val="00BD1104"/>
    <w:rsid w:val="00BD2A79"/>
    <w:rsid w:val="00BD2C44"/>
    <w:rsid w:val="00BD2F55"/>
    <w:rsid w:val="00BD3568"/>
    <w:rsid w:val="00BD4038"/>
    <w:rsid w:val="00BD4461"/>
    <w:rsid w:val="00BD4A59"/>
    <w:rsid w:val="00BD4F5E"/>
    <w:rsid w:val="00BD4F6F"/>
    <w:rsid w:val="00BD6346"/>
    <w:rsid w:val="00BD7695"/>
    <w:rsid w:val="00BE0BCD"/>
    <w:rsid w:val="00BE0FBE"/>
    <w:rsid w:val="00BE127B"/>
    <w:rsid w:val="00BE322E"/>
    <w:rsid w:val="00BE456F"/>
    <w:rsid w:val="00BE4656"/>
    <w:rsid w:val="00BE5357"/>
    <w:rsid w:val="00BE58D5"/>
    <w:rsid w:val="00BE5EFD"/>
    <w:rsid w:val="00BE70D4"/>
    <w:rsid w:val="00BE767D"/>
    <w:rsid w:val="00BF0725"/>
    <w:rsid w:val="00BF0933"/>
    <w:rsid w:val="00BF140E"/>
    <w:rsid w:val="00BF16B5"/>
    <w:rsid w:val="00BF225D"/>
    <w:rsid w:val="00BF2596"/>
    <w:rsid w:val="00BF2D90"/>
    <w:rsid w:val="00BF3910"/>
    <w:rsid w:val="00BF4B9E"/>
    <w:rsid w:val="00BF6AA4"/>
    <w:rsid w:val="00BF6BF9"/>
    <w:rsid w:val="00BF70F2"/>
    <w:rsid w:val="00BF7C70"/>
    <w:rsid w:val="00BF7CAD"/>
    <w:rsid w:val="00C00355"/>
    <w:rsid w:val="00C01C33"/>
    <w:rsid w:val="00C0323B"/>
    <w:rsid w:val="00C03655"/>
    <w:rsid w:val="00C04E4A"/>
    <w:rsid w:val="00C04E84"/>
    <w:rsid w:val="00C05C81"/>
    <w:rsid w:val="00C07822"/>
    <w:rsid w:val="00C10031"/>
    <w:rsid w:val="00C10EE0"/>
    <w:rsid w:val="00C114CB"/>
    <w:rsid w:val="00C117B3"/>
    <w:rsid w:val="00C12270"/>
    <w:rsid w:val="00C12556"/>
    <w:rsid w:val="00C137B5"/>
    <w:rsid w:val="00C13876"/>
    <w:rsid w:val="00C13EC5"/>
    <w:rsid w:val="00C14474"/>
    <w:rsid w:val="00C16A54"/>
    <w:rsid w:val="00C2104E"/>
    <w:rsid w:val="00C22E2A"/>
    <w:rsid w:val="00C22F11"/>
    <w:rsid w:val="00C230F1"/>
    <w:rsid w:val="00C23D77"/>
    <w:rsid w:val="00C24FD6"/>
    <w:rsid w:val="00C2696F"/>
    <w:rsid w:val="00C26CF5"/>
    <w:rsid w:val="00C27EE0"/>
    <w:rsid w:val="00C31B89"/>
    <w:rsid w:val="00C32750"/>
    <w:rsid w:val="00C32E39"/>
    <w:rsid w:val="00C335DB"/>
    <w:rsid w:val="00C33977"/>
    <w:rsid w:val="00C33EA9"/>
    <w:rsid w:val="00C34DF3"/>
    <w:rsid w:val="00C35806"/>
    <w:rsid w:val="00C36F0E"/>
    <w:rsid w:val="00C41999"/>
    <w:rsid w:val="00C41F22"/>
    <w:rsid w:val="00C42544"/>
    <w:rsid w:val="00C42DF4"/>
    <w:rsid w:val="00C4303E"/>
    <w:rsid w:val="00C438CB"/>
    <w:rsid w:val="00C461FD"/>
    <w:rsid w:val="00C50394"/>
    <w:rsid w:val="00C505A3"/>
    <w:rsid w:val="00C505CF"/>
    <w:rsid w:val="00C50B48"/>
    <w:rsid w:val="00C5197D"/>
    <w:rsid w:val="00C525E0"/>
    <w:rsid w:val="00C53124"/>
    <w:rsid w:val="00C5346C"/>
    <w:rsid w:val="00C5368D"/>
    <w:rsid w:val="00C53B38"/>
    <w:rsid w:val="00C5494F"/>
    <w:rsid w:val="00C553CB"/>
    <w:rsid w:val="00C56FFD"/>
    <w:rsid w:val="00C600ED"/>
    <w:rsid w:val="00C6105B"/>
    <w:rsid w:val="00C6170A"/>
    <w:rsid w:val="00C626F1"/>
    <w:rsid w:val="00C63930"/>
    <w:rsid w:val="00C656F6"/>
    <w:rsid w:val="00C65A5E"/>
    <w:rsid w:val="00C66908"/>
    <w:rsid w:val="00C675B6"/>
    <w:rsid w:val="00C67613"/>
    <w:rsid w:val="00C70B46"/>
    <w:rsid w:val="00C70FAF"/>
    <w:rsid w:val="00C7509B"/>
    <w:rsid w:val="00C76D1E"/>
    <w:rsid w:val="00C77536"/>
    <w:rsid w:val="00C77D72"/>
    <w:rsid w:val="00C839E5"/>
    <w:rsid w:val="00C83C78"/>
    <w:rsid w:val="00C83ED6"/>
    <w:rsid w:val="00C84E37"/>
    <w:rsid w:val="00C86FF7"/>
    <w:rsid w:val="00C876C5"/>
    <w:rsid w:val="00C90DE2"/>
    <w:rsid w:val="00C931F9"/>
    <w:rsid w:val="00C932BF"/>
    <w:rsid w:val="00C935A3"/>
    <w:rsid w:val="00C94550"/>
    <w:rsid w:val="00C948CD"/>
    <w:rsid w:val="00C9538D"/>
    <w:rsid w:val="00C961C1"/>
    <w:rsid w:val="00C96C76"/>
    <w:rsid w:val="00C97667"/>
    <w:rsid w:val="00C976B9"/>
    <w:rsid w:val="00CA0C02"/>
    <w:rsid w:val="00CA196C"/>
    <w:rsid w:val="00CA2136"/>
    <w:rsid w:val="00CA35E4"/>
    <w:rsid w:val="00CA4FF5"/>
    <w:rsid w:val="00CA530F"/>
    <w:rsid w:val="00CA5334"/>
    <w:rsid w:val="00CA535E"/>
    <w:rsid w:val="00CA54AD"/>
    <w:rsid w:val="00CA6E7D"/>
    <w:rsid w:val="00CB1231"/>
    <w:rsid w:val="00CB1BBE"/>
    <w:rsid w:val="00CB3598"/>
    <w:rsid w:val="00CB3EC8"/>
    <w:rsid w:val="00CB407A"/>
    <w:rsid w:val="00CB4487"/>
    <w:rsid w:val="00CB66AA"/>
    <w:rsid w:val="00CB66AE"/>
    <w:rsid w:val="00CB6A28"/>
    <w:rsid w:val="00CC2076"/>
    <w:rsid w:val="00CC26A8"/>
    <w:rsid w:val="00CC2C55"/>
    <w:rsid w:val="00CC2FE1"/>
    <w:rsid w:val="00CC39A2"/>
    <w:rsid w:val="00CC492D"/>
    <w:rsid w:val="00CC6546"/>
    <w:rsid w:val="00CC6B3B"/>
    <w:rsid w:val="00CD00F9"/>
    <w:rsid w:val="00CD0FF6"/>
    <w:rsid w:val="00CD2521"/>
    <w:rsid w:val="00CD2844"/>
    <w:rsid w:val="00CD34C2"/>
    <w:rsid w:val="00CD6AFB"/>
    <w:rsid w:val="00CD705E"/>
    <w:rsid w:val="00CD7133"/>
    <w:rsid w:val="00CD7C93"/>
    <w:rsid w:val="00CE0B66"/>
    <w:rsid w:val="00CE18D7"/>
    <w:rsid w:val="00CE2BBE"/>
    <w:rsid w:val="00CE38C1"/>
    <w:rsid w:val="00CE534A"/>
    <w:rsid w:val="00CE7280"/>
    <w:rsid w:val="00CE741F"/>
    <w:rsid w:val="00CE77AD"/>
    <w:rsid w:val="00CE7D93"/>
    <w:rsid w:val="00CF05D1"/>
    <w:rsid w:val="00CF0E34"/>
    <w:rsid w:val="00CF33F4"/>
    <w:rsid w:val="00CF4357"/>
    <w:rsid w:val="00CF4A32"/>
    <w:rsid w:val="00CF7390"/>
    <w:rsid w:val="00CF7638"/>
    <w:rsid w:val="00D01063"/>
    <w:rsid w:val="00D012A7"/>
    <w:rsid w:val="00D01862"/>
    <w:rsid w:val="00D02DEC"/>
    <w:rsid w:val="00D04C80"/>
    <w:rsid w:val="00D063F6"/>
    <w:rsid w:val="00D0748D"/>
    <w:rsid w:val="00D11955"/>
    <w:rsid w:val="00D12727"/>
    <w:rsid w:val="00D12759"/>
    <w:rsid w:val="00D12AD2"/>
    <w:rsid w:val="00D1318B"/>
    <w:rsid w:val="00D168CD"/>
    <w:rsid w:val="00D16B07"/>
    <w:rsid w:val="00D16E0A"/>
    <w:rsid w:val="00D17B1D"/>
    <w:rsid w:val="00D21778"/>
    <w:rsid w:val="00D21814"/>
    <w:rsid w:val="00D21CE8"/>
    <w:rsid w:val="00D23795"/>
    <w:rsid w:val="00D24496"/>
    <w:rsid w:val="00D30B43"/>
    <w:rsid w:val="00D3116F"/>
    <w:rsid w:val="00D31656"/>
    <w:rsid w:val="00D31847"/>
    <w:rsid w:val="00D318E5"/>
    <w:rsid w:val="00D31ECF"/>
    <w:rsid w:val="00D32E24"/>
    <w:rsid w:val="00D330E5"/>
    <w:rsid w:val="00D331DB"/>
    <w:rsid w:val="00D33466"/>
    <w:rsid w:val="00D3382B"/>
    <w:rsid w:val="00D3508D"/>
    <w:rsid w:val="00D357EA"/>
    <w:rsid w:val="00D36B82"/>
    <w:rsid w:val="00D3766D"/>
    <w:rsid w:val="00D37C16"/>
    <w:rsid w:val="00D4128C"/>
    <w:rsid w:val="00D41416"/>
    <w:rsid w:val="00D4309A"/>
    <w:rsid w:val="00D435E7"/>
    <w:rsid w:val="00D438BC"/>
    <w:rsid w:val="00D439BE"/>
    <w:rsid w:val="00D44BC1"/>
    <w:rsid w:val="00D455ED"/>
    <w:rsid w:val="00D458A0"/>
    <w:rsid w:val="00D46728"/>
    <w:rsid w:val="00D4774B"/>
    <w:rsid w:val="00D5121E"/>
    <w:rsid w:val="00D5267A"/>
    <w:rsid w:val="00D529AE"/>
    <w:rsid w:val="00D5364E"/>
    <w:rsid w:val="00D554D5"/>
    <w:rsid w:val="00D559C6"/>
    <w:rsid w:val="00D55EC5"/>
    <w:rsid w:val="00D566BC"/>
    <w:rsid w:val="00D568B6"/>
    <w:rsid w:val="00D56D55"/>
    <w:rsid w:val="00D57C51"/>
    <w:rsid w:val="00D57F8D"/>
    <w:rsid w:val="00D60C15"/>
    <w:rsid w:val="00D6296C"/>
    <w:rsid w:val="00D62A3F"/>
    <w:rsid w:val="00D62AC9"/>
    <w:rsid w:val="00D6335A"/>
    <w:rsid w:val="00D635F4"/>
    <w:rsid w:val="00D642C3"/>
    <w:rsid w:val="00D65126"/>
    <w:rsid w:val="00D670AB"/>
    <w:rsid w:val="00D74F2F"/>
    <w:rsid w:val="00D758CF"/>
    <w:rsid w:val="00D759B6"/>
    <w:rsid w:val="00D76568"/>
    <w:rsid w:val="00D76DC2"/>
    <w:rsid w:val="00D80105"/>
    <w:rsid w:val="00D8187E"/>
    <w:rsid w:val="00D823AC"/>
    <w:rsid w:val="00D86CA9"/>
    <w:rsid w:val="00D875A5"/>
    <w:rsid w:val="00D919B8"/>
    <w:rsid w:val="00D94263"/>
    <w:rsid w:val="00D942A5"/>
    <w:rsid w:val="00D94805"/>
    <w:rsid w:val="00D95D9F"/>
    <w:rsid w:val="00D974F8"/>
    <w:rsid w:val="00DA2F2F"/>
    <w:rsid w:val="00DA3E99"/>
    <w:rsid w:val="00DA4192"/>
    <w:rsid w:val="00DA4999"/>
    <w:rsid w:val="00DA5AB6"/>
    <w:rsid w:val="00DA5E74"/>
    <w:rsid w:val="00DA7480"/>
    <w:rsid w:val="00DB010D"/>
    <w:rsid w:val="00DB026A"/>
    <w:rsid w:val="00DB1341"/>
    <w:rsid w:val="00DB33ED"/>
    <w:rsid w:val="00DB5A44"/>
    <w:rsid w:val="00DB5DC6"/>
    <w:rsid w:val="00DB701A"/>
    <w:rsid w:val="00DB7447"/>
    <w:rsid w:val="00DC1E2B"/>
    <w:rsid w:val="00DC2336"/>
    <w:rsid w:val="00DC2986"/>
    <w:rsid w:val="00DC2E16"/>
    <w:rsid w:val="00DC48B1"/>
    <w:rsid w:val="00DC4E78"/>
    <w:rsid w:val="00DC56AE"/>
    <w:rsid w:val="00DC65CF"/>
    <w:rsid w:val="00DC6982"/>
    <w:rsid w:val="00DC6EFA"/>
    <w:rsid w:val="00DD019D"/>
    <w:rsid w:val="00DD05BA"/>
    <w:rsid w:val="00DD4EC7"/>
    <w:rsid w:val="00DD5649"/>
    <w:rsid w:val="00DD5F09"/>
    <w:rsid w:val="00DD6DBB"/>
    <w:rsid w:val="00DD76FB"/>
    <w:rsid w:val="00DD798D"/>
    <w:rsid w:val="00DE118F"/>
    <w:rsid w:val="00DE169A"/>
    <w:rsid w:val="00DE35E1"/>
    <w:rsid w:val="00DE3BAF"/>
    <w:rsid w:val="00DE3DCB"/>
    <w:rsid w:val="00DE4217"/>
    <w:rsid w:val="00DE4D3C"/>
    <w:rsid w:val="00DE52D8"/>
    <w:rsid w:val="00DE5893"/>
    <w:rsid w:val="00DE632D"/>
    <w:rsid w:val="00DE7C7E"/>
    <w:rsid w:val="00DF06FA"/>
    <w:rsid w:val="00DF07E2"/>
    <w:rsid w:val="00DF27E5"/>
    <w:rsid w:val="00DF2D52"/>
    <w:rsid w:val="00DF308D"/>
    <w:rsid w:val="00DF495F"/>
    <w:rsid w:val="00DF5CC1"/>
    <w:rsid w:val="00DF6186"/>
    <w:rsid w:val="00DF67E0"/>
    <w:rsid w:val="00DF6904"/>
    <w:rsid w:val="00DF6D2A"/>
    <w:rsid w:val="00DF75CC"/>
    <w:rsid w:val="00E0113F"/>
    <w:rsid w:val="00E014B4"/>
    <w:rsid w:val="00E02DC0"/>
    <w:rsid w:val="00E06A15"/>
    <w:rsid w:val="00E074F2"/>
    <w:rsid w:val="00E1097C"/>
    <w:rsid w:val="00E14114"/>
    <w:rsid w:val="00E1638E"/>
    <w:rsid w:val="00E173CE"/>
    <w:rsid w:val="00E17904"/>
    <w:rsid w:val="00E20A83"/>
    <w:rsid w:val="00E20EFC"/>
    <w:rsid w:val="00E21A97"/>
    <w:rsid w:val="00E21B3B"/>
    <w:rsid w:val="00E237E5"/>
    <w:rsid w:val="00E24ED0"/>
    <w:rsid w:val="00E2554A"/>
    <w:rsid w:val="00E25A42"/>
    <w:rsid w:val="00E25E00"/>
    <w:rsid w:val="00E26E21"/>
    <w:rsid w:val="00E270F1"/>
    <w:rsid w:val="00E27EEB"/>
    <w:rsid w:val="00E30928"/>
    <w:rsid w:val="00E30BE1"/>
    <w:rsid w:val="00E3251B"/>
    <w:rsid w:val="00E3436E"/>
    <w:rsid w:val="00E35697"/>
    <w:rsid w:val="00E366C6"/>
    <w:rsid w:val="00E41F38"/>
    <w:rsid w:val="00E4212D"/>
    <w:rsid w:val="00E448B1"/>
    <w:rsid w:val="00E44E65"/>
    <w:rsid w:val="00E50565"/>
    <w:rsid w:val="00E507EC"/>
    <w:rsid w:val="00E50928"/>
    <w:rsid w:val="00E54815"/>
    <w:rsid w:val="00E5585C"/>
    <w:rsid w:val="00E55E87"/>
    <w:rsid w:val="00E565D9"/>
    <w:rsid w:val="00E56EA3"/>
    <w:rsid w:val="00E56EF6"/>
    <w:rsid w:val="00E57391"/>
    <w:rsid w:val="00E5792A"/>
    <w:rsid w:val="00E615B5"/>
    <w:rsid w:val="00E656C3"/>
    <w:rsid w:val="00E66E92"/>
    <w:rsid w:val="00E677EF"/>
    <w:rsid w:val="00E7083B"/>
    <w:rsid w:val="00E70DAD"/>
    <w:rsid w:val="00E71F0D"/>
    <w:rsid w:val="00E73A66"/>
    <w:rsid w:val="00E74A25"/>
    <w:rsid w:val="00E74B5E"/>
    <w:rsid w:val="00E76C6C"/>
    <w:rsid w:val="00E7730E"/>
    <w:rsid w:val="00E77EE0"/>
    <w:rsid w:val="00E806E0"/>
    <w:rsid w:val="00E823D9"/>
    <w:rsid w:val="00E85664"/>
    <w:rsid w:val="00E85B5B"/>
    <w:rsid w:val="00E90938"/>
    <w:rsid w:val="00E91482"/>
    <w:rsid w:val="00E92CC6"/>
    <w:rsid w:val="00E93362"/>
    <w:rsid w:val="00E935FD"/>
    <w:rsid w:val="00E95E46"/>
    <w:rsid w:val="00E96302"/>
    <w:rsid w:val="00E97AC2"/>
    <w:rsid w:val="00E97E16"/>
    <w:rsid w:val="00EA06FC"/>
    <w:rsid w:val="00EA0A49"/>
    <w:rsid w:val="00EA2CA1"/>
    <w:rsid w:val="00EA46E1"/>
    <w:rsid w:val="00EA473B"/>
    <w:rsid w:val="00EA4FF1"/>
    <w:rsid w:val="00EA5B88"/>
    <w:rsid w:val="00EB03AF"/>
    <w:rsid w:val="00EB05E5"/>
    <w:rsid w:val="00EB127D"/>
    <w:rsid w:val="00EB27DB"/>
    <w:rsid w:val="00EB29C4"/>
    <w:rsid w:val="00EB37E9"/>
    <w:rsid w:val="00EB4B60"/>
    <w:rsid w:val="00EB5BC7"/>
    <w:rsid w:val="00EB6E3C"/>
    <w:rsid w:val="00EC0DFB"/>
    <w:rsid w:val="00EC2A61"/>
    <w:rsid w:val="00EC4705"/>
    <w:rsid w:val="00EC4A59"/>
    <w:rsid w:val="00EC4D55"/>
    <w:rsid w:val="00EC4EC9"/>
    <w:rsid w:val="00EC7487"/>
    <w:rsid w:val="00EC77BF"/>
    <w:rsid w:val="00EC7A4C"/>
    <w:rsid w:val="00ED12B1"/>
    <w:rsid w:val="00ED3ADB"/>
    <w:rsid w:val="00ED53AC"/>
    <w:rsid w:val="00ED5BF6"/>
    <w:rsid w:val="00EE49A3"/>
    <w:rsid w:val="00EE4BDF"/>
    <w:rsid w:val="00EE58D7"/>
    <w:rsid w:val="00EE6EE3"/>
    <w:rsid w:val="00EF0DD2"/>
    <w:rsid w:val="00EF41D3"/>
    <w:rsid w:val="00EF7F47"/>
    <w:rsid w:val="00F012A5"/>
    <w:rsid w:val="00F017E7"/>
    <w:rsid w:val="00F01FF2"/>
    <w:rsid w:val="00F038E0"/>
    <w:rsid w:val="00F0436E"/>
    <w:rsid w:val="00F04497"/>
    <w:rsid w:val="00F04651"/>
    <w:rsid w:val="00F0768F"/>
    <w:rsid w:val="00F07B83"/>
    <w:rsid w:val="00F100B1"/>
    <w:rsid w:val="00F10462"/>
    <w:rsid w:val="00F11417"/>
    <w:rsid w:val="00F11B39"/>
    <w:rsid w:val="00F11F2C"/>
    <w:rsid w:val="00F1267C"/>
    <w:rsid w:val="00F1283B"/>
    <w:rsid w:val="00F12CF6"/>
    <w:rsid w:val="00F134F5"/>
    <w:rsid w:val="00F1363E"/>
    <w:rsid w:val="00F13CD1"/>
    <w:rsid w:val="00F13D03"/>
    <w:rsid w:val="00F14B3F"/>
    <w:rsid w:val="00F14BDC"/>
    <w:rsid w:val="00F14C9B"/>
    <w:rsid w:val="00F16B86"/>
    <w:rsid w:val="00F20AC8"/>
    <w:rsid w:val="00F215E2"/>
    <w:rsid w:val="00F216BC"/>
    <w:rsid w:val="00F21F10"/>
    <w:rsid w:val="00F22ECF"/>
    <w:rsid w:val="00F24813"/>
    <w:rsid w:val="00F25F8F"/>
    <w:rsid w:val="00F27641"/>
    <w:rsid w:val="00F30A67"/>
    <w:rsid w:val="00F325CB"/>
    <w:rsid w:val="00F36D51"/>
    <w:rsid w:val="00F4112E"/>
    <w:rsid w:val="00F41C5A"/>
    <w:rsid w:val="00F439E0"/>
    <w:rsid w:val="00F43E57"/>
    <w:rsid w:val="00F45958"/>
    <w:rsid w:val="00F47B85"/>
    <w:rsid w:val="00F50319"/>
    <w:rsid w:val="00F508E3"/>
    <w:rsid w:val="00F51D00"/>
    <w:rsid w:val="00F5288C"/>
    <w:rsid w:val="00F5308C"/>
    <w:rsid w:val="00F54BDD"/>
    <w:rsid w:val="00F55AA4"/>
    <w:rsid w:val="00F5645C"/>
    <w:rsid w:val="00F60C55"/>
    <w:rsid w:val="00F62304"/>
    <w:rsid w:val="00F64BC4"/>
    <w:rsid w:val="00F64F08"/>
    <w:rsid w:val="00F7071E"/>
    <w:rsid w:val="00F71E2A"/>
    <w:rsid w:val="00F723D4"/>
    <w:rsid w:val="00F749A4"/>
    <w:rsid w:val="00F74E9A"/>
    <w:rsid w:val="00F75AC5"/>
    <w:rsid w:val="00F76884"/>
    <w:rsid w:val="00F768EC"/>
    <w:rsid w:val="00F8018C"/>
    <w:rsid w:val="00F81123"/>
    <w:rsid w:val="00F81591"/>
    <w:rsid w:val="00F8216B"/>
    <w:rsid w:val="00F823CE"/>
    <w:rsid w:val="00F825F8"/>
    <w:rsid w:val="00F82C5F"/>
    <w:rsid w:val="00F8300B"/>
    <w:rsid w:val="00F85CC4"/>
    <w:rsid w:val="00F85EE8"/>
    <w:rsid w:val="00F86163"/>
    <w:rsid w:val="00F8680C"/>
    <w:rsid w:val="00F927FD"/>
    <w:rsid w:val="00F9606C"/>
    <w:rsid w:val="00F97033"/>
    <w:rsid w:val="00F97E1B"/>
    <w:rsid w:val="00FA2905"/>
    <w:rsid w:val="00FA2E98"/>
    <w:rsid w:val="00FA3322"/>
    <w:rsid w:val="00FA41A2"/>
    <w:rsid w:val="00FA5154"/>
    <w:rsid w:val="00FA5699"/>
    <w:rsid w:val="00FA7291"/>
    <w:rsid w:val="00FA7A9A"/>
    <w:rsid w:val="00FB0693"/>
    <w:rsid w:val="00FB0C82"/>
    <w:rsid w:val="00FB17D7"/>
    <w:rsid w:val="00FB24E6"/>
    <w:rsid w:val="00FB2BD3"/>
    <w:rsid w:val="00FB46D6"/>
    <w:rsid w:val="00FB52CF"/>
    <w:rsid w:val="00FB5EAB"/>
    <w:rsid w:val="00FB76C3"/>
    <w:rsid w:val="00FC2639"/>
    <w:rsid w:val="00FC4C2B"/>
    <w:rsid w:val="00FC4CCE"/>
    <w:rsid w:val="00FC549C"/>
    <w:rsid w:val="00FC5901"/>
    <w:rsid w:val="00FC62A8"/>
    <w:rsid w:val="00FC714D"/>
    <w:rsid w:val="00FD05E3"/>
    <w:rsid w:val="00FD4785"/>
    <w:rsid w:val="00FD56A2"/>
    <w:rsid w:val="00FD5FB8"/>
    <w:rsid w:val="00FD6DA6"/>
    <w:rsid w:val="00FD6E59"/>
    <w:rsid w:val="00FD7C0C"/>
    <w:rsid w:val="00FE0929"/>
    <w:rsid w:val="00FE17C2"/>
    <w:rsid w:val="00FE240F"/>
    <w:rsid w:val="00FE376D"/>
    <w:rsid w:val="00FE5AFD"/>
    <w:rsid w:val="00FE6111"/>
    <w:rsid w:val="00FE6219"/>
    <w:rsid w:val="00FE6F19"/>
    <w:rsid w:val="00FF0269"/>
    <w:rsid w:val="00FF0702"/>
    <w:rsid w:val="00FF1E22"/>
    <w:rsid w:val="00FF2966"/>
    <w:rsid w:val="00FF2D4B"/>
    <w:rsid w:val="00FF2FE0"/>
    <w:rsid w:val="00FF4308"/>
    <w:rsid w:val="00FF5220"/>
    <w:rsid w:val="00FF556D"/>
    <w:rsid w:val="00FF6416"/>
    <w:rsid w:val="00FF6A64"/>
    <w:rsid w:val="00FF7C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12CD6C"/>
  <w14:defaultImageDpi w14:val="32767"/>
  <w15:docId w15:val="{85142C45-3A57-46B0-A46B-F7477656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heme="minorEastAsia"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 w:qFormat="1"/>
    <w:lsdException w:name="footer" w:uiPriority="99"/>
    <w:lsdException w:name="caption" w:semiHidden="1" w:unhideWhenUsed="1" w:qFormat="1"/>
    <w:lsdException w:name="Title" w:qFormat="1"/>
    <w:lsdException w:name="Body Text" w:qFormat="1"/>
    <w:lsdException w:name="Subtitle" w:uiPriority="11" w:qFormat="1"/>
    <w:lsdException w:name="Date" w:qFormat="1"/>
    <w:lsdException w:name="Block Text" w:uiPriority="9"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jc w:val="both"/>
    </w:pPr>
    <w:rPr>
      <w:rFonts w:ascii="Times" w:hAnsi="Times"/>
      <w:sz w:val="24"/>
    </w:rPr>
  </w:style>
  <w:style w:type="paragraph" w:styleId="1">
    <w:name w:val="heading 1"/>
    <w:basedOn w:val="a"/>
    <w:next w:val="a"/>
    <w:link w:val="11"/>
    <w:qFormat/>
    <w:rsid w:val="00016DC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27BB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16DC2"/>
    <w:pPr>
      <w:keepNext/>
      <w:keepLines/>
      <w:spacing w:before="260" w:after="260" w:line="416" w:lineRule="auto"/>
      <w:outlineLvl w:val="2"/>
    </w:pPr>
    <w:rPr>
      <w:rFonts w:ascii="New York" w:eastAsia="等线 Light" w:hAnsi="New York"/>
      <w:color w:val="0F4761"/>
      <w:sz w:val="28"/>
      <w:szCs w:val="28"/>
    </w:rPr>
  </w:style>
  <w:style w:type="paragraph" w:styleId="4">
    <w:name w:val="heading 4"/>
    <w:basedOn w:val="a"/>
    <w:next w:val="a"/>
    <w:link w:val="40"/>
    <w:uiPriority w:val="9"/>
    <w:semiHidden/>
    <w:unhideWhenUsed/>
    <w:qFormat/>
    <w:rsid w:val="00016DC2"/>
    <w:pPr>
      <w:keepNext/>
      <w:keepLines/>
      <w:spacing w:before="280" w:after="290" w:line="376" w:lineRule="auto"/>
      <w:outlineLvl w:val="3"/>
    </w:pPr>
    <w:rPr>
      <w:rFonts w:ascii="New York" w:eastAsia="等线 Light" w:hAnsi="New York"/>
      <w:i/>
      <w:iCs/>
      <w:color w:val="0F4761"/>
      <w:sz w:val="20"/>
    </w:rPr>
  </w:style>
  <w:style w:type="paragraph" w:styleId="5">
    <w:name w:val="heading 5"/>
    <w:basedOn w:val="a"/>
    <w:next w:val="a"/>
    <w:link w:val="50"/>
    <w:uiPriority w:val="9"/>
    <w:semiHidden/>
    <w:unhideWhenUsed/>
    <w:qFormat/>
    <w:rsid w:val="00016DC2"/>
    <w:pPr>
      <w:keepNext/>
      <w:keepLines/>
      <w:spacing w:before="280" w:after="290" w:line="376" w:lineRule="auto"/>
      <w:outlineLvl w:val="4"/>
    </w:pPr>
    <w:rPr>
      <w:rFonts w:ascii="New York" w:eastAsia="等线 Light" w:hAnsi="New York"/>
      <w:color w:val="0F4761"/>
      <w:sz w:val="20"/>
    </w:rPr>
  </w:style>
  <w:style w:type="paragraph" w:styleId="6">
    <w:name w:val="heading 6"/>
    <w:basedOn w:val="a"/>
    <w:next w:val="a"/>
    <w:link w:val="60"/>
    <w:uiPriority w:val="9"/>
    <w:semiHidden/>
    <w:unhideWhenUsed/>
    <w:qFormat/>
    <w:rsid w:val="00016DC2"/>
    <w:pPr>
      <w:keepNext/>
      <w:keepLines/>
      <w:spacing w:before="240" w:after="64" w:line="320" w:lineRule="auto"/>
      <w:outlineLvl w:val="5"/>
    </w:pPr>
    <w:rPr>
      <w:rFonts w:ascii="New York" w:eastAsia="等线 Light" w:hAnsi="New York"/>
      <w:i/>
      <w:iCs/>
      <w:color w:val="595959"/>
      <w:sz w:val="20"/>
    </w:rPr>
  </w:style>
  <w:style w:type="paragraph" w:styleId="7">
    <w:name w:val="heading 7"/>
    <w:basedOn w:val="a"/>
    <w:next w:val="a"/>
    <w:link w:val="70"/>
    <w:uiPriority w:val="9"/>
    <w:semiHidden/>
    <w:unhideWhenUsed/>
    <w:qFormat/>
    <w:rsid w:val="00016DC2"/>
    <w:pPr>
      <w:keepNext/>
      <w:keepLines/>
      <w:spacing w:before="240" w:after="64" w:line="320" w:lineRule="auto"/>
      <w:outlineLvl w:val="6"/>
    </w:pPr>
    <w:rPr>
      <w:rFonts w:ascii="New York" w:eastAsia="等线 Light" w:hAnsi="New York"/>
      <w:color w:val="595959"/>
      <w:sz w:val="20"/>
    </w:rPr>
  </w:style>
  <w:style w:type="paragraph" w:styleId="8">
    <w:name w:val="heading 8"/>
    <w:basedOn w:val="a"/>
    <w:next w:val="a"/>
    <w:link w:val="80"/>
    <w:uiPriority w:val="9"/>
    <w:semiHidden/>
    <w:unhideWhenUsed/>
    <w:qFormat/>
    <w:rsid w:val="00016DC2"/>
    <w:pPr>
      <w:keepNext/>
      <w:keepLines/>
      <w:spacing w:before="240" w:after="64" w:line="320" w:lineRule="auto"/>
      <w:outlineLvl w:val="7"/>
    </w:pPr>
    <w:rPr>
      <w:rFonts w:ascii="New York" w:eastAsia="等线 Light" w:hAnsi="New York"/>
      <w:i/>
      <w:iCs/>
      <w:color w:val="272727"/>
      <w:sz w:val="20"/>
    </w:rPr>
  </w:style>
  <w:style w:type="paragraph" w:styleId="9">
    <w:name w:val="heading 9"/>
    <w:basedOn w:val="a"/>
    <w:next w:val="a"/>
    <w:link w:val="90"/>
    <w:uiPriority w:val="9"/>
    <w:semiHidden/>
    <w:unhideWhenUsed/>
    <w:qFormat/>
    <w:rsid w:val="00016DC2"/>
    <w:pPr>
      <w:keepNext/>
      <w:keepLines/>
      <w:spacing w:before="240" w:after="64" w:line="320" w:lineRule="auto"/>
      <w:outlineLvl w:val="8"/>
    </w:pPr>
    <w:rPr>
      <w:rFonts w:ascii="New York" w:eastAsia="等线 Light" w:hAnsi="New York"/>
      <w:color w:val="272727"/>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Pr>
      <w:color w:val="800080"/>
      <w:u w:val="single"/>
    </w:rPr>
  </w:style>
  <w:style w:type="paragraph" w:styleId="a4">
    <w:name w:val="Body Text"/>
    <w:basedOn w:val="a"/>
    <w:qFormat/>
    <w:pPr>
      <w:jc w:val="center"/>
    </w:pPr>
    <w:rPr>
      <w:b/>
      <w:sz w:val="40"/>
    </w:rPr>
  </w:style>
  <w:style w:type="paragraph" w:styleId="a5">
    <w:name w:val="footnote text"/>
    <w:basedOn w:val="a"/>
    <w:next w:val="TFReferencesSection"/>
    <w:uiPriority w:val="9"/>
    <w:qFormat/>
  </w:style>
  <w:style w:type="paragraph" w:customStyle="1" w:styleId="TFReferencesSection">
    <w:name w:val="TF_References_Section"/>
    <w:basedOn w:val="a"/>
    <w:pPr>
      <w:spacing w:line="480" w:lineRule="auto"/>
      <w:ind w:firstLine="187"/>
    </w:pPr>
  </w:style>
  <w:style w:type="paragraph" w:customStyle="1" w:styleId="TAMainText">
    <w:name w:val="TA_Main_Text"/>
    <w:basedOn w:val="a"/>
    <w:pPr>
      <w:spacing w:after="0" w:line="480" w:lineRule="auto"/>
      <w:ind w:firstLine="202"/>
    </w:pPr>
  </w:style>
  <w:style w:type="paragraph" w:customStyle="1" w:styleId="BATitle">
    <w:name w:val="BA_Title"/>
    <w:basedOn w:val="a"/>
    <w:next w:val="BBAuthorName"/>
    <w:pPr>
      <w:spacing w:before="720" w:after="360" w:line="480" w:lineRule="auto"/>
      <w:jc w:val="center"/>
    </w:pPr>
    <w:rPr>
      <w:rFonts w:ascii="Times New Roman" w:hAnsi="Times New Roman"/>
      <w:sz w:val="44"/>
    </w:rPr>
  </w:style>
  <w:style w:type="paragraph" w:customStyle="1" w:styleId="BBAuthorName">
    <w:name w:val="BB_Author_Name"/>
    <w:basedOn w:val="a"/>
    <w:next w:val="BCAuthorAddress"/>
    <w:pPr>
      <w:spacing w:after="240" w:line="480" w:lineRule="auto"/>
      <w:jc w:val="center"/>
    </w:pPr>
    <w:rPr>
      <w:i/>
    </w:rPr>
  </w:style>
  <w:style w:type="paragraph" w:customStyle="1" w:styleId="BCAuthorAddress">
    <w:name w:val="BC_Author_Address"/>
    <w:basedOn w:val="a"/>
    <w:next w:val="BIEmailAddress"/>
    <w:pPr>
      <w:spacing w:after="240" w:line="480" w:lineRule="auto"/>
      <w:jc w:val="center"/>
    </w:pPr>
  </w:style>
  <w:style w:type="paragraph" w:customStyle="1" w:styleId="BIEmailAddress">
    <w:name w:val="BI_Email_Address"/>
    <w:basedOn w:val="a"/>
    <w:next w:val="AIReceivedDate"/>
    <w:pPr>
      <w:spacing w:line="480" w:lineRule="auto"/>
    </w:pPr>
  </w:style>
  <w:style w:type="paragraph" w:customStyle="1" w:styleId="AIReceivedDate">
    <w:name w:val="AI_Received_Date"/>
    <w:basedOn w:val="a"/>
    <w:next w:val="BDAbstract"/>
    <w:pPr>
      <w:spacing w:after="240" w:line="480" w:lineRule="auto"/>
    </w:pPr>
    <w:rPr>
      <w:b/>
    </w:rPr>
  </w:style>
  <w:style w:type="paragraph" w:customStyle="1" w:styleId="BDAbstract">
    <w:name w:val="BD_Abstract"/>
    <w:basedOn w:val="a"/>
    <w:next w:val="TAMainText"/>
    <w:pPr>
      <w:spacing w:before="360" w:after="360" w:line="480" w:lineRule="auto"/>
    </w:pPr>
  </w:style>
  <w:style w:type="paragraph" w:customStyle="1" w:styleId="TDAcknowledgments">
    <w:name w:val="TD_Acknowledgments"/>
    <w:basedOn w:val="a"/>
    <w:next w:val="a"/>
    <w:link w:val="TDAcknowledgmentsChar"/>
    <w:pPr>
      <w:spacing w:before="200" w:line="480" w:lineRule="auto"/>
      <w:ind w:firstLine="202"/>
    </w:pPr>
  </w:style>
  <w:style w:type="paragraph" w:customStyle="1" w:styleId="TESupportingInformation">
    <w:name w:val="TE_Supporting_Information"/>
    <w:basedOn w:val="a"/>
    <w:next w:val="a"/>
    <w:pPr>
      <w:spacing w:line="480" w:lineRule="auto"/>
      <w:ind w:firstLine="187"/>
    </w:pPr>
  </w:style>
  <w:style w:type="paragraph" w:customStyle="1" w:styleId="VCSchemeTitle">
    <w:name w:val="VC_Scheme_Title"/>
    <w:basedOn w:val="a"/>
    <w:next w:val="a"/>
    <w:pPr>
      <w:spacing w:line="480" w:lineRule="auto"/>
    </w:pPr>
  </w:style>
  <w:style w:type="paragraph" w:customStyle="1" w:styleId="VDTableTitle">
    <w:name w:val="VD_Table_Title"/>
    <w:basedOn w:val="a"/>
    <w:next w:val="a"/>
    <w:pPr>
      <w:spacing w:line="480" w:lineRule="auto"/>
    </w:pPr>
  </w:style>
  <w:style w:type="paragraph" w:customStyle="1" w:styleId="VAFigureCaption">
    <w:name w:val="VA_Figure_Caption"/>
    <w:basedOn w:val="a"/>
    <w:next w:val="a"/>
    <w:pPr>
      <w:spacing w:line="480" w:lineRule="auto"/>
    </w:pPr>
  </w:style>
  <w:style w:type="paragraph" w:customStyle="1" w:styleId="VBChartTitle">
    <w:name w:val="VB_Chart_Title"/>
    <w:basedOn w:val="a"/>
    <w:next w:val="a"/>
    <w:pPr>
      <w:spacing w:line="480" w:lineRule="auto"/>
    </w:pPr>
  </w:style>
  <w:style w:type="paragraph" w:customStyle="1" w:styleId="FETableFootnote">
    <w:name w:val="FE_Table_Footnote"/>
    <w:basedOn w:val="a"/>
    <w:next w:val="a"/>
    <w:pPr>
      <w:ind w:firstLine="187"/>
    </w:pPr>
  </w:style>
  <w:style w:type="paragraph" w:customStyle="1" w:styleId="FCChartFootnote">
    <w:name w:val="FC_Chart_Footnote"/>
    <w:basedOn w:val="a"/>
    <w:next w:val="a"/>
    <w:pPr>
      <w:ind w:firstLine="187"/>
    </w:pPr>
  </w:style>
  <w:style w:type="paragraph" w:customStyle="1" w:styleId="FDSchemeFootnote">
    <w:name w:val="FD_Scheme_Footnote"/>
    <w:basedOn w:val="a"/>
    <w:next w:val="a"/>
    <w:pPr>
      <w:ind w:firstLine="187"/>
    </w:pPr>
  </w:style>
  <w:style w:type="paragraph" w:customStyle="1" w:styleId="TCTableBody">
    <w:name w:val="TC_Table_Body"/>
    <w:basedOn w:val="a"/>
  </w:style>
  <w:style w:type="paragraph" w:customStyle="1" w:styleId="AFTitleRunningHead">
    <w:name w:val="AF_Title_Running_Head"/>
    <w:basedOn w:val="a"/>
    <w:next w:val="TAMainText"/>
    <w:pPr>
      <w:spacing w:line="480" w:lineRule="auto"/>
    </w:pPr>
  </w:style>
  <w:style w:type="paragraph" w:customStyle="1" w:styleId="BEAuthorBiography">
    <w:name w:val="BE_Author_Biography"/>
    <w:basedOn w:val="a"/>
    <w:pPr>
      <w:spacing w:line="480" w:lineRule="auto"/>
    </w:pPr>
  </w:style>
  <w:style w:type="paragraph" w:customStyle="1" w:styleId="FACorrespondingAuthorFootnote">
    <w:name w:val="FA_Corresponding_Author_Footnote"/>
    <w:basedOn w:val="a"/>
    <w:next w:val="TAMainText"/>
    <w:pPr>
      <w:spacing w:line="480" w:lineRule="auto"/>
    </w:pPr>
  </w:style>
  <w:style w:type="paragraph" w:customStyle="1" w:styleId="SNSynopsisTOC">
    <w:name w:val="SN_Synopsis_TOC"/>
    <w:basedOn w:val="a"/>
    <w:pPr>
      <w:spacing w:line="480" w:lineRule="auto"/>
    </w:pPr>
  </w:style>
  <w:style w:type="character" w:styleId="a6">
    <w:name w:val="Hyperlink"/>
    <w:rPr>
      <w:color w:val="0000FF"/>
      <w:u w:val="single"/>
    </w:rPr>
  </w:style>
  <w:style w:type="paragraph" w:styleId="a7">
    <w:name w:val="footer"/>
    <w:basedOn w:val="a"/>
    <w:link w:val="a8"/>
    <w:uiPriority w:val="99"/>
    <w:pPr>
      <w:tabs>
        <w:tab w:val="center" w:pos="4320"/>
        <w:tab w:val="right" w:pos="8640"/>
      </w:tabs>
    </w:pPr>
  </w:style>
  <w:style w:type="paragraph" w:customStyle="1" w:styleId="BGKeywords">
    <w:name w:val="BG_Keywords"/>
    <w:basedOn w:val="a"/>
    <w:pPr>
      <w:spacing w:line="480" w:lineRule="auto"/>
    </w:pPr>
  </w:style>
  <w:style w:type="paragraph" w:customStyle="1" w:styleId="BHBriefs">
    <w:name w:val="BH_Briefs"/>
    <w:basedOn w:val="a"/>
    <w:pPr>
      <w:spacing w:line="480" w:lineRule="auto"/>
    </w:pPr>
  </w:style>
  <w:style w:type="character" w:styleId="a9">
    <w:name w:val="page number"/>
    <w:basedOn w:val="a0"/>
  </w:style>
  <w:style w:type="paragraph" w:styleId="aa">
    <w:name w:val="Balloon Text"/>
    <w:basedOn w:val="a"/>
    <w:semiHidden/>
    <w:rsid w:val="00E96302"/>
    <w:rPr>
      <w:rFonts w:ascii="Tahoma" w:hAnsi="Tahoma" w:cs="Tahoma"/>
      <w:sz w:val="16"/>
      <w:szCs w:val="16"/>
    </w:rPr>
  </w:style>
  <w:style w:type="paragraph" w:customStyle="1" w:styleId="StyleFACorrespondingAuthorFootnote7pt">
    <w:name w:val="Style FA_Corresponding_Author_Footnote + 7 pt"/>
    <w:basedOn w:val="a"/>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a"/>
    <w:link w:val="FAAuthorInfoSubtitleChar"/>
    <w:autoRedefine/>
    <w:rsid w:val="00CB407A"/>
    <w:pPr>
      <w:spacing w:before="120" w:after="60" w:line="480" w:lineRule="auto"/>
    </w:pPr>
    <w:rPr>
      <w:bCs/>
    </w:rPr>
  </w:style>
  <w:style w:type="character" w:customStyle="1" w:styleId="FAAuthorInfoSubtitleChar">
    <w:name w:val="FA_Author_Info_Subtitle Char"/>
    <w:link w:val="FAAuthorInfoSubtitle"/>
    <w:rsid w:val="00CB407A"/>
    <w:rPr>
      <w:rFonts w:ascii="Times" w:hAnsi="Times"/>
      <w:bCs/>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paragraph" w:styleId="ab">
    <w:name w:val="Bibliography"/>
    <w:basedOn w:val="a"/>
    <w:next w:val="a"/>
    <w:unhideWhenUsed/>
    <w:qFormat/>
    <w:rsid w:val="00EC4705"/>
    <w:pPr>
      <w:tabs>
        <w:tab w:val="left" w:pos="504"/>
      </w:tabs>
      <w:spacing w:after="0"/>
      <w:ind w:left="504" w:hanging="504"/>
    </w:pPr>
  </w:style>
  <w:style w:type="paragraph" w:styleId="ac">
    <w:name w:val="caption"/>
    <w:basedOn w:val="a"/>
    <w:next w:val="a"/>
    <w:link w:val="ad"/>
    <w:unhideWhenUsed/>
    <w:qFormat/>
    <w:rsid w:val="0086194A"/>
    <w:rPr>
      <w:rFonts w:asciiTheme="majorHAnsi" w:eastAsia="黑体" w:hAnsiTheme="majorHAnsi" w:cstheme="majorBidi"/>
      <w:sz w:val="20"/>
    </w:rPr>
  </w:style>
  <w:style w:type="paragraph" w:styleId="ae">
    <w:name w:val="header"/>
    <w:basedOn w:val="a"/>
    <w:link w:val="af"/>
    <w:rsid w:val="00E3436E"/>
    <w:pPr>
      <w:tabs>
        <w:tab w:val="center" w:pos="4153"/>
        <w:tab w:val="right" w:pos="8306"/>
      </w:tabs>
      <w:snapToGrid w:val="0"/>
      <w:jc w:val="center"/>
    </w:pPr>
    <w:rPr>
      <w:sz w:val="18"/>
      <w:szCs w:val="18"/>
    </w:rPr>
  </w:style>
  <w:style w:type="character" w:customStyle="1" w:styleId="af">
    <w:name w:val="页眉 字符"/>
    <w:basedOn w:val="a0"/>
    <w:link w:val="ae"/>
    <w:rsid w:val="00E3436E"/>
    <w:rPr>
      <w:rFonts w:ascii="Times" w:hAnsi="Times"/>
      <w:sz w:val="18"/>
      <w:szCs w:val="18"/>
    </w:rPr>
  </w:style>
  <w:style w:type="table" w:styleId="af0">
    <w:name w:val="Table Grid"/>
    <w:basedOn w:val="a1"/>
    <w:rsid w:val="00C11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rsid w:val="008F55EB"/>
    <w:rPr>
      <w:color w:val="666666"/>
    </w:rPr>
  </w:style>
  <w:style w:type="character" w:customStyle="1" w:styleId="20">
    <w:name w:val="标题 2 字符"/>
    <w:basedOn w:val="a0"/>
    <w:link w:val="2"/>
    <w:uiPriority w:val="9"/>
    <w:semiHidden/>
    <w:rsid w:val="00627BBC"/>
    <w:rPr>
      <w:rFonts w:asciiTheme="majorHAnsi" w:eastAsiaTheme="majorEastAsia" w:hAnsiTheme="majorHAnsi" w:cstheme="majorBidi"/>
      <w:b/>
      <w:bCs/>
      <w:sz w:val="32"/>
      <w:szCs w:val="32"/>
    </w:rPr>
  </w:style>
  <w:style w:type="character" w:styleId="af2">
    <w:name w:val="Unresolved Mention"/>
    <w:basedOn w:val="a0"/>
    <w:uiPriority w:val="99"/>
    <w:semiHidden/>
    <w:unhideWhenUsed/>
    <w:rsid w:val="00227FB4"/>
    <w:rPr>
      <w:color w:val="605E5C"/>
      <w:shd w:val="clear" w:color="auto" w:fill="E1DFDD"/>
    </w:rPr>
  </w:style>
  <w:style w:type="paragraph" w:styleId="af3">
    <w:name w:val="Revision"/>
    <w:hidden/>
    <w:rsid w:val="00267984"/>
    <w:rPr>
      <w:rFonts w:ascii="Times" w:hAnsi="Times"/>
      <w:sz w:val="24"/>
    </w:rPr>
  </w:style>
  <w:style w:type="character" w:styleId="af4">
    <w:name w:val="annotation reference"/>
    <w:basedOn w:val="a0"/>
    <w:rsid w:val="000353FF"/>
    <w:rPr>
      <w:sz w:val="16"/>
      <w:szCs w:val="16"/>
    </w:rPr>
  </w:style>
  <w:style w:type="paragraph" w:styleId="af5">
    <w:name w:val="annotation text"/>
    <w:basedOn w:val="a"/>
    <w:link w:val="af6"/>
    <w:rsid w:val="000353FF"/>
    <w:rPr>
      <w:sz w:val="20"/>
    </w:rPr>
  </w:style>
  <w:style w:type="character" w:customStyle="1" w:styleId="af6">
    <w:name w:val="批注文字 字符"/>
    <w:basedOn w:val="a0"/>
    <w:link w:val="af5"/>
    <w:rsid w:val="000353FF"/>
    <w:rPr>
      <w:rFonts w:ascii="Times" w:hAnsi="Times"/>
    </w:rPr>
  </w:style>
  <w:style w:type="paragraph" w:styleId="af7">
    <w:name w:val="annotation subject"/>
    <w:basedOn w:val="af5"/>
    <w:next w:val="af5"/>
    <w:link w:val="af8"/>
    <w:rsid w:val="000353FF"/>
    <w:rPr>
      <w:b/>
      <w:bCs/>
    </w:rPr>
  </w:style>
  <w:style w:type="character" w:customStyle="1" w:styleId="af8">
    <w:name w:val="批注主题 字符"/>
    <w:basedOn w:val="af6"/>
    <w:link w:val="af7"/>
    <w:rsid w:val="000353FF"/>
    <w:rPr>
      <w:rFonts w:ascii="Times" w:hAnsi="Times"/>
      <w:b/>
      <w:bCs/>
    </w:rPr>
  </w:style>
  <w:style w:type="character" w:customStyle="1" w:styleId="TDAcknowledgmentsChar">
    <w:name w:val="TD_Acknowledgments Char"/>
    <w:link w:val="TDAcknowledgments"/>
    <w:rsid w:val="0020425E"/>
    <w:rPr>
      <w:rFonts w:ascii="Times" w:hAnsi="Times"/>
      <w:sz w:val="24"/>
    </w:rPr>
  </w:style>
  <w:style w:type="paragraph" w:customStyle="1" w:styleId="110">
    <w:name w:val="标题 11"/>
    <w:basedOn w:val="a"/>
    <w:next w:val="a4"/>
    <w:link w:val="10"/>
    <w:uiPriority w:val="9"/>
    <w:qFormat/>
    <w:rsid w:val="00016DC2"/>
    <w:pPr>
      <w:keepNext/>
      <w:keepLines/>
      <w:spacing w:before="360" w:after="80"/>
      <w:jc w:val="left"/>
      <w:outlineLvl w:val="0"/>
    </w:pPr>
    <w:rPr>
      <w:rFonts w:ascii="Aptos Display" w:eastAsia="等线 Light" w:hAnsi="Aptos Display"/>
      <w:color w:val="0F4761"/>
      <w:sz w:val="40"/>
      <w:szCs w:val="40"/>
    </w:rPr>
  </w:style>
  <w:style w:type="paragraph" w:customStyle="1" w:styleId="31">
    <w:name w:val="标题 31"/>
    <w:basedOn w:val="a"/>
    <w:next w:val="a4"/>
    <w:uiPriority w:val="9"/>
    <w:semiHidden/>
    <w:unhideWhenUsed/>
    <w:qFormat/>
    <w:rsid w:val="00016DC2"/>
    <w:pPr>
      <w:keepNext/>
      <w:keepLines/>
      <w:spacing w:before="160" w:after="80"/>
      <w:jc w:val="left"/>
      <w:outlineLvl w:val="2"/>
    </w:pPr>
    <w:rPr>
      <w:rFonts w:ascii="Aptos" w:eastAsia="等线 Light" w:hAnsi="Aptos"/>
      <w:color w:val="0F4761"/>
      <w:sz w:val="28"/>
      <w:szCs w:val="28"/>
      <w:lang w:eastAsia="zh-CN"/>
    </w:rPr>
  </w:style>
  <w:style w:type="paragraph" w:customStyle="1" w:styleId="41">
    <w:name w:val="标题 41"/>
    <w:basedOn w:val="a"/>
    <w:next w:val="a4"/>
    <w:uiPriority w:val="9"/>
    <w:semiHidden/>
    <w:unhideWhenUsed/>
    <w:qFormat/>
    <w:rsid w:val="00016DC2"/>
    <w:pPr>
      <w:keepNext/>
      <w:keepLines/>
      <w:spacing w:before="80" w:after="40"/>
      <w:jc w:val="left"/>
      <w:outlineLvl w:val="3"/>
    </w:pPr>
    <w:rPr>
      <w:rFonts w:ascii="Aptos" w:eastAsia="等线 Light" w:hAnsi="Aptos"/>
      <w:i/>
      <w:iCs/>
      <w:color w:val="0F4761"/>
      <w:szCs w:val="24"/>
      <w:lang w:eastAsia="zh-CN"/>
    </w:rPr>
  </w:style>
  <w:style w:type="paragraph" w:customStyle="1" w:styleId="51">
    <w:name w:val="标题 51"/>
    <w:basedOn w:val="a"/>
    <w:next w:val="a4"/>
    <w:uiPriority w:val="9"/>
    <w:semiHidden/>
    <w:unhideWhenUsed/>
    <w:qFormat/>
    <w:rsid w:val="00016DC2"/>
    <w:pPr>
      <w:keepNext/>
      <w:keepLines/>
      <w:spacing w:before="80" w:after="40"/>
      <w:jc w:val="left"/>
      <w:outlineLvl w:val="4"/>
    </w:pPr>
    <w:rPr>
      <w:rFonts w:ascii="Aptos" w:eastAsia="等线 Light" w:hAnsi="Aptos"/>
      <w:color w:val="0F4761"/>
      <w:szCs w:val="24"/>
      <w:lang w:eastAsia="zh-CN"/>
    </w:rPr>
  </w:style>
  <w:style w:type="paragraph" w:customStyle="1" w:styleId="61">
    <w:name w:val="标题 61"/>
    <w:basedOn w:val="a"/>
    <w:next w:val="a4"/>
    <w:uiPriority w:val="9"/>
    <w:semiHidden/>
    <w:unhideWhenUsed/>
    <w:qFormat/>
    <w:rsid w:val="00016DC2"/>
    <w:pPr>
      <w:keepNext/>
      <w:keepLines/>
      <w:spacing w:before="40" w:after="0"/>
      <w:jc w:val="left"/>
      <w:outlineLvl w:val="5"/>
    </w:pPr>
    <w:rPr>
      <w:rFonts w:ascii="Aptos" w:eastAsia="等线 Light" w:hAnsi="Aptos"/>
      <w:i/>
      <w:iCs/>
      <w:color w:val="595959"/>
      <w:szCs w:val="24"/>
      <w:lang w:eastAsia="zh-CN"/>
    </w:rPr>
  </w:style>
  <w:style w:type="paragraph" w:customStyle="1" w:styleId="71">
    <w:name w:val="标题 71"/>
    <w:basedOn w:val="a"/>
    <w:next w:val="a4"/>
    <w:uiPriority w:val="9"/>
    <w:semiHidden/>
    <w:unhideWhenUsed/>
    <w:qFormat/>
    <w:rsid w:val="00016DC2"/>
    <w:pPr>
      <w:keepNext/>
      <w:keepLines/>
      <w:spacing w:before="40" w:after="0"/>
      <w:jc w:val="left"/>
      <w:outlineLvl w:val="6"/>
    </w:pPr>
    <w:rPr>
      <w:rFonts w:ascii="Aptos" w:eastAsia="等线 Light" w:hAnsi="Aptos"/>
      <w:color w:val="595959"/>
      <w:szCs w:val="24"/>
      <w:lang w:eastAsia="zh-CN"/>
    </w:rPr>
  </w:style>
  <w:style w:type="paragraph" w:customStyle="1" w:styleId="81">
    <w:name w:val="标题 81"/>
    <w:basedOn w:val="a"/>
    <w:next w:val="a4"/>
    <w:uiPriority w:val="9"/>
    <w:semiHidden/>
    <w:unhideWhenUsed/>
    <w:qFormat/>
    <w:rsid w:val="00016DC2"/>
    <w:pPr>
      <w:keepNext/>
      <w:keepLines/>
      <w:spacing w:after="0"/>
      <w:jc w:val="left"/>
      <w:outlineLvl w:val="7"/>
    </w:pPr>
    <w:rPr>
      <w:rFonts w:ascii="Aptos" w:eastAsia="等线 Light" w:hAnsi="Aptos"/>
      <w:i/>
      <w:iCs/>
      <w:color w:val="272727"/>
      <w:szCs w:val="24"/>
      <w:lang w:eastAsia="zh-CN"/>
    </w:rPr>
  </w:style>
  <w:style w:type="paragraph" w:customStyle="1" w:styleId="91">
    <w:name w:val="标题 91"/>
    <w:basedOn w:val="a"/>
    <w:next w:val="a4"/>
    <w:uiPriority w:val="9"/>
    <w:semiHidden/>
    <w:unhideWhenUsed/>
    <w:qFormat/>
    <w:rsid w:val="00016DC2"/>
    <w:pPr>
      <w:keepNext/>
      <w:keepLines/>
      <w:spacing w:after="0"/>
      <w:jc w:val="left"/>
      <w:outlineLvl w:val="8"/>
    </w:pPr>
    <w:rPr>
      <w:rFonts w:ascii="Aptos" w:eastAsia="等线 Light" w:hAnsi="Aptos"/>
      <w:color w:val="272727"/>
      <w:szCs w:val="24"/>
      <w:lang w:eastAsia="zh-CN"/>
    </w:rPr>
  </w:style>
  <w:style w:type="numbering" w:customStyle="1" w:styleId="12">
    <w:name w:val="无列表1"/>
    <w:next w:val="a2"/>
    <w:uiPriority w:val="99"/>
    <w:semiHidden/>
    <w:unhideWhenUsed/>
    <w:rsid w:val="00016DC2"/>
  </w:style>
  <w:style w:type="paragraph" w:customStyle="1" w:styleId="FirstParagraph">
    <w:name w:val="First Paragraph"/>
    <w:basedOn w:val="a4"/>
    <w:next w:val="a4"/>
    <w:qFormat/>
    <w:rsid w:val="00016DC2"/>
    <w:pPr>
      <w:spacing w:before="180" w:after="180"/>
      <w:jc w:val="left"/>
    </w:pPr>
    <w:rPr>
      <w:rFonts w:ascii="Aptos" w:hAnsi="Aptos"/>
      <w:b w:val="0"/>
      <w:sz w:val="24"/>
      <w:szCs w:val="24"/>
      <w:lang w:eastAsia="zh-CN"/>
    </w:rPr>
  </w:style>
  <w:style w:type="paragraph" w:customStyle="1" w:styleId="Compact">
    <w:name w:val="Compact"/>
    <w:basedOn w:val="a4"/>
    <w:qFormat/>
    <w:rsid w:val="00016DC2"/>
    <w:pPr>
      <w:spacing w:before="36" w:after="36"/>
      <w:jc w:val="left"/>
    </w:pPr>
    <w:rPr>
      <w:rFonts w:ascii="Aptos" w:hAnsi="Aptos"/>
      <w:b w:val="0"/>
      <w:sz w:val="24"/>
      <w:szCs w:val="24"/>
      <w:lang w:eastAsia="zh-CN"/>
    </w:rPr>
  </w:style>
  <w:style w:type="paragraph" w:customStyle="1" w:styleId="13">
    <w:name w:val="标题1"/>
    <w:basedOn w:val="a"/>
    <w:next w:val="a4"/>
    <w:uiPriority w:val="10"/>
    <w:qFormat/>
    <w:rsid w:val="00016DC2"/>
    <w:pPr>
      <w:spacing w:after="80"/>
      <w:contextualSpacing/>
      <w:jc w:val="center"/>
    </w:pPr>
    <w:rPr>
      <w:rFonts w:ascii="Aptos Display" w:eastAsia="等线 Light" w:hAnsi="Aptos Display"/>
      <w:sz w:val="56"/>
      <w:szCs w:val="56"/>
      <w:lang w:eastAsia="zh-CN"/>
    </w:rPr>
  </w:style>
  <w:style w:type="character" w:customStyle="1" w:styleId="af9">
    <w:name w:val="标题 字符"/>
    <w:basedOn w:val="a0"/>
    <w:link w:val="afa"/>
    <w:uiPriority w:val="10"/>
    <w:rsid w:val="00016DC2"/>
    <w:rPr>
      <w:rFonts w:ascii="Aptos Display" w:eastAsia="等线 Light" w:hAnsi="Aptos Display" w:cs="Times New Roman"/>
      <w:sz w:val="56"/>
      <w:szCs w:val="56"/>
    </w:rPr>
  </w:style>
  <w:style w:type="paragraph" w:styleId="afb">
    <w:name w:val="Subtitle"/>
    <w:basedOn w:val="afa"/>
    <w:next w:val="a4"/>
    <w:link w:val="afc"/>
    <w:uiPriority w:val="11"/>
    <w:qFormat/>
    <w:rsid w:val="00016DC2"/>
    <w:pPr>
      <w:numPr>
        <w:ilvl w:val="1"/>
      </w:numPr>
      <w:spacing w:before="0" w:after="80"/>
      <w:contextualSpacing/>
      <w:outlineLvl w:val="9"/>
    </w:pPr>
    <w:rPr>
      <w:spacing w:val="15"/>
      <w:sz w:val="28"/>
      <w:szCs w:val="28"/>
      <w:lang w:eastAsia="zh-CN"/>
    </w:rPr>
  </w:style>
  <w:style w:type="character" w:customStyle="1" w:styleId="afc">
    <w:name w:val="副标题 字符"/>
    <w:basedOn w:val="a0"/>
    <w:link w:val="afb"/>
    <w:uiPriority w:val="11"/>
    <w:rsid w:val="00016DC2"/>
    <w:rPr>
      <w:rFonts w:ascii="Aptos Display" w:eastAsia="等线 Light" w:hAnsi="Aptos Display"/>
      <w:spacing w:val="15"/>
      <w:sz w:val="28"/>
      <w:szCs w:val="28"/>
      <w:lang w:eastAsia="zh-CN"/>
    </w:rPr>
  </w:style>
  <w:style w:type="paragraph" w:customStyle="1" w:styleId="Author">
    <w:name w:val="Author"/>
    <w:basedOn w:val="afa"/>
    <w:next w:val="a4"/>
    <w:qFormat/>
    <w:rsid w:val="00016DC2"/>
    <w:pPr>
      <w:keepNext/>
      <w:keepLines/>
      <w:spacing w:before="0" w:after="80"/>
      <w:contextualSpacing/>
      <w:outlineLvl w:val="9"/>
    </w:pPr>
    <w:rPr>
      <w:sz w:val="24"/>
      <w:szCs w:val="24"/>
      <w:lang w:eastAsia="zh-CN"/>
    </w:rPr>
  </w:style>
  <w:style w:type="paragraph" w:styleId="afd">
    <w:name w:val="Date"/>
    <w:basedOn w:val="afa"/>
    <w:next w:val="a4"/>
    <w:link w:val="afe"/>
    <w:qFormat/>
    <w:rsid w:val="00016DC2"/>
    <w:pPr>
      <w:keepNext/>
      <w:keepLines/>
      <w:spacing w:before="0" w:after="80"/>
      <w:contextualSpacing/>
      <w:outlineLvl w:val="9"/>
    </w:pPr>
    <w:rPr>
      <w:sz w:val="24"/>
      <w:szCs w:val="24"/>
      <w:lang w:eastAsia="zh-CN"/>
    </w:rPr>
  </w:style>
  <w:style w:type="character" w:customStyle="1" w:styleId="afe">
    <w:name w:val="日期 字符"/>
    <w:basedOn w:val="a0"/>
    <w:link w:val="afd"/>
    <w:rsid w:val="00016DC2"/>
    <w:rPr>
      <w:rFonts w:ascii="Aptos Display" w:eastAsia="等线 Light" w:hAnsi="Aptos Display"/>
      <w:sz w:val="24"/>
      <w:szCs w:val="24"/>
      <w:lang w:eastAsia="zh-CN"/>
    </w:rPr>
  </w:style>
  <w:style w:type="paragraph" w:customStyle="1" w:styleId="AbstractTitle">
    <w:name w:val="Abstract Title"/>
    <w:basedOn w:val="a"/>
    <w:next w:val="Abstract"/>
    <w:qFormat/>
    <w:rsid w:val="00016DC2"/>
    <w:pPr>
      <w:keepNext/>
      <w:keepLines/>
      <w:spacing w:before="300" w:after="0"/>
      <w:jc w:val="center"/>
    </w:pPr>
    <w:rPr>
      <w:rFonts w:ascii="Aptos" w:hAnsi="Aptos"/>
      <w:b/>
      <w:sz w:val="20"/>
      <w:lang w:eastAsia="zh-CN"/>
    </w:rPr>
  </w:style>
  <w:style w:type="paragraph" w:customStyle="1" w:styleId="Abstract">
    <w:name w:val="Abstract"/>
    <w:basedOn w:val="a"/>
    <w:next w:val="a4"/>
    <w:qFormat/>
    <w:rsid w:val="00016DC2"/>
    <w:pPr>
      <w:keepNext/>
      <w:keepLines/>
      <w:spacing w:before="100" w:after="300"/>
      <w:jc w:val="left"/>
    </w:pPr>
    <w:rPr>
      <w:rFonts w:ascii="Aptos" w:hAnsi="Aptos"/>
      <w:sz w:val="20"/>
      <w:lang w:eastAsia="zh-CN"/>
    </w:rPr>
  </w:style>
  <w:style w:type="character" w:customStyle="1" w:styleId="10">
    <w:name w:val="标题 1 字符"/>
    <w:basedOn w:val="a0"/>
    <w:link w:val="110"/>
    <w:uiPriority w:val="9"/>
    <w:rsid w:val="00016DC2"/>
    <w:rPr>
      <w:rFonts w:ascii="Aptos Display" w:eastAsia="等线 Light" w:hAnsi="Aptos Display" w:cs="Times New Roman"/>
      <w:color w:val="0F4761"/>
      <w:sz w:val="40"/>
      <w:szCs w:val="40"/>
    </w:rPr>
  </w:style>
  <w:style w:type="character" w:customStyle="1" w:styleId="30">
    <w:name w:val="标题 3 字符"/>
    <w:basedOn w:val="a0"/>
    <w:link w:val="3"/>
    <w:uiPriority w:val="9"/>
    <w:semiHidden/>
    <w:rsid w:val="00016DC2"/>
    <w:rPr>
      <w:rFonts w:eastAsia="等线 Light" w:cs="Times New Roman"/>
      <w:color w:val="0F4761"/>
      <w:sz w:val="28"/>
      <w:szCs w:val="28"/>
    </w:rPr>
  </w:style>
  <w:style w:type="character" w:customStyle="1" w:styleId="40">
    <w:name w:val="标题 4 字符"/>
    <w:basedOn w:val="a0"/>
    <w:link w:val="4"/>
    <w:uiPriority w:val="9"/>
    <w:semiHidden/>
    <w:rsid w:val="00016DC2"/>
    <w:rPr>
      <w:rFonts w:eastAsia="等线 Light" w:cs="Times New Roman"/>
      <w:i/>
      <w:iCs/>
      <w:color w:val="0F4761"/>
    </w:rPr>
  </w:style>
  <w:style w:type="character" w:customStyle="1" w:styleId="50">
    <w:name w:val="标题 5 字符"/>
    <w:basedOn w:val="a0"/>
    <w:link w:val="5"/>
    <w:uiPriority w:val="9"/>
    <w:semiHidden/>
    <w:rsid w:val="00016DC2"/>
    <w:rPr>
      <w:rFonts w:eastAsia="等线 Light" w:cs="Times New Roman"/>
      <w:color w:val="0F4761"/>
    </w:rPr>
  </w:style>
  <w:style w:type="character" w:customStyle="1" w:styleId="60">
    <w:name w:val="标题 6 字符"/>
    <w:basedOn w:val="a0"/>
    <w:link w:val="6"/>
    <w:uiPriority w:val="9"/>
    <w:semiHidden/>
    <w:rsid w:val="00016DC2"/>
    <w:rPr>
      <w:rFonts w:eastAsia="等线 Light" w:cs="Times New Roman"/>
      <w:i/>
      <w:iCs/>
      <w:color w:val="595959"/>
    </w:rPr>
  </w:style>
  <w:style w:type="character" w:customStyle="1" w:styleId="70">
    <w:name w:val="标题 7 字符"/>
    <w:basedOn w:val="a0"/>
    <w:link w:val="7"/>
    <w:uiPriority w:val="9"/>
    <w:semiHidden/>
    <w:rsid w:val="00016DC2"/>
    <w:rPr>
      <w:rFonts w:eastAsia="等线 Light" w:cs="Times New Roman"/>
      <w:color w:val="595959"/>
    </w:rPr>
  </w:style>
  <w:style w:type="character" w:customStyle="1" w:styleId="80">
    <w:name w:val="标题 8 字符"/>
    <w:basedOn w:val="a0"/>
    <w:link w:val="8"/>
    <w:uiPriority w:val="9"/>
    <w:semiHidden/>
    <w:rsid w:val="00016DC2"/>
    <w:rPr>
      <w:rFonts w:eastAsia="等线 Light" w:cs="Times New Roman"/>
      <w:i/>
      <w:iCs/>
      <w:color w:val="272727"/>
    </w:rPr>
  </w:style>
  <w:style w:type="character" w:customStyle="1" w:styleId="90">
    <w:name w:val="标题 9 字符"/>
    <w:basedOn w:val="a0"/>
    <w:link w:val="9"/>
    <w:uiPriority w:val="9"/>
    <w:semiHidden/>
    <w:rsid w:val="00016DC2"/>
    <w:rPr>
      <w:rFonts w:eastAsia="等线 Light" w:cs="Times New Roman"/>
      <w:color w:val="272727"/>
    </w:rPr>
  </w:style>
  <w:style w:type="paragraph" w:styleId="aff">
    <w:name w:val="Block Text"/>
    <w:basedOn w:val="a4"/>
    <w:next w:val="a4"/>
    <w:uiPriority w:val="9"/>
    <w:unhideWhenUsed/>
    <w:qFormat/>
    <w:rsid w:val="00016DC2"/>
    <w:pPr>
      <w:spacing w:before="100" w:after="100"/>
      <w:ind w:left="480" w:right="480"/>
      <w:jc w:val="left"/>
    </w:pPr>
    <w:rPr>
      <w:rFonts w:ascii="Aptos" w:hAnsi="Aptos"/>
      <w:b w:val="0"/>
      <w:sz w:val="24"/>
      <w:szCs w:val="24"/>
      <w:lang w:eastAsia="zh-CN"/>
    </w:rPr>
  </w:style>
  <w:style w:type="paragraph" w:customStyle="1" w:styleId="FootnoteBlockText">
    <w:name w:val="Footnote Block Text"/>
    <w:basedOn w:val="a5"/>
    <w:next w:val="a5"/>
    <w:uiPriority w:val="9"/>
    <w:unhideWhenUsed/>
    <w:qFormat/>
    <w:rsid w:val="00016DC2"/>
    <w:pPr>
      <w:spacing w:before="100" w:after="100"/>
      <w:ind w:left="480" w:right="480"/>
      <w:jc w:val="left"/>
    </w:pPr>
    <w:rPr>
      <w:rFonts w:ascii="Aptos" w:hAnsi="Aptos"/>
      <w:szCs w:val="24"/>
      <w:lang w:eastAsia="zh-CN"/>
    </w:rPr>
  </w:style>
  <w:style w:type="table" w:customStyle="1" w:styleId="Table">
    <w:name w:val="Table"/>
    <w:semiHidden/>
    <w:unhideWhenUsed/>
    <w:qFormat/>
    <w:rsid w:val="00016DC2"/>
    <w:pPr>
      <w:spacing w:after="200"/>
    </w:pPr>
    <w:rPr>
      <w:rFonts w:ascii="Aptos" w:hAnsi="Aptos"/>
      <w:sz w:val="24"/>
      <w:szCs w:val="24"/>
      <w:lang w:val="en-HK"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016DC2"/>
    <w:pPr>
      <w:keepNext/>
      <w:keepLines/>
      <w:spacing w:after="0"/>
      <w:jc w:val="left"/>
    </w:pPr>
    <w:rPr>
      <w:rFonts w:ascii="Aptos" w:hAnsi="Aptos"/>
      <w:b/>
      <w:szCs w:val="24"/>
      <w:lang w:eastAsia="zh-CN"/>
    </w:rPr>
  </w:style>
  <w:style w:type="paragraph" w:customStyle="1" w:styleId="Definition">
    <w:name w:val="Definition"/>
    <w:basedOn w:val="a"/>
    <w:rsid w:val="00016DC2"/>
    <w:pPr>
      <w:jc w:val="left"/>
    </w:pPr>
    <w:rPr>
      <w:rFonts w:ascii="Aptos" w:hAnsi="Aptos"/>
      <w:szCs w:val="24"/>
      <w:lang w:eastAsia="zh-CN"/>
    </w:rPr>
  </w:style>
  <w:style w:type="paragraph" w:customStyle="1" w:styleId="TableCaption">
    <w:name w:val="Table Caption"/>
    <w:basedOn w:val="ac"/>
    <w:rsid w:val="00016DC2"/>
    <w:pPr>
      <w:keepNext/>
      <w:spacing w:after="120"/>
      <w:jc w:val="left"/>
    </w:pPr>
    <w:rPr>
      <w:rFonts w:ascii="Aptos" w:eastAsia="等线" w:hAnsi="Aptos" w:cs="Times New Roman"/>
      <w:i/>
      <w:sz w:val="24"/>
      <w:szCs w:val="24"/>
      <w:lang w:eastAsia="zh-CN"/>
    </w:rPr>
  </w:style>
  <w:style w:type="paragraph" w:customStyle="1" w:styleId="ImageCaption">
    <w:name w:val="Image Caption"/>
    <w:basedOn w:val="ac"/>
    <w:rsid w:val="00016DC2"/>
    <w:pPr>
      <w:spacing w:after="120"/>
      <w:jc w:val="left"/>
    </w:pPr>
    <w:rPr>
      <w:rFonts w:ascii="Aptos" w:eastAsia="等线" w:hAnsi="Aptos" w:cs="Times New Roman"/>
      <w:i/>
      <w:sz w:val="24"/>
      <w:szCs w:val="24"/>
      <w:lang w:eastAsia="zh-CN"/>
    </w:rPr>
  </w:style>
  <w:style w:type="paragraph" w:customStyle="1" w:styleId="Figure">
    <w:name w:val="Figure"/>
    <w:basedOn w:val="a"/>
    <w:rsid w:val="00016DC2"/>
    <w:pPr>
      <w:jc w:val="left"/>
    </w:pPr>
    <w:rPr>
      <w:rFonts w:ascii="Aptos" w:hAnsi="Aptos"/>
      <w:szCs w:val="24"/>
      <w:lang w:eastAsia="zh-CN"/>
    </w:rPr>
  </w:style>
  <w:style w:type="paragraph" w:customStyle="1" w:styleId="CaptionedFigure">
    <w:name w:val="Captioned Figure"/>
    <w:basedOn w:val="Figure"/>
    <w:rsid w:val="00016DC2"/>
    <w:pPr>
      <w:keepNext/>
    </w:pPr>
  </w:style>
  <w:style w:type="character" w:customStyle="1" w:styleId="ad">
    <w:name w:val="题注 字符"/>
    <w:basedOn w:val="a0"/>
    <w:link w:val="ac"/>
    <w:rsid w:val="00016DC2"/>
    <w:rPr>
      <w:rFonts w:asciiTheme="majorHAnsi" w:eastAsia="黑体" w:hAnsiTheme="majorHAnsi" w:cstheme="majorBidi"/>
    </w:rPr>
  </w:style>
  <w:style w:type="character" w:customStyle="1" w:styleId="VerbatimChar">
    <w:name w:val="Verbatim Char"/>
    <w:basedOn w:val="ad"/>
    <w:link w:val="SourceCode"/>
    <w:rsid w:val="00016DC2"/>
    <w:rPr>
      <w:rFonts w:ascii="Consolas" w:eastAsia="黑体" w:hAnsi="Consolas" w:cstheme="majorBidi"/>
      <w:sz w:val="22"/>
    </w:rPr>
  </w:style>
  <w:style w:type="character" w:customStyle="1" w:styleId="SectionNumber">
    <w:name w:val="Section Number"/>
    <w:basedOn w:val="ad"/>
    <w:rsid w:val="00016DC2"/>
    <w:rPr>
      <w:rFonts w:asciiTheme="majorHAnsi" w:eastAsia="黑体" w:hAnsiTheme="majorHAnsi" w:cstheme="majorBidi"/>
    </w:rPr>
  </w:style>
  <w:style w:type="character" w:styleId="aff0">
    <w:name w:val="footnote reference"/>
    <w:basedOn w:val="ad"/>
    <w:rsid w:val="00016DC2"/>
    <w:rPr>
      <w:rFonts w:asciiTheme="majorHAnsi" w:eastAsia="黑体" w:hAnsiTheme="majorHAnsi" w:cstheme="majorBidi"/>
      <w:vertAlign w:val="superscript"/>
    </w:rPr>
  </w:style>
  <w:style w:type="character" w:customStyle="1" w:styleId="11">
    <w:name w:val="标题 1 字符1"/>
    <w:basedOn w:val="a0"/>
    <w:link w:val="1"/>
    <w:rsid w:val="00016DC2"/>
    <w:rPr>
      <w:rFonts w:ascii="Times" w:hAnsi="Times"/>
      <w:b/>
      <w:bCs/>
      <w:kern w:val="44"/>
      <w:sz w:val="44"/>
      <w:szCs w:val="44"/>
    </w:rPr>
  </w:style>
  <w:style w:type="paragraph" w:styleId="TOC">
    <w:name w:val="TOC Heading"/>
    <w:basedOn w:val="1"/>
    <w:next w:val="a4"/>
    <w:uiPriority w:val="39"/>
    <w:unhideWhenUsed/>
    <w:qFormat/>
    <w:rsid w:val="00016DC2"/>
    <w:pPr>
      <w:spacing w:before="240" w:after="80" w:line="259" w:lineRule="auto"/>
      <w:jc w:val="left"/>
      <w:outlineLvl w:val="9"/>
    </w:pPr>
    <w:rPr>
      <w:rFonts w:ascii="Aptos Display" w:eastAsia="等线 Light" w:hAnsi="Aptos Display"/>
      <w:b w:val="0"/>
      <w:bCs w:val="0"/>
      <w:color w:val="0F4761"/>
      <w:kern w:val="0"/>
      <w:sz w:val="40"/>
      <w:szCs w:val="40"/>
      <w:lang w:eastAsia="zh-CN"/>
    </w:rPr>
  </w:style>
  <w:style w:type="paragraph" w:customStyle="1" w:styleId="SourceCode">
    <w:name w:val="Source Code"/>
    <w:basedOn w:val="a"/>
    <w:link w:val="VerbatimChar"/>
    <w:rsid w:val="00016DC2"/>
    <w:pPr>
      <w:wordWrap w:val="0"/>
      <w:jc w:val="left"/>
    </w:pPr>
    <w:rPr>
      <w:rFonts w:ascii="Consolas" w:eastAsia="黑体" w:hAnsi="Consolas" w:cstheme="majorBidi"/>
      <w:sz w:val="22"/>
    </w:rPr>
  </w:style>
  <w:style w:type="character" w:customStyle="1" w:styleId="KeywordTok">
    <w:name w:val="KeywordTok"/>
    <w:basedOn w:val="VerbatimChar"/>
    <w:rsid w:val="00016DC2"/>
    <w:rPr>
      <w:rFonts w:ascii="Consolas" w:eastAsia="黑体" w:hAnsi="Consolas" w:cstheme="majorBidi"/>
      <w:b/>
      <w:color w:val="007020"/>
      <w:sz w:val="22"/>
    </w:rPr>
  </w:style>
  <w:style w:type="character" w:customStyle="1" w:styleId="DataTypeTok">
    <w:name w:val="DataTypeTok"/>
    <w:basedOn w:val="VerbatimChar"/>
    <w:rsid w:val="00016DC2"/>
    <w:rPr>
      <w:rFonts w:ascii="Consolas" w:eastAsia="黑体" w:hAnsi="Consolas" w:cstheme="majorBidi"/>
      <w:color w:val="902000"/>
      <w:sz w:val="22"/>
    </w:rPr>
  </w:style>
  <w:style w:type="character" w:customStyle="1" w:styleId="DecValTok">
    <w:name w:val="DecValTok"/>
    <w:basedOn w:val="VerbatimChar"/>
    <w:rsid w:val="00016DC2"/>
    <w:rPr>
      <w:rFonts w:ascii="Consolas" w:eastAsia="黑体" w:hAnsi="Consolas" w:cstheme="majorBidi"/>
      <w:color w:val="40A070"/>
      <w:sz w:val="22"/>
    </w:rPr>
  </w:style>
  <w:style w:type="character" w:customStyle="1" w:styleId="BaseNTok">
    <w:name w:val="BaseNTok"/>
    <w:basedOn w:val="VerbatimChar"/>
    <w:rsid w:val="00016DC2"/>
    <w:rPr>
      <w:rFonts w:ascii="Consolas" w:eastAsia="黑体" w:hAnsi="Consolas" w:cstheme="majorBidi"/>
      <w:color w:val="40A070"/>
      <w:sz w:val="22"/>
    </w:rPr>
  </w:style>
  <w:style w:type="character" w:customStyle="1" w:styleId="FloatTok">
    <w:name w:val="FloatTok"/>
    <w:basedOn w:val="VerbatimChar"/>
    <w:rsid w:val="00016DC2"/>
    <w:rPr>
      <w:rFonts w:ascii="Consolas" w:eastAsia="黑体" w:hAnsi="Consolas" w:cstheme="majorBidi"/>
      <w:color w:val="40A070"/>
      <w:sz w:val="22"/>
    </w:rPr>
  </w:style>
  <w:style w:type="character" w:customStyle="1" w:styleId="ConstantTok">
    <w:name w:val="ConstantTok"/>
    <w:basedOn w:val="VerbatimChar"/>
    <w:rsid w:val="00016DC2"/>
    <w:rPr>
      <w:rFonts w:ascii="Consolas" w:eastAsia="黑体" w:hAnsi="Consolas" w:cstheme="majorBidi"/>
      <w:color w:val="880000"/>
      <w:sz w:val="22"/>
    </w:rPr>
  </w:style>
  <w:style w:type="character" w:customStyle="1" w:styleId="CharTok">
    <w:name w:val="CharTok"/>
    <w:basedOn w:val="VerbatimChar"/>
    <w:rsid w:val="00016DC2"/>
    <w:rPr>
      <w:rFonts w:ascii="Consolas" w:eastAsia="黑体" w:hAnsi="Consolas" w:cstheme="majorBidi"/>
      <w:color w:val="4070A0"/>
      <w:sz w:val="22"/>
    </w:rPr>
  </w:style>
  <w:style w:type="character" w:customStyle="1" w:styleId="SpecialCharTok">
    <w:name w:val="SpecialCharTok"/>
    <w:basedOn w:val="VerbatimChar"/>
    <w:rsid w:val="00016DC2"/>
    <w:rPr>
      <w:rFonts w:ascii="Consolas" w:eastAsia="黑体" w:hAnsi="Consolas" w:cstheme="majorBidi"/>
      <w:color w:val="4070A0"/>
      <w:sz w:val="22"/>
    </w:rPr>
  </w:style>
  <w:style w:type="character" w:customStyle="1" w:styleId="StringTok">
    <w:name w:val="StringTok"/>
    <w:basedOn w:val="VerbatimChar"/>
    <w:rsid w:val="00016DC2"/>
    <w:rPr>
      <w:rFonts w:ascii="Consolas" w:eastAsia="黑体" w:hAnsi="Consolas" w:cstheme="majorBidi"/>
      <w:color w:val="4070A0"/>
      <w:sz w:val="22"/>
    </w:rPr>
  </w:style>
  <w:style w:type="character" w:customStyle="1" w:styleId="VerbatimStringTok">
    <w:name w:val="VerbatimStringTok"/>
    <w:basedOn w:val="VerbatimChar"/>
    <w:rsid w:val="00016DC2"/>
    <w:rPr>
      <w:rFonts w:ascii="Consolas" w:eastAsia="黑体" w:hAnsi="Consolas" w:cstheme="majorBidi"/>
      <w:color w:val="4070A0"/>
      <w:sz w:val="22"/>
    </w:rPr>
  </w:style>
  <w:style w:type="character" w:customStyle="1" w:styleId="SpecialStringTok">
    <w:name w:val="SpecialStringTok"/>
    <w:basedOn w:val="VerbatimChar"/>
    <w:rsid w:val="00016DC2"/>
    <w:rPr>
      <w:rFonts w:ascii="Consolas" w:eastAsia="黑体" w:hAnsi="Consolas" w:cstheme="majorBidi"/>
      <w:color w:val="BB6688"/>
      <w:sz w:val="22"/>
    </w:rPr>
  </w:style>
  <w:style w:type="character" w:customStyle="1" w:styleId="ImportTok">
    <w:name w:val="ImportTok"/>
    <w:basedOn w:val="VerbatimChar"/>
    <w:rsid w:val="00016DC2"/>
    <w:rPr>
      <w:rFonts w:ascii="Consolas" w:eastAsia="黑体" w:hAnsi="Consolas" w:cstheme="majorBidi"/>
      <w:b/>
      <w:color w:val="008000"/>
      <w:sz w:val="22"/>
    </w:rPr>
  </w:style>
  <w:style w:type="character" w:customStyle="1" w:styleId="CommentTok">
    <w:name w:val="CommentTok"/>
    <w:basedOn w:val="VerbatimChar"/>
    <w:rsid w:val="00016DC2"/>
    <w:rPr>
      <w:rFonts w:ascii="Consolas" w:eastAsia="黑体" w:hAnsi="Consolas" w:cstheme="majorBidi"/>
      <w:i/>
      <w:color w:val="60A0B0"/>
      <w:sz w:val="22"/>
    </w:rPr>
  </w:style>
  <w:style w:type="character" w:customStyle="1" w:styleId="DocumentationTok">
    <w:name w:val="DocumentationTok"/>
    <w:basedOn w:val="VerbatimChar"/>
    <w:rsid w:val="00016DC2"/>
    <w:rPr>
      <w:rFonts w:ascii="Consolas" w:eastAsia="黑体" w:hAnsi="Consolas" w:cstheme="majorBidi"/>
      <w:i/>
      <w:color w:val="BA2121"/>
      <w:sz w:val="22"/>
    </w:rPr>
  </w:style>
  <w:style w:type="character" w:customStyle="1" w:styleId="AnnotationTok">
    <w:name w:val="AnnotationTok"/>
    <w:basedOn w:val="VerbatimChar"/>
    <w:rsid w:val="00016DC2"/>
    <w:rPr>
      <w:rFonts w:ascii="Consolas" w:eastAsia="黑体" w:hAnsi="Consolas" w:cstheme="majorBidi"/>
      <w:b/>
      <w:i/>
      <w:color w:val="60A0B0"/>
      <w:sz w:val="22"/>
    </w:rPr>
  </w:style>
  <w:style w:type="character" w:customStyle="1" w:styleId="CommentVarTok">
    <w:name w:val="CommentVarTok"/>
    <w:basedOn w:val="VerbatimChar"/>
    <w:rsid w:val="00016DC2"/>
    <w:rPr>
      <w:rFonts w:ascii="Consolas" w:eastAsia="黑体" w:hAnsi="Consolas" w:cstheme="majorBidi"/>
      <w:b/>
      <w:i/>
      <w:color w:val="60A0B0"/>
      <w:sz w:val="22"/>
    </w:rPr>
  </w:style>
  <w:style w:type="character" w:customStyle="1" w:styleId="OtherTok">
    <w:name w:val="OtherTok"/>
    <w:basedOn w:val="VerbatimChar"/>
    <w:rsid w:val="00016DC2"/>
    <w:rPr>
      <w:rFonts w:ascii="Consolas" w:eastAsia="黑体" w:hAnsi="Consolas" w:cstheme="majorBidi"/>
      <w:color w:val="007020"/>
      <w:sz w:val="22"/>
    </w:rPr>
  </w:style>
  <w:style w:type="character" w:customStyle="1" w:styleId="FunctionTok">
    <w:name w:val="FunctionTok"/>
    <w:basedOn w:val="VerbatimChar"/>
    <w:rsid w:val="00016DC2"/>
    <w:rPr>
      <w:rFonts w:ascii="Consolas" w:eastAsia="黑体" w:hAnsi="Consolas" w:cstheme="majorBidi"/>
      <w:color w:val="06287E"/>
      <w:sz w:val="22"/>
    </w:rPr>
  </w:style>
  <w:style w:type="character" w:customStyle="1" w:styleId="VariableTok">
    <w:name w:val="VariableTok"/>
    <w:basedOn w:val="VerbatimChar"/>
    <w:rsid w:val="00016DC2"/>
    <w:rPr>
      <w:rFonts w:ascii="Consolas" w:eastAsia="黑体" w:hAnsi="Consolas" w:cstheme="majorBidi"/>
      <w:color w:val="19177C"/>
      <w:sz w:val="22"/>
    </w:rPr>
  </w:style>
  <w:style w:type="character" w:customStyle="1" w:styleId="ControlFlowTok">
    <w:name w:val="ControlFlowTok"/>
    <w:basedOn w:val="VerbatimChar"/>
    <w:rsid w:val="00016DC2"/>
    <w:rPr>
      <w:rFonts w:ascii="Consolas" w:eastAsia="黑体" w:hAnsi="Consolas" w:cstheme="majorBidi"/>
      <w:b/>
      <w:color w:val="007020"/>
      <w:sz w:val="22"/>
    </w:rPr>
  </w:style>
  <w:style w:type="character" w:customStyle="1" w:styleId="OperatorTok">
    <w:name w:val="OperatorTok"/>
    <w:basedOn w:val="VerbatimChar"/>
    <w:rsid w:val="00016DC2"/>
    <w:rPr>
      <w:rFonts w:ascii="Consolas" w:eastAsia="黑体" w:hAnsi="Consolas" w:cstheme="majorBidi"/>
      <w:color w:val="666666"/>
      <w:sz w:val="22"/>
    </w:rPr>
  </w:style>
  <w:style w:type="character" w:customStyle="1" w:styleId="BuiltInTok">
    <w:name w:val="BuiltInTok"/>
    <w:basedOn w:val="VerbatimChar"/>
    <w:rsid w:val="00016DC2"/>
    <w:rPr>
      <w:rFonts w:ascii="Consolas" w:eastAsia="黑体" w:hAnsi="Consolas" w:cstheme="majorBidi"/>
      <w:color w:val="008000"/>
      <w:sz w:val="22"/>
    </w:rPr>
  </w:style>
  <w:style w:type="character" w:customStyle="1" w:styleId="ExtensionTok">
    <w:name w:val="ExtensionTok"/>
    <w:basedOn w:val="VerbatimChar"/>
    <w:rsid w:val="00016DC2"/>
    <w:rPr>
      <w:rFonts w:ascii="Consolas" w:eastAsia="黑体" w:hAnsi="Consolas" w:cstheme="majorBidi"/>
      <w:sz w:val="22"/>
    </w:rPr>
  </w:style>
  <w:style w:type="character" w:customStyle="1" w:styleId="PreprocessorTok">
    <w:name w:val="PreprocessorTok"/>
    <w:basedOn w:val="VerbatimChar"/>
    <w:rsid w:val="00016DC2"/>
    <w:rPr>
      <w:rFonts w:ascii="Consolas" w:eastAsia="黑体" w:hAnsi="Consolas" w:cstheme="majorBidi"/>
      <w:color w:val="BC7A00"/>
      <w:sz w:val="22"/>
    </w:rPr>
  </w:style>
  <w:style w:type="character" w:customStyle="1" w:styleId="AttributeTok">
    <w:name w:val="AttributeTok"/>
    <w:basedOn w:val="VerbatimChar"/>
    <w:rsid w:val="00016DC2"/>
    <w:rPr>
      <w:rFonts w:ascii="Consolas" w:eastAsia="黑体" w:hAnsi="Consolas" w:cstheme="majorBidi"/>
      <w:color w:val="7D9029"/>
      <w:sz w:val="22"/>
    </w:rPr>
  </w:style>
  <w:style w:type="character" w:customStyle="1" w:styleId="RegionMarkerTok">
    <w:name w:val="RegionMarkerTok"/>
    <w:basedOn w:val="VerbatimChar"/>
    <w:rsid w:val="00016DC2"/>
    <w:rPr>
      <w:rFonts w:ascii="Consolas" w:eastAsia="黑体" w:hAnsi="Consolas" w:cstheme="majorBidi"/>
      <w:sz w:val="22"/>
    </w:rPr>
  </w:style>
  <w:style w:type="character" w:customStyle="1" w:styleId="InformationTok">
    <w:name w:val="InformationTok"/>
    <w:basedOn w:val="VerbatimChar"/>
    <w:rsid w:val="00016DC2"/>
    <w:rPr>
      <w:rFonts w:ascii="Consolas" w:eastAsia="黑体" w:hAnsi="Consolas" w:cstheme="majorBidi"/>
      <w:b/>
      <w:i/>
      <w:color w:val="60A0B0"/>
      <w:sz w:val="22"/>
    </w:rPr>
  </w:style>
  <w:style w:type="character" w:customStyle="1" w:styleId="WarningTok">
    <w:name w:val="WarningTok"/>
    <w:basedOn w:val="VerbatimChar"/>
    <w:rsid w:val="00016DC2"/>
    <w:rPr>
      <w:rFonts w:ascii="Consolas" w:eastAsia="黑体" w:hAnsi="Consolas" w:cstheme="majorBidi"/>
      <w:b/>
      <w:i/>
      <w:color w:val="60A0B0"/>
      <w:sz w:val="22"/>
    </w:rPr>
  </w:style>
  <w:style w:type="character" w:customStyle="1" w:styleId="AlertTok">
    <w:name w:val="AlertTok"/>
    <w:basedOn w:val="VerbatimChar"/>
    <w:rsid w:val="00016DC2"/>
    <w:rPr>
      <w:rFonts w:ascii="Consolas" w:eastAsia="黑体" w:hAnsi="Consolas" w:cstheme="majorBidi"/>
      <w:b/>
      <w:color w:val="FF0000"/>
      <w:sz w:val="22"/>
    </w:rPr>
  </w:style>
  <w:style w:type="character" w:customStyle="1" w:styleId="ErrorTok">
    <w:name w:val="ErrorTok"/>
    <w:basedOn w:val="VerbatimChar"/>
    <w:rsid w:val="00016DC2"/>
    <w:rPr>
      <w:rFonts w:ascii="Consolas" w:eastAsia="黑体" w:hAnsi="Consolas" w:cstheme="majorBidi"/>
      <w:b/>
      <w:color w:val="FF0000"/>
      <w:sz w:val="22"/>
    </w:rPr>
  </w:style>
  <w:style w:type="character" w:customStyle="1" w:styleId="NormalTok">
    <w:name w:val="NormalTok"/>
    <w:basedOn w:val="VerbatimChar"/>
    <w:rsid w:val="00016DC2"/>
    <w:rPr>
      <w:rFonts w:ascii="Consolas" w:eastAsia="黑体" w:hAnsi="Consolas" w:cstheme="majorBidi"/>
      <w:sz w:val="22"/>
    </w:rPr>
  </w:style>
  <w:style w:type="character" w:customStyle="1" w:styleId="a8">
    <w:name w:val="页脚 字符"/>
    <w:basedOn w:val="a0"/>
    <w:link w:val="a7"/>
    <w:uiPriority w:val="99"/>
    <w:rsid w:val="00016DC2"/>
    <w:rPr>
      <w:rFonts w:ascii="Times" w:hAnsi="Times"/>
      <w:sz w:val="24"/>
    </w:rPr>
  </w:style>
  <w:style w:type="paragraph" w:styleId="afa">
    <w:name w:val="Title"/>
    <w:basedOn w:val="a"/>
    <w:next w:val="a"/>
    <w:link w:val="af9"/>
    <w:uiPriority w:val="10"/>
    <w:qFormat/>
    <w:rsid w:val="00016DC2"/>
    <w:pPr>
      <w:spacing w:before="240" w:after="60"/>
      <w:jc w:val="center"/>
      <w:outlineLvl w:val="0"/>
    </w:pPr>
    <w:rPr>
      <w:rFonts w:ascii="Aptos Display" w:eastAsia="等线 Light" w:hAnsi="Aptos Display"/>
      <w:sz w:val="56"/>
      <w:szCs w:val="56"/>
    </w:rPr>
  </w:style>
  <w:style w:type="character" w:customStyle="1" w:styleId="14">
    <w:name w:val="标题 字符1"/>
    <w:basedOn w:val="a0"/>
    <w:rsid w:val="00016DC2"/>
    <w:rPr>
      <w:rFonts w:asciiTheme="majorHAnsi" w:eastAsiaTheme="majorEastAsia" w:hAnsiTheme="majorHAnsi" w:cstheme="majorBidi"/>
      <w:b/>
      <w:bCs/>
      <w:sz w:val="32"/>
      <w:szCs w:val="32"/>
    </w:rPr>
  </w:style>
  <w:style w:type="character" w:customStyle="1" w:styleId="310">
    <w:name w:val="标题 3 字符1"/>
    <w:basedOn w:val="a0"/>
    <w:semiHidden/>
    <w:rsid w:val="00016DC2"/>
    <w:rPr>
      <w:rFonts w:ascii="Times" w:hAnsi="Times"/>
      <w:b/>
      <w:bCs/>
      <w:sz w:val="32"/>
      <w:szCs w:val="32"/>
    </w:rPr>
  </w:style>
  <w:style w:type="character" w:customStyle="1" w:styleId="410">
    <w:name w:val="标题 4 字符1"/>
    <w:basedOn w:val="a0"/>
    <w:semiHidden/>
    <w:rsid w:val="00016DC2"/>
    <w:rPr>
      <w:rFonts w:asciiTheme="majorHAnsi" w:eastAsiaTheme="majorEastAsia" w:hAnsiTheme="majorHAnsi" w:cstheme="majorBidi"/>
      <w:b/>
      <w:bCs/>
      <w:sz w:val="28"/>
      <w:szCs w:val="28"/>
    </w:rPr>
  </w:style>
  <w:style w:type="character" w:customStyle="1" w:styleId="510">
    <w:name w:val="标题 5 字符1"/>
    <w:basedOn w:val="a0"/>
    <w:semiHidden/>
    <w:rsid w:val="00016DC2"/>
    <w:rPr>
      <w:rFonts w:ascii="Times" w:hAnsi="Times"/>
      <w:b/>
      <w:bCs/>
      <w:sz w:val="28"/>
      <w:szCs w:val="28"/>
    </w:rPr>
  </w:style>
  <w:style w:type="character" w:customStyle="1" w:styleId="610">
    <w:name w:val="标题 6 字符1"/>
    <w:basedOn w:val="a0"/>
    <w:semiHidden/>
    <w:rsid w:val="00016DC2"/>
    <w:rPr>
      <w:rFonts w:asciiTheme="majorHAnsi" w:eastAsiaTheme="majorEastAsia" w:hAnsiTheme="majorHAnsi" w:cstheme="majorBidi"/>
      <w:b/>
      <w:bCs/>
      <w:sz w:val="24"/>
      <w:szCs w:val="24"/>
    </w:rPr>
  </w:style>
  <w:style w:type="character" w:customStyle="1" w:styleId="710">
    <w:name w:val="标题 7 字符1"/>
    <w:basedOn w:val="a0"/>
    <w:semiHidden/>
    <w:rsid w:val="00016DC2"/>
    <w:rPr>
      <w:rFonts w:ascii="Times" w:hAnsi="Times"/>
      <w:b/>
      <w:bCs/>
      <w:sz w:val="24"/>
      <w:szCs w:val="24"/>
    </w:rPr>
  </w:style>
  <w:style w:type="character" w:customStyle="1" w:styleId="810">
    <w:name w:val="标题 8 字符1"/>
    <w:basedOn w:val="a0"/>
    <w:semiHidden/>
    <w:rsid w:val="00016DC2"/>
    <w:rPr>
      <w:rFonts w:asciiTheme="majorHAnsi" w:eastAsiaTheme="majorEastAsia" w:hAnsiTheme="majorHAnsi" w:cstheme="majorBidi"/>
      <w:sz w:val="24"/>
      <w:szCs w:val="24"/>
    </w:rPr>
  </w:style>
  <w:style w:type="character" w:customStyle="1" w:styleId="910">
    <w:name w:val="标题 9 字符1"/>
    <w:basedOn w:val="a0"/>
    <w:semiHidden/>
    <w:rsid w:val="00016DC2"/>
    <w:rPr>
      <w:rFonts w:asciiTheme="majorHAnsi" w:eastAsiaTheme="majorEastAsia" w:hAnsiTheme="majorHAnsi" w:cstheme="majorBidi"/>
      <w:sz w:val="21"/>
      <w:szCs w:val="21"/>
    </w:rPr>
  </w:style>
  <w:style w:type="paragraph" w:styleId="aff1">
    <w:name w:val="Normal (Web)"/>
    <w:basedOn w:val="a"/>
    <w:uiPriority w:val="99"/>
    <w:unhideWhenUsed/>
    <w:rsid w:val="00AC7325"/>
    <w:pPr>
      <w:spacing w:before="100" w:beforeAutospacing="1" w:after="100" w:afterAutospacing="1"/>
      <w:jc w:val="left"/>
    </w:pPr>
    <w:rPr>
      <w:rFonts w:ascii="宋体" w:eastAsia="宋体" w:hAnsi="宋体" w:cs="宋体"/>
      <w:szCs w:val="24"/>
      <w:lang w:eastAsia="zh-CN"/>
    </w:rPr>
  </w:style>
  <w:style w:type="character" w:styleId="aff2">
    <w:name w:val="Strong"/>
    <w:basedOn w:val="a0"/>
    <w:uiPriority w:val="22"/>
    <w:qFormat/>
    <w:rsid w:val="00AC7325"/>
    <w:rPr>
      <w:b/>
      <w:bCs/>
    </w:rPr>
  </w:style>
  <w:style w:type="character" w:styleId="aff3">
    <w:name w:val="Emphasis"/>
    <w:basedOn w:val="a0"/>
    <w:uiPriority w:val="20"/>
    <w:qFormat/>
    <w:rsid w:val="00AC7325"/>
    <w:rPr>
      <w:i/>
      <w:iCs/>
    </w:rPr>
  </w:style>
  <w:style w:type="paragraph" w:styleId="aff4">
    <w:name w:val="List Paragraph"/>
    <w:basedOn w:val="a"/>
    <w:uiPriority w:val="34"/>
    <w:qFormat/>
    <w:rsid w:val="00032DB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zlin@ust.hk"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mailto:chzlin@ust.hk"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pubs.acs.org/doi/10.1021/acs.jcim.xxxxxx"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MC\paper\acstemplate_msw2010_p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68CE8770197144AE70FF605A1A3848" ma:contentTypeVersion="15" ma:contentTypeDescription="Create a new document." ma:contentTypeScope="" ma:versionID="d2980bbb83134f34e9ab3c40fa3840f3">
  <xsd:schema xmlns:xsd="http://www.w3.org/2001/XMLSchema" xmlns:xs="http://www.w3.org/2001/XMLSchema" xmlns:p="http://schemas.microsoft.com/office/2006/metadata/properties" xmlns:ns3="7346c8a6-c062-4354-948f-c9cd7e3bad7b" xmlns:ns4="9cb9a7c5-7a8a-4a9e-911d-4a85188857ae" targetNamespace="http://schemas.microsoft.com/office/2006/metadata/properties" ma:root="true" ma:fieldsID="93eea27fc9f9f0e9ea6768c3c7a630da" ns3:_="" ns4:_="">
    <xsd:import namespace="7346c8a6-c062-4354-948f-c9cd7e3bad7b"/>
    <xsd:import namespace="9cb9a7c5-7a8a-4a9e-911d-4a85188857a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6c8a6-c062-4354-948f-c9cd7e3ba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b9a7c5-7a8a-4a9e-911d-4a85188857a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346c8a6-c062-4354-948f-c9cd7e3bad7b" xsi:nil="true"/>
  </documentManagement>
</p:properties>
</file>

<file path=customXml/itemProps1.xml><?xml version="1.0" encoding="utf-8"?>
<ds:datastoreItem xmlns:ds="http://schemas.openxmlformats.org/officeDocument/2006/customXml" ds:itemID="{EC12A388-C7E8-4055-A9EA-B1ECF7745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6c8a6-c062-4354-948f-c9cd7e3bad7b"/>
    <ds:schemaRef ds:uri="9cb9a7c5-7a8a-4a9e-911d-4a8518885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911065-F011-4EF6-8A26-032CA94ADFD8}">
  <ds:schemaRefs>
    <ds:schemaRef ds:uri="http://schemas.openxmlformats.org/officeDocument/2006/bibliography"/>
  </ds:schemaRefs>
</ds:datastoreItem>
</file>

<file path=customXml/itemProps3.xml><?xml version="1.0" encoding="utf-8"?>
<ds:datastoreItem xmlns:ds="http://schemas.openxmlformats.org/officeDocument/2006/customXml" ds:itemID="{A5A3606C-A936-4DC5-AB04-CAB1F27ACA91}">
  <ds:schemaRefs>
    <ds:schemaRef ds:uri="http://schemas.microsoft.com/sharepoint/v3/contenttype/forms"/>
  </ds:schemaRefs>
</ds:datastoreItem>
</file>

<file path=customXml/itemProps4.xml><?xml version="1.0" encoding="utf-8"?>
<ds:datastoreItem xmlns:ds="http://schemas.openxmlformats.org/officeDocument/2006/customXml" ds:itemID="{0AA369FB-4416-4455-AE68-CFFCCDB9293D}">
  <ds:schemaRefs>
    <ds:schemaRef ds:uri="http://schemas.microsoft.com/office/2006/metadata/properties"/>
    <ds:schemaRef ds:uri="http://schemas.microsoft.com/office/infopath/2007/PartnerControls"/>
    <ds:schemaRef ds:uri="7346c8a6-c062-4354-948f-c9cd7e3bad7b"/>
  </ds:schemaRefs>
</ds:datastoreItem>
</file>

<file path=docProps/app.xml><?xml version="1.0" encoding="utf-8"?>
<Properties xmlns="http://schemas.openxmlformats.org/officeDocument/2006/extended-properties" xmlns:vt="http://schemas.openxmlformats.org/officeDocument/2006/docPropsVTypes">
  <Template>acstemplate_msw2010_pc.dotx</Template>
  <TotalTime>1930</TotalTime>
  <Pages>23</Pages>
  <Words>19381</Words>
  <Characters>121913</Characters>
  <Application>Microsoft Office Word</Application>
  <DocSecurity>0</DocSecurity>
  <Lines>1819</Lines>
  <Paragraphs>475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140819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Zhu Jingyuan</dc:creator>
  <cp:keywords/>
  <cp:lastModifiedBy>ZHU Jingyuan</cp:lastModifiedBy>
  <cp:revision>26</cp:revision>
  <cp:lastPrinted>2008-06-10T15:33:00Z</cp:lastPrinted>
  <dcterms:created xsi:type="dcterms:W3CDTF">2026-08-18T11:10:00Z</dcterms:created>
  <dcterms:modified xsi:type="dcterms:W3CDTF">2026-08-29T04:24:00Z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0x0101002C68CE8770197144AE70FF605A1A3848</vt:lpwstr>
  </property>
  <property fmtid="{D5CDD505-2E9C-101B-9397-08002B2CF9AE}" pid="3" name="ZOTERO_PREF_2">
    <vt:lpwstr>cJournalAbbreviations" value="true"/&gt;&lt;/prefs&gt;&lt;/data&gt;</vt:lpwstr>
  </property>
  <property fmtid="{D5CDD505-2E9C-101B-9397-08002B2CF9AE}" pid="4" name="ZOTERO_PREF_1">
    <vt:lpwstr>&lt;data data-version="3" zotero-version="9.0.6"&gt;&lt;session id="ZFML3UVx"/&gt;&lt;style id="http://www.zotero.org/styles/american-chemical-society" hasBibliography="1" bibliographyStyleHasBeenSet="1"/&gt;&lt;prefs&gt;&lt;pref name="fieldType" value="Field"/&gt;&lt;pref name="automati</vt:lpwstr>
  </property>
</Properties>
</file>